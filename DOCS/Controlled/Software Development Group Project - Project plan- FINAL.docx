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9E643C83EA0F4E3C99449C79A31F4CA7"/>
        </w:placeholder>
        <w:dataBinding w:prefixMappings="xmlns:ns0='http://purl.org/dc/elements/1.1/' xmlns:ns1='http://schemas.openxmlformats.org/package/2006/metadata/core-properties' " w:xpath="/ns1:coreProperties[1]/ns0:title[1]" w:storeItemID="{6C3C8BC8-F283-45AE-878A-BAB7291924A1}"/>
        <w:text/>
      </w:sdtPr>
      <w:sdtContent>
        <w:p w:rsidR="009E2F71" w:rsidRDefault="005245AB" w:rsidP="0047267A">
          <w:pPr>
            <w:pStyle w:val="Title"/>
          </w:pPr>
          <w:r w:rsidRPr="0047267A">
            <w:rPr>
              <w:rStyle w:val="BodyTextChar"/>
            </w:rPr>
            <w:t>Software Engineering Group Project</w:t>
          </w:r>
        </w:p>
      </w:sdtContent>
    </w:sdt>
    <w:sdt>
      <w:sdtPr>
        <w:alias w:val="Subject"/>
        <w:id w:val="473469265"/>
        <w:placeholder>
          <w:docPart w:val="A2F36D93152E4B90A88A66117FE1D9EB"/>
        </w:placeholder>
        <w:dataBinding w:prefixMappings="xmlns:ns0='http://purl.org/dc/elements/1.1/' xmlns:ns1='http://schemas.openxmlformats.org/package/2006/metadata/core-properties' " w:xpath="/ns1:coreProperties[1]/ns0:subject[1]" w:storeItemID="{6C3C8BC8-F283-45AE-878A-BAB7291924A1}"/>
        <w:text/>
      </w:sdtPr>
      <w:sdtContent>
        <w:p w:rsidR="009A7185" w:rsidRPr="009A7185" w:rsidRDefault="00D34E0E" w:rsidP="0047267A">
          <w:pPr>
            <w:pStyle w:val="Subtitle"/>
          </w:pPr>
          <w:r>
            <w:t>Project Plan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p>
        </w:tc>
        <w:tc>
          <w:tcPr>
            <w:tcW w:w="4355" w:type="dxa"/>
          </w:tcPr>
          <w:p w:rsidR="0003694C" w:rsidRPr="0003694C" w:rsidRDefault="00AC656B" w:rsidP="00D34E0E">
            <w:sdt>
              <w:sdtPr>
                <w:alias w:val="Author"/>
                <w:id w:val="473469229"/>
                <w:placeholder>
                  <w:docPart w:val="5214CEEC6A8F41799497670C63A36110"/>
                </w:placeholder>
                <w:dataBinding w:prefixMappings="xmlns:ns0='http://purl.org/dc/elements/1.1/' xmlns:ns1='http://schemas.openxmlformats.org/package/2006/metadata/core-properties' " w:xpath="/ns1:coreProperties[1]/ns0:creator[1]" w:storeItemID="{6C3C8BC8-F283-45AE-878A-BAB7291924A1}"/>
                <w:text/>
              </w:sdtPr>
              <w:sdtContent>
                <w:r w:rsidR="003734C3">
                  <w:t xml:space="preserve">Christopher </w:t>
                </w:r>
                <w:proofErr w:type="spellStart"/>
                <w:r w:rsidR="003734C3">
                  <w:t>Edwards;Douglas</w:t>
                </w:r>
                <w:proofErr w:type="spellEnd"/>
                <w:r w:rsidR="003734C3">
                  <w:t xml:space="preserve"> </w:t>
                </w:r>
                <w:proofErr w:type="spellStart"/>
                <w:r w:rsidR="003734C3">
                  <w:t>Gardner;Luke</w:t>
                </w:r>
                <w:proofErr w:type="spellEnd"/>
                <w:r w:rsidR="003734C3">
                  <w:t xml:space="preserve"> </w:t>
                </w:r>
                <w:proofErr w:type="spellStart"/>
                <w:r w:rsidR="003734C3">
                  <w:t>Horwood;Jostein</w:t>
                </w:r>
                <w:proofErr w:type="spellEnd"/>
                <w:r w:rsidR="003734C3">
                  <w:t xml:space="preserve"> </w:t>
                </w:r>
                <w:proofErr w:type="spellStart"/>
                <w:r w:rsidR="003734C3">
                  <w:t>Kristiansen;Ben</w:t>
                </w:r>
                <w:proofErr w:type="spellEnd"/>
                <w:r w:rsidR="003734C3">
                  <w:t xml:space="preserve"> </w:t>
                </w:r>
                <w:proofErr w:type="spellStart"/>
                <w:r w:rsidR="003734C3">
                  <w:t>Rainbow;Ashley</w:t>
                </w:r>
                <w:proofErr w:type="spellEnd"/>
                <w:r w:rsidR="003734C3">
                  <w:t xml:space="preserve"> </w:t>
                </w:r>
                <w:proofErr w:type="spellStart"/>
                <w:r w:rsidR="003734C3">
                  <w:t>Smith;James</w:t>
                </w:r>
                <w:proofErr w:type="spellEnd"/>
                <w:r w:rsidR="003734C3">
                  <w:t xml:space="preserve"> </w:t>
                </w:r>
                <w:proofErr w:type="spellStart"/>
                <w:r w:rsidR="003734C3">
                  <w:t>Woodside;Dillon</w:t>
                </w:r>
                <w:proofErr w:type="spellEnd"/>
                <w:r w:rsidR="003734C3">
                  <w:t xml:space="preserve"> </w:t>
                </w:r>
                <w:proofErr w:type="spellStart"/>
                <w:r w:rsidR="003734C3">
                  <w:t>Cuffe</w:t>
                </w:r>
                <w:proofErr w:type="spellEnd"/>
              </w:sdtContent>
            </w:sdt>
          </w:p>
        </w:tc>
      </w:tr>
      <w:tr w:rsidR="0003694C" w:rsidRPr="0003694C" w:rsidTr="009D12AB">
        <w:tc>
          <w:tcPr>
            <w:tcW w:w="1276" w:type="dxa"/>
          </w:tcPr>
          <w:p w:rsidR="0003694C" w:rsidRPr="0003694C" w:rsidRDefault="0003694C" w:rsidP="009E2F71">
            <w:r w:rsidRPr="0003694C">
              <w:t>Config Ref:</w:t>
            </w:r>
          </w:p>
        </w:tc>
        <w:tc>
          <w:tcPr>
            <w:tcW w:w="4355" w:type="dxa"/>
          </w:tcPr>
          <w:p w:rsidR="0003694C" w:rsidRPr="0003694C" w:rsidRDefault="00AC656B" w:rsidP="000768C6">
            <w:sdt>
              <w:sdtPr>
                <w:alias w:val="Category"/>
                <w:id w:val="473469292"/>
                <w:placeholder>
                  <w:docPart w:val="248D590D017C4783B59EDE10A1879275"/>
                </w:placeholder>
                <w:dataBinding w:prefixMappings="xmlns:ns0='http://purl.org/dc/elements/1.1/' xmlns:ns1='http://schemas.openxmlformats.org/package/2006/metadata/core-properties' " w:xpath="/ns1:coreProperties[1]/ns1:category[1]" w:storeItemID="{6C3C8BC8-F283-45AE-878A-BAB7291924A1}"/>
                <w:text/>
              </w:sdtPr>
              <w:sdtContent>
                <w:r w:rsidR="000768C6">
                  <w:t>SE_02</w:t>
                </w:r>
                <w:r w:rsidR="00570A64">
                  <w:t>_</w:t>
                </w:r>
                <w:r w:rsidR="000768C6">
                  <w:t>PL</w:t>
                </w:r>
                <w:r w:rsidR="00570A64">
                  <w:t>_</w:t>
                </w:r>
                <w:r w:rsidR="000768C6">
                  <w:t>01</w:t>
                </w:r>
              </w:sdtContent>
            </w:sdt>
            <w:r w:rsidR="00570A64" w:rsidRPr="0003694C">
              <w:t xml:space="preserve"> </w:t>
            </w:r>
          </w:p>
        </w:tc>
      </w:tr>
      <w:tr w:rsidR="0003694C" w:rsidRPr="0003694C" w:rsidTr="009D12AB">
        <w:tc>
          <w:tcPr>
            <w:tcW w:w="1276" w:type="dxa"/>
          </w:tcPr>
          <w:p w:rsidR="0003694C" w:rsidRPr="0003694C" w:rsidRDefault="0003694C" w:rsidP="009E2F71">
            <w:r w:rsidRPr="0003694C">
              <w:t>Date:</w:t>
            </w:r>
          </w:p>
        </w:tc>
        <w:tc>
          <w:tcPr>
            <w:tcW w:w="4355" w:type="dxa"/>
          </w:tcPr>
          <w:p w:rsidR="0003694C" w:rsidRPr="0003694C" w:rsidRDefault="00005A16" w:rsidP="009E2F71">
            <w:r>
              <w:t>2014-01-2</w:t>
            </w:r>
            <w:r w:rsidR="00331355">
              <w:t>8</w:t>
            </w:r>
          </w:p>
        </w:tc>
      </w:tr>
      <w:tr w:rsidR="0003694C" w:rsidRPr="0003694C" w:rsidTr="009D12AB">
        <w:tc>
          <w:tcPr>
            <w:tcW w:w="1276" w:type="dxa"/>
          </w:tcPr>
          <w:p w:rsidR="0003694C" w:rsidRPr="0003694C" w:rsidRDefault="0003694C" w:rsidP="009E2F71">
            <w:r w:rsidRPr="0003694C">
              <w:t>Version:</w:t>
            </w:r>
          </w:p>
        </w:tc>
        <w:tc>
          <w:tcPr>
            <w:tcW w:w="4355" w:type="dxa"/>
          </w:tcPr>
          <w:p w:rsidR="0003694C" w:rsidRPr="0003694C" w:rsidRDefault="00AC656B" w:rsidP="00296296">
            <w:sdt>
              <w:sdtPr>
                <w:alias w:val="Keywords"/>
                <w:id w:val="473469293"/>
                <w:placeholder>
                  <w:docPart w:val="E56EEFDF5BDC4A5BAFFA6E0FA16AC9A6"/>
                </w:placeholder>
                <w:dataBinding w:prefixMappings="xmlns:ns0='http://purl.org/dc/elements/1.1/' xmlns:ns1='http://schemas.openxmlformats.org/package/2006/metadata/core-properties' " w:xpath="/ns1:coreProperties[1]/ns1:keywords[1]" w:storeItemID="{6C3C8BC8-F283-45AE-878A-BAB7291924A1}"/>
                <w:text/>
              </w:sdtPr>
              <w:sdtContent>
                <w:r w:rsidR="00296296">
                  <w:t>0.</w:t>
                </w:r>
                <w:r w:rsidR="007516EB">
                  <w:t>6</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9E2F71">
            <w:r w:rsidRPr="0003694C">
              <w:t>Status:</w:t>
            </w:r>
          </w:p>
        </w:tc>
        <w:tc>
          <w:tcPr>
            <w:tcW w:w="4355" w:type="dxa"/>
          </w:tcPr>
          <w:p w:rsidR="0003694C" w:rsidRPr="0003694C" w:rsidRDefault="00AC656B" w:rsidP="009A7185">
            <w:sdt>
              <w:sdtPr>
                <w:alias w:val="Status"/>
                <w:id w:val="473469228"/>
                <w:placeholder>
                  <w:docPart w:val="3B18A25855C24822963C7643EF864713"/>
                </w:placeholder>
                <w:dataBinding w:prefixMappings="xmlns:ns0='http://purl.org/dc/elements/1.1/' xmlns:ns1='http://schemas.openxmlformats.org/package/2006/metadata/core-properties' " w:xpath="/ns1:coreProperties[1]/ns1:contentStatus[1]" w:storeItemID="{6C3C8BC8-F283-45AE-878A-BAB7291924A1}"/>
                <w:text/>
              </w:sdtPr>
              <w:sdtContent>
                <w:r w:rsidR="00E2580E">
                  <w:t>Released</w:t>
                </w:r>
                <w:r w:rsidR="00005A16">
                  <w:t xml:space="preserve"> v1.1</w:t>
                </w:r>
              </w:sdtContent>
            </w:sdt>
          </w:p>
        </w:tc>
      </w:tr>
    </w:tbl>
    <w:p w:rsidR="00296296" w:rsidRPr="00296296" w:rsidRDefault="008D4EE9" w:rsidP="00506697">
      <w:r>
        <w:rPr>
          <w:noProof/>
          <w:lang w:eastAsia="zh-CN" w:bidi="ta-IN"/>
        </w:rPr>
        <mc:AlternateContent>
          <mc:Choice Requires="wps">
            <w:drawing>
              <wp:anchor distT="0" distB="0" distL="114300" distR="114300" simplePos="0" relativeHeight="251660288" behindDoc="0" locked="0" layoutInCell="1" allowOverlap="1" wp14:anchorId="51C73770" wp14:editId="62A6ACE3">
                <wp:simplePos x="0" y="0"/>
                <wp:positionH relativeFrom="leftMargin">
                  <wp:posOffset>2045970</wp:posOffset>
                </wp:positionH>
                <wp:positionV relativeFrom="bottomMargin">
                  <wp:posOffset>-1260475</wp:posOffset>
                </wp:positionV>
                <wp:extent cx="3265170" cy="1259840"/>
                <wp:effectExtent l="0" t="3175" r="3810" b="3810"/>
                <wp:wrapNone/>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35EA" w:rsidRPr="00177A99" w:rsidRDefault="006735EA" w:rsidP="00177A99">
                            <w:r w:rsidRPr="00177A99">
                              <w:t>Department of Computer Science</w:t>
                            </w:r>
                          </w:p>
                          <w:p w:rsidR="006735EA" w:rsidRPr="00177A99" w:rsidRDefault="006735EA" w:rsidP="00177A99">
                            <w:r w:rsidRPr="00177A99">
                              <w:t>Aberystwyth University</w:t>
                            </w:r>
                          </w:p>
                          <w:p w:rsidR="006735EA" w:rsidRPr="00177A99" w:rsidRDefault="006735EA" w:rsidP="00177A99">
                            <w:r w:rsidRPr="00177A99">
                              <w:t>Aberystwyth</w:t>
                            </w:r>
                          </w:p>
                          <w:p w:rsidR="006735EA" w:rsidRPr="00177A99" w:rsidRDefault="006735EA" w:rsidP="00177A99">
                            <w:r w:rsidRPr="00177A99">
                              <w:t>Ceredigion</w:t>
                            </w:r>
                          </w:p>
                          <w:p w:rsidR="006735EA" w:rsidRPr="00177A99" w:rsidRDefault="006735EA" w:rsidP="00177A99">
                            <w:r w:rsidRPr="00177A99">
                              <w:t>SY23 3DB</w:t>
                            </w:r>
                          </w:p>
                          <w:p w:rsidR="006735EA" w:rsidRDefault="006735EA">
                            <w:r w:rsidRPr="00177A99">
                              <w:t xml:space="preserve">Copyright © </w:t>
                            </w:r>
                            <w:r>
                              <w:t>Contributors, 2013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jWhAIAABE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" stroked="f">
                <v:textbox>
                  <w:txbxContent>
                    <w:p w:rsidR="006B75D0" w:rsidRPr="00177A99" w:rsidRDefault="006B75D0" w:rsidP="00177A99">
                      <w:r w:rsidRPr="00177A99">
                        <w:t>Department of Computer Science</w:t>
                      </w:r>
                    </w:p>
                    <w:p w:rsidR="006B75D0" w:rsidRPr="00177A99" w:rsidRDefault="006B75D0" w:rsidP="00177A99">
                      <w:r w:rsidRPr="00177A99">
                        <w:t>Aberystwyth University</w:t>
                      </w:r>
                    </w:p>
                    <w:p w:rsidR="006B75D0" w:rsidRPr="00177A99" w:rsidRDefault="006B75D0" w:rsidP="00177A99">
                      <w:r w:rsidRPr="00177A99">
                        <w:t>Aberystwyth</w:t>
                      </w:r>
                    </w:p>
                    <w:p w:rsidR="006B75D0" w:rsidRPr="00177A99" w:rsidRDefault="006B75D0" w:rsidP="00177A99">
                      <w:r w:rsidRPr="00177A99">
                        <w:t>Ceredigion</w:t>
                      </w:r>
                    </w:p>
                    <w:p w:rsidR="006B75D0" w:rsidRPr="00177A99" w:rsidRDefault="006B75D0" w:rsidP="00177A99">
                      <w:r w:rsidRPr="00177A99">
                        <w:t>SY23 3DB</w:t>
                      </w:r>
                    </w:p>
                    <w:p w:rsidR="006B75D0" w:rsidRDefault="006B75D0">
                      <w:r w:rsidRPr="00177A99">
                        <w:t xml:space="preserve">Copyright © </w:t>
                      </w:r>
                      <w:r>
                        <w:t>Contributors, 2013</w:t>
                      </w:r>
                    </w:p>
                  </w:txbxContent>
                </v:textbox>
                <w10:wrap anchorx="margin" anchory="margin"/>
              </v:shape>
            </w:pict>
          </mc:Fallback>
        </mc:AlternateContent>
      </w:r>
      <w:r w:rsidR="00573F2E">
        <w:br w:type="page"/>
      </w:r>
    </w:p>
    <w:p w:rsidR="009E2F71" w:rsidRDefault="00A44A71" w:rsidP="00F64A04">
      <w:pPr>
        <w:pStyle w:val="UnnumHeading1"/>
      </w:pPr>
      <w:bookmarkStart w:id="0" w:name="_Toc371431461"/>
      <w:r>
        <w:lastRenderedPageBreak/>
        <w:t>CONTENTS</w:t>
      </w:r>
      <w:bookmarkEnd w:id="0"/>
    </w:p>
    <w:p w:rsidR="006411E4" w:rsidRDefault="006411E4">
      <w:pPr>
        <w:pStyle w:val="TOC1"/>
        <w:rPr>
          <w:rFonts w:asciiTheme="minorHAnsi" w:eastAsiaTheme="minorEastAsia" w:hAnsiTheme="minorHAnsi" w:cstheme="minorBidi"/>
          <w:caps w:val="0"/>
          <w:noProof/>
          <w:sz w:val="22"/>
          <w:szCs w:val="22"/>
          <w:lang w:eastAsia="zh-CN" w:bidi="ta-IN"/>
        </w:rPr>
      </w:pPr>
      <w:r>
        <w:fldChar w:fldCharType="begin"/>
      </w:r>
      <w:r>
        <w:instrText xml:space="preserve"> TOC \o "1-2" </w:instrText>
      </w:r>
      <w:r>
        <w:fldChar w:fldCharType="separate"/>
      </w:r>
      <w:r>
        <w:rPr>
          <w:noProof/>
        </w:rPr>
        <w:t>CONTENTS</w:t>
      </w:r>
      <w:r>
        <w:rPr>
          <w:noProof/>
        </w:rPr>
        <w:tab/>
      </w:r>
      <w:r>
        <w:rPr>
          <w:noProof/>
        </w:rPr>
        <w:fldChar w:fldCharType="begin"/>
      </w:r>
      <w:r>
        <w:rPr>
          <w:noProof/>
        </w:rPr>
        <w:instrText xml:space="preserve"> PAGEREF _Toc371431461 \h </w:instrText>
      </w:r>
      <w:r>
        <w:rPr>
          <w:noProof/>
        </w:rPr>
      </w:r>
      <w:r>
        <w:rPr>
          <w:noProof/>
        </w:rPr>
        <w:fldChar w:fldCharType="separate"/>
      </w:r>
      <w:r>
        <w:rPr>
          <w:noProof/>
        </w:rPr>
        <w:t>2</w:t>
      </w:r>
      <w:r>
        <w:rPr>
          <w:noProof/>
        </w:rPr>
        <w:fldChar w:fldCharType="end"/>
      </w:r>
    </w:p>
    <w:p w:rsidR="006411E4" w:rsidRDefault="006411E4">
      <w:pPr>
        <w:pStyle w:val="TOC1"/>
        <w:rPr>
          <w:rFonts w:asciiTheme="minorHAnsi" w:eastAsiaTheme="minorEastAsia" w:hAnsiTheme="minorHAnsi" w:cstheme="minorBidi"/>
          <w:caps w:val="0"/>
          <w:noProof/>
          <w:sz w:val="22"/>
          <w:szCs w:val="22"/>
          <w:lang w:eastAsia="zh-CN" w:bidi="ta-IN"/>
        </w:rPr>
      </w:pPr>
      <w:r>
        <w:rPr>
          <w:noProof/>
        </w:rPr>
        <w:t>Table Of Figures</w:t>
      </w:r>
      <w:r>
        <w:rPr>
          <w:noProof/>
        </w:rPr>
        <w:tab/>
      </w:r>
      <w:r>
        <w:rPr>
          <w:noProof/>
        </w:rPr>
        <w:fldChar w:fldCharType="begin"/>
      </w:r>
      <w:r>
        <w:rPr>
          <w:noProof/>
        </w:rPr>
        <w:instrText xml:space="preserve"> PAGEREF _Toc371431463 \h </w:instrText>
      </w:r>
      <w:r>
        <w:rPr>
          <w:noProof/>
        </w:rPr>
      </w:r>
      <w:r>
        <w:rPr>
          <w:noProof/>
        </w:rPr>
        <w:fldChar w:fldCharType="separate"/>
      </w:r>
      <w:r>
        <w:rPr>
          <w:noProof/>
        </w:rPr>
        <w:t>3</w:t>
      </w:r>
      <w:r>
        <w:rPr>
          <w:noProof/>
        </w:rPr>
        <w:fldChar w:fldCharType="end"/>
      </w:r>
    </w:p>
    <w:p w:rsidR="006411E4" w:rsidRDefault="006411E4">
      <w:pPr>
        <w:pStyle w:val="TOC1"/>
        <w:tabs>
          <w:tab w:val="left" w:pos="400"/>
        </w:tabs>
        <w:rPr>
          <w:rFonts w:asciiTheme="minorHAnsi" w:eastAsiaTheme="minorEastAsia" w:hAnsiTheme="minorHAnsi" w:cstheme="minorBidi"/>
          <w:caps w:val="0"/>
          <w:noProof/>
          <w:sz w:val="22"/>
          <w:szCs w:val="22"/>
          <w:lang w:eastAsia="zh-CN" w:bidi="ta-IN"/>
        </w:rPr>
      </w:pPr>
      <w:r>
        <w:rPr>
          <w:noProof/>
        </w:rPr>
        <w:t>1.</w:t>
      </w:r>
      <w:r>
        <w:rPr>
          <w:rFonts w:asciiTheme="minorHAnsi" w:eastAsiaTheme="minorEastAsia" w:hAnsiTheme="minorHAnsi" w:cstheme="minorBidi"/>
          <w:caps w:val="0"/>
          <w:noProof/>
          <w:sz w:val="22"/>
          <w:szCs w:val="22"/>
          <w:lang w:eastAsia="zh-CN" w:bidi="ta-IN"/>
        </w:rPr>
        <w:tab/>
      </w:r>
      <w:r>
        <w:rPr>
          <w:noProof/>
        </w:rPr>
        <w:t>Introduction</w:t>
      </w:r>
      <w:r>
        <w:rPr>
          <w:noProof/>
        </w:rPr>
        <w:tab/>
      </w:r>
      <w:r>
        <w:rPr>
          <w:noProof/>
        </w:rPr>
        <w:fldChar w:fldCharType="begin"/>
      </w:r>
      <w:r>
        <w:rPr>
          <w:noProof/>
        </w:rPr>
        <w:instrText xml:space="preserve"> PAGEREF _Toc371431464 \h </w:instrText>
      </w:r>
      <w:r>
        <w:rPr>
          <w:noProof/>
        </w:rPr>
      </w:r>
      <w:r>
        <w:rPr>
          <w:noProof/>
        </w:rPr>
        <w:fldChar w:fldCharType="separate"/>
      </w:r>
      <w:r>
        <w:rPr>
          <w:noProof/>
        </w:rPr>
        <w:t>4</w:t>
      </w:r>
      <w:r>
        <w:rPr>
          <w:noProof/>
        </w:rPr>
        <w:fldChar w:fldCharType="end"/>
      </w:r>
    </w:p>
    <w:p w:rsidR="006411E4" w:rsidRDefault="006411E4">
      <w:pPr>
        <w:pStyle w:val="TOC1"/>
        <w:tabs>
          <w:tab w:val="left" w:pos="400"/>
        </w:tabs>
        <w:rPr>
          <w:rFonts w:asciiTheme="minorHAnsi" w:eastAsiaTheme="minorEastAsia" w:hAnsiTheme="minorHAnsi" w:cstheme="minorBidi"/>
          <w:caps w:val="0"/>
          <w:noProof/>
          <w:sz w:val="22"/>
          <w:szCs w:val="22"/>
          <w:lang w:eastAsia="zh-CN" w:bidi="ta-IN"/>
        </w:rPr>
      </w:pPr>
      <w:r>
        <w:rPr>
          <w:noProof/>
        </w:rPr>
        <w:t>2.</w:t>
      </w:r>
      <w:r>
        <w:rPr>
          <w:rFonts w:asciiTheme="minorHAnsi" w:eastAsiaTheme="minorEastAsia" w:hAnsiTheme="minorHAnsi" w:cstheme="minorBidi"/>
          <w:caps w:val="0"/>
          <w:noProof/>
          <w:sz w:val="22"/>
          <w:szCs w:val="22"/>
          <w:lang w:eastAsia="zh-CN" w:bidi="ta-IN"/>
        </w:rPr>
        <w:tab/>
      </w:r>
      <w:r>
        <w:rPr>
          <w:noProof/>
        </w:rPr>
        <w:t>Purpose of this Document</w:t>
      </w:r>
      <w:r>
        <w:rPr>
          <w:noProof/>
        </w:rPr>
        <w:tab/>
      </w:r>
      <w:r>
        <w:rPr>
          <w:noProof/>
        </w:rPr>
        <w:fldChar w:fldCharType="begin"/>
      </w:r>
      <w:r>
        <w:rPr>
          <w:noProof/>
        </w:rPr>
        <w:instrText xml:space="preserve"> PAGEREF _Toc371431465 \h </w:instrText>
      </w:r>
      <w:r>
        <w:rPr>
          <w:noProof/>
        </w:rPr>
      </w:r>
      <w:r>
        <w:rPr>
          <w:noProof/>
        </w:rPr>
        <w:fldChar w:fldCharType="separate"/>
      </w:r>
      <w:r>
        <w:rPr>
          <w:noProof/>
        </w:rPr>
        <w:t>4</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2.1</w:t>
      </w:r>
      <w:r>
        <w:rPr>
          <w:rFonts w:asciiTheme="minorHAnsi" w:eastAsiaTheme="minorEastAsia" w:hAnsiTheme="minorHAnsi" w:cstheme="minorBidi"/>
          <w:noProof/>
          <w:sz w:val="22"/>
          <w:szCs w:val="22"/>
          <w:lang w:eastAsia="zh-CN" w:bidi="ta-IN"/>
        </w:rPr>
        <w:tab/>
      </w:r>
      <w:r>
        <w:rPr>
          <w:noProof/>
        </w:rPr>
        <w:t>Scope</w:t>
      </w:r>
      <w:r>
        <w:rPr>
          <w:noProof/>
        </w:rPr>
        <w:tab/>
      </w:r>
      <w:r>
        <w:rPr>
          <w:noProof/>
        </w:rPr>
        <w:fldChar w:fldCharType="begin"/>
      </w:r>
      <w:r>
        <w:rPr>
          <w:noProof/>
        </w:rPr>
        <w:instrText xml:space="preserve"> PAGEREF _Toc371431466 \h </w:instrText>
      </w:r>
      <w:r>
        <w:rPr>
          <w:noProof/>
        </w:rPr>
      </w:r>
      <w:r>
        <w:rPr>
          <w:noProof/>
        </w:rPr>
        <w:fldChar w:fldCharType="separate"/>
      </w:r>
      <w:r>
        <w:rPr>
          <w:noProof/>
        </w:rPr>
        <w:t>4</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2.2</w:t>
      </w:r>
      <w:r>
        <w:rPr>
          <w:rFonts w:asciiTheme="minorHAnsi" w:eastAsiaTheme="minorEastAsia" w:hAnsiTheme="minorHAnsi" w:cstheme="minorBidi"/>
          <w:noProof/>
          <w:sz w:val="22"/>
          <w:szCs w:val="22"/>
          <w:lang w:eastAsia="zh-CN" w:bidi="ta-IN"/>
        </w:rPr>
        <w:tab/>
      </w:r>
      <w:r>
        <w:rPr>
          <w:noProof/>
        </w:rPr>
        <w:t>Objectives</w:t>
      </w:r>
      <w:r>
        <w:rPr>
          <w:noProof/>
        </w:rPr>
        <w:tab/>
      </w:r>
      <w:r>
        <w:rPr>
          <w:noProof/>
        </w:rPr>
        <w:fldChar w:fldCharType="begin"/>
      </w:r>
      <w:r>
        <w:rPr>
          <w:noProof/>
        </w:rPr>
        <w:instrText xml:space="preserve"> PAGEREF _Toc371431467 \h </w:instrText>
      </w:r>
      <w:r>
        <w:rPr>
          <w:noProof/>
        </w:rPr>
      </w:r>
      <w:r>
        <w:rPr>
          <w:noProof/>
        </w:rPr>
        <w:fldChar w:fldCharType="separate"/>
      </w:r>
      <w:r>
        <w:rPr>
          <w:noProof/>
        </w:rPr>
        <w:t>4</w:t>
      </w:r>
      <w:r>
        <w:rPr>
          <w:noProof/>
        </w:rPr>
        <w:fldChar w:fldCharType="end"/>
      </w:r>
    </w:p>
    <w:p w:rsidR="006411E4" w:rsidRDefault="006411E4">
      <w:pPr>
        <w:pStyle w:val="TOC1"/>
        <w:tabs>
          <w:tab w:val="left" w:pos="400"/>
        </w:tabs>
        <w:rPr>
          <w:rFonts w:asciiTheme="minorHAnsi" w:eastAsiaTheme="minorEastAsia" w:hAnsiTheme="minorHAnsi" w:cstheme="minorBidi"/>
          <w:caps w:val="0"/>
          <w:noProof/>
          <w:sz w:val="22"/>
          <w:szCs w:val="22"/>
          <w:lang w:eastAsia="zh-CN" w:bidi="ta-IN"/>
        </w:rPr>
      </w:pPr>
      <w:r>
        <w:rPr>
          <w:noProof/>
        </w:rPr>
        <w:t>3.</w:t>
      </w:r>
      <w:r>
        <w:rPr>
          <w:rFonts w:asciiTheme="minorHAnsi" w:eastAsiaTheme="minorEastAsia" w:hAnsiTheme="minorHAnsi" w:cstheme="minorBidi"/>
          <w:caps w:val="0"/>
          <w:noProof/>
          <w:sz w:val="22"/>
          <w:szCs w:val="22"/>
          <w:lang w:eastAsia="zh-CN" w:bidi="ta-IN"/>
        </w:rPr>
        <w:tab/>
      </w:r>
      <w:r>
        <w:rPr>
          <w:noProof/>
        </w:rPr>
        <w:t>overview</w:t>
      </w:r>
      <w:r>
        <w:rPr>
          <w:noProof/>
        </w:rPr>
        <w:tab/>
      </w:r>
      <w:r>
        <w:rPr>
          <w:noProof/>
        </w:rPr>
        <w:fldChar w:fldCharType="begin"/>
      </w:r>
      <w:r>
        <w:rPr>
          <w:noProof/>
        </w:rPr>
        <w:instrText xml:space="preserve"> PAGEREF _Toc371431468 \h </w:instrText>
      </w:r>
      <w:r>
        <w:rPr>
          <w:noProof/>
        </w:rPr>
      </w:r>
      <w:r>
        <w:rPr>
          <w:noProof/>
        </w:rPr>
        <w:fldChar w:fldCharType="separate"/>
      </w:r>
      <w:r>
        <w:rPr>
          <w:noProof/>
        </w:rPr>
        <w:t>5</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3.1</w:t>
      </w:r>
      <w:r>
        <w:rPr>
          <w:rFonts w:asciiTheme="minorHAnsi" w:eastAsiaTheme="minorEastAsia" w:hAnsiTheme="minorHAnsi" w:cstheme="minorBidi"/>
          <w:noProof/>
          <w:sz w:val="22"/>
          <w:szCs w:val="22"/>
          <w:lang w:eastAsia="zh-CN" w:bidi="ta-IN"/>
        </w:rPr>
        <w:tab/>
      </w:r>
      <w:r>
        <w:rPr>
          <w:noProof/>
        </w:rPr>
        <w:t>Technologies</w:t>
      </w:r>
      <w:r>
        <w:rPr>
          <w:noProof/>
        </w:rPr>
        <w:tab/>
      </w:r>
      <w:r>
        <w:rPr>
          <w:noProof/>
        </w:rPr>
        <w:fldChar w:fldCharType="begin"/>
      </w:r>
      <w:r>
        <w:rPr>
          <w:noProof/>
        </w:rPr>
        <w:instrText xml:space="preserve"> PAGEREF _Toc371431469 \h </w:instrText>
      </w:r>
      <w:r>
        <w:rPr>
          <w:noProof/>
        </w:rPr>
      </w:r>
      <w:r>
        <w:rPr>
          <w:noProof/>
        </w:rPr>
        <w:fldChar w:fldCharType="separate"/>
      </w:r>
      <w:r>
        <w:rPr>
          <w:noProof/>
        </w:rPr>
        <w:t>5</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3.2</w:t>
      </w:r>
      <w:r>
        <w:rPr>
          <w:rFonts w:asciiTheme="minorHAnsi" w:eastAsiaTheme="minorEastAsia" w:hAnsiTheme="minorHAnsi" w:cstheme="minorBidi"/>
          <w:noProof/>
          <w:sz w:val="22"/>
          <w:szCs w:val="22"/>
          <w:lang w:eastAsia="zh-CN" w:bidi="ta-IN"/>
        </w:rPr>
        <w:tab/>
      </w:r>
      <w:r>
        <w:rPr>
          <w:noProof/>
        </w:rPr>
        <w:t>Architecture</w:t>
      </w:r>
      <w:r>
        <w:rPr>
          <w:noProof/>
        </w:rPr>
        <w:tab/>
      </w:r>
      <w:r>
        <w:rPr>
          <w:noProof/>
        </w:rPr>
        <w:fldChar w:fldCharType="begin"/>
      </w:r>
      <w:r>
        <w:rPr>
          <w:noProof/>
        </w:rPr>
        <w:instrText xml:space="preserve"> PAGEREF _Toc371431470 \h </w:instrText>
      </w:r>
      <w:r>
        <w:rPr>
          <w:noProof/>
        </w:rPr>
      </w:r>
      <w:r>
        <w:rPr>
          <w:noProof/>
        </w:rPr>
        <w:fldChar w:fldCharType="separate"/>
      </w:r>
      <w:r>
        <w:rPr>
          <w:noProof/>
        </w:rPr>
        <w:t>5</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3.3</w:t>
      </w:r>
      <w:r>
        <w:rPr>
          <w:rFonts w:asciiTheme="minorHAnsi" w:eastAsiaTheme="minorEastAsia" w:hAnsiTheme="minorHAnsi" w:cstheme="minorBidi"/>
          <w:noProof/>
          <w:sz w:val="22"/>
          <w:szCs w:val="22"/>
          <w:lang w:eastAsia="zh-CN" w:bidi="ta-IN"/>
        </w:rPr>
        <w:tab/>
      </w:r>
      <w:r>
        <w:rPr>
          <w:noProof/>
        </w:rPr>
        <w:t>Target Users</w:t>
      </w:r>
      <w:r>
        <w:rPr>
          <w:noProof/>
        </w:rPr>
        <w:tab/>
      </w:r>
      <w:r>
        <w:rPr>
          <w:noProof/>
        </w:rPr>
        <w:fldChar w:fldCharType="begin"/>
      </w:r>
      <w:r>
        <w:rPr>
          <w:noProof/>
        </w:rPr>
        <w:instrText xml:space="preserve"> PAGEREF _Toc371431471 \h </w:instrText>
      </w:r>
      <w:r>
        <w:rPr>
          <w:noProof/>
        </w:rPr>
      </w:r>
      <w:r>
        <w:rPr>
          <w:noProof/>
        </w:rPr>
        <w:fldChar w:fldCharType="separate"/>
      </w:r>
      <w:r>
        <w:rPr>
          <w:noProof/>
        </w:rPr>
        <w:t>6</w:t>
      </w:r>
      <w:r>
        <w:rPr>
          <w:noProof/>
        </w:rPr>
        <w:fldChar w:fldCharType="end"/>
      </w:r>
    </w:p>
    <w:p w:rsidR="006411E4" w:rsidRDefault="006411E4">
      <w:pPr>
        <w:pStyle w:val="TOC1"/>
        <w:tabs>
          <w:tab w:val="left" w:pos="400"/>
        </w:tabs>
        <w:rPr>
          <w:rFonts w:asciiTheme="minorHAnsi" w:eastAsiaTheme="minorEastAsia" w:hAnsiTheme="minorHAnsi" w:cstheme="minorBidi"/>
          <w:caps w:val="0"/>
          <w:noProof/>
          <w:sz w:val="22"/>
          <w:szCs w:val="22"/>
          <w:lang w:eastAsia="zh-CN" w:bidi="ta-IN"/>
        </w:rPr>
      </w:pPr>
      <w:r>
        <w:rPr>
          <w:noProof/>
        </w:rPr>
        <w:t>4.</w:t>
      </w:r>
      <w:r>
        <w:rPr>
          <w:rFonts w:asciiTheme="minorHAnsi" w:eastAsiaTheme="minorEastAsia" w:hAnsiTheme="minorHAnsi" w:cstheme="minorBidi"/>
          <w:caps w:val="0"/>
          <w:noProof/>
          <w:sz w:val="22"/>
          <w:szCs w:val="22"/>
          <w:lang w:eastAsia="zh-CN" w:bidi="ta-IN"/>
        </w:rPr>
        <w:tab/>
      </w:r>
      <w:r>
        <w:rPr>
          <w:noProof/>
        </w:rPr>
        <w:t>USE CASE DIAGRAM</w:t>
      </w:r>
      <w:r>
        <w:rPr>
          <w:noProof/>
        </w:rPr>
        <w:tab/>
      </w:r>
      <w:r>
        <w:rPr>
          <w:noProof/>
        </w:rPr>
        <w:fldChar w:fldCharType="begin"/>
      </w:r>
      <w:r>
        <w:rPr>
          <w:noProof/>
        </w:rPr>
        <w:instrText xml:space="preserve"> PAGEREF _Toc371431472 \h </w:instrText>
      </w:r>
      <w:r>
        <w:rPr>
          <w:noProof/>
        </w:rPr>
      </w:r>
      <w:r>
        <w:rPr>
          <w:noProof/>
        </w:rPr>
        <w:fldChar w:fldCharType="separate"/>
      </w:r>
      <w:r>
        <w:rPr>
          <w:noProof/>
        </w:rPr>
        <w:t>7</w:t>
      </w:r>
      <w:r>
        <w:rPr>
          <w:noProof/>
        </w:rPr>
        <w:fldChar w:fldCharType="end"/>
      </w:r>
    </w:p>
    <w:p w:rsidR="006411E4" w:rsidRDefault="006411E4">
      <w:pPr>
        <w:pStyle w:val="TOC1"/>
        <w:tabs>
          <w:tab w:val="left" w:pos="400"/>
        </w:tabs>
        <w:rPr>
          <w:rFonts w:asciiTheme="minorHAnsi" w:eastAsiaTheme="minorEastAsia" w:hAnsiTheme="minorHAnsi" w:cstheme="minorBidi"/>
          <w:caps w:val="0"/>
          <w:noProof/>
          <w:sz w:val="22"/>
          <w:szCs w:val="22"/>
          <w:lang w:eastAsia="zh-CN" w:bidi="ta-IN"/>
        </w:rPr>
      </w:pPr>
      <w:r>
        <w:rPr>
          <w:noProof/>
        </w:rPr>
        <w:t>5.</w:t>
      </w:r>
      <w:r>
        <w:rPr>
          <w:rFonts w:asciiTheme="minorHAnsi" w:eastAsiaTheme="minorEastAsia" w:hAnsiTheme="minorHAnsi" w:cstheme="minorBidi"/>
          <w:caps w:val="0"/>
          <w:noProof/>
          <w:sz w:val="22"/>
          <w:szCs w:val="22"/>
          <w:lang w:eastAsia="zh-CN" w:bidi="ta-IN"/>
        </w:rPr>
        <w:tab/>
      </w:r>
      <w:r>
        <w:rPr>
          <w:noProof/>
        </w:rPr>
        <w:t>User Interface Design</w:t>
      </w:r>
      <w:r>
        <w:rPr>
          <w:noProof/>
        </w:rPr>
        <w:tab/>
      </w:r>
      <w:r>
        <w:rPr>
          <w:noProof/>
        </w:rPr>
        <w:fldChar w:fldCharType="begin"/>
      </w:r>
      <w:r>
        <w:rPr>
          <w:noProof/>
        </w:rPr>
        <w:instrText xml:space="preserve"> PAGEREF _Toc371431473 \h </w:instrText>
      </w:r>
      <w:r>
        <w:rPr>
          <w:noProof/>
        </w:rPr>
      </w:r>
      <w:r>
        <w:rPr>
          <w:noProof/>
        </w:rPr>
        <w:fldChar w:fldCharType="separate"/>
      </w:r>
      <w:r>
        <w:rPr>
          <w:noProof/>
        </w:rPr>
        <w:t>9</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5.1</w:t>
      </w:r>
      <w:r>
        <w:rPr>
          <w:rFonts w:asciiTheme="minorHAnsi" w:eastAsiaTheme="minorEastAsia" w:hAnsiTheme="minorHAnsi" w:cstheme="minorBidi"/>
          <w:noProof/>
          <w:sz w:val="22"/>
          <w:szCs w:val="22"/>
          <w:lang w:eastAsia="zh-CN" w:bidi="ta-IN"/>
        </w:rPr>
        <w:tab/>
      </w:r>
      <w:r>
        <w:rPr>
          <w:noProof/>
        </w:rPr>
        <w:t>GUI design</w:t>
      </w:r>
      <w:r>
        <w:rPr>
          <w:noProof/>
        </w:rPr>
        <w:tab/>
      </w:r>
      <w:r>
        <w:rPr>
          <w:noProof/>
        </w:rPr>
        <w:fldChar w:fldCharType="begin"/>
      </w:r>
      <w:r>
        <w:rPr>
          <w:noProof/>
        </w:rPr>
        <w:instrText xml:space="preserve"> PAGEREF _Toc371431474 \h </w:instrText>
      </w:r>
      <w:r>
        <w:rPr>
          <w:noProof/>
        </w:rPr>
      </w:r>
      <w:r>
        <w:rPr>
          <w:noProof/>
        </w:rPr>
        <w:fldChar w:fldCharType="separate"/>
      </w:r>
      <w:r>
        <w:rPr>
          <w:noProof/>
        </w:rPr>
        <w:t>9</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5.2</w:t>
      </w:r>
      <w:r>
        <w:rPr>
          <w:rFonts w:asciiTheme="minorHAnsi" w:eastAsiaTheme="minorEastAsia" w:hAnsiTheme="minorHAnsi" w:cstheme="minorBidi"/>
          <w:noProof/>
          <w:sz w:val="22"/>
          <w:szCs w:val="22"/>
          <w:lang w:eastAsia="zh-CN" w:bidi="ta-IN"/>
        </w:rPr>
        <w:tab/>
      </w:r>
      <w:r>
        <w:rPr>
          <w:noProof/>
        </w:rPr>
        <w:t>Start Screen</w:t>
      </w:r>
      <w:r>
        <w:rPr>
          <w:noProof/>
        </w:rPr>
        <w:tab/>
      </w:r>
      <w:r>
        <w:rPr>
          <w:noProof/>
        </w:rPr>
        <w:fldChar w:fldCharType="begin"/>
      </w:r>
      <w:r>
        <w:rPr>
          <w:noProof/>
        </w:rPr>
        <w:instrText xml:space="preserve"> PAGEREF _Toc371431475 \h </w:instrText>
      </w:r>
      <w:r>
        <w:rPr>
          <w:noProof/>
        </w:rPr>
      </w:r>
      <w:r>
        <w:rPr>
          <w:noProof/>
        </w:rPr>
        <w:fldChar w:fldCharType="separate"/>
      </w:r>
      <w:r>
        <w:rPr>
          <w:noProof/>
        </w:rPr>
        <w:t>9</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5.3</w:t>
      </w:r>
      <w:r>
        <w:rPr>
          <w:rFonts w:asciiTheme="minorHAnsi" w:eastAsiaTheme="minorEastAsia" w:hAnsiTheme="minorHAnsi" w:cstheme="minorBidi"/>
          <w:noProof/>
          <w:sz w:val="22"/>
          <w:szCs w:val="22"/>
          <w:lang w:eastAsia="zh-CN" w:bidi="ta-IN"/>
        </w:rPr>
        <w:tab/>
      </w:r>
      <w:r>
        <w:rPr>
          <w:noProof/>
        </w:rPr>
        <w:t>Displaying all existing routes Screen</w:t>
      </w:r>
      <w:r>
        <w:rPr>
          <w:noProof/>
        </w:rPr>
        <w:tab/>
      </w:r>
      <w:r>
        <w:rPr>
          <w:noProof/>
        </w:rPr>
        <w:fldChar w:fldCharType="begin"/>
      </w:r>
      <w:r>
        <w:rPr>
          <w:noProof/>
        </w:rPr>
        <w:instrText xml:space="preserve"> PAGEREF _Toc371431476 \h </w:instrText>
      </w:r>
      <w:r>
        <w:rPr>
          <w:noProof/>
        </w:rPr>
      </w:r>
      <w:r>
        <w:rPr>
          <w:noProof/>
        </w:rPr>
        <w:fldChar w:fldCharType="separate"/>
      </w:r>
      <w:r>
        <w:rPr>
          <w:noProof/>
        </w:rPr>
        <w:t>10</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sidRPr="00482421">
        <w:rPr>
          <w:noProof/>
        </w:rPr>
        <w:t>5.4</w:t>
      </w:r>
      <w:r>
        <w:rPr>
          <w:rFonts w:asciiTheme="minorHAnsi" w:eastAsiaTheme="minorEastAsia" w:hAnsiTheme="minorHAnsi" w:cstheme="minorBidi"/>
          <w:noProof/>
          <w:sz w:val="22"/>
          <w:szCs w:val="22"/>
          <w:lang w:eastAsia="zh-CN" w:bidi="ta-IN"/>
        </w:rPr>
        <w:tab/>
      </w:r>
      <w:r>
        <w:rPr>
          <w:noProof/>
        </w:rPr>
        <w:t>Create new route screen</w:t>
      </w:r>
      <w:r>
        <w:rPr>
          <w:noProof/>
        </w:rPr>
        <w:tab/>
      </w:r>
      <w:r>
        <w:rPr>
          <w:noProof/>
        </w:rPr>
        <w:fldChar w:fldCharType="begin"/>
      </w:r>
      <w:r>
        <w:rPr>
          <w:noProof/>
        </w:rPr>
        <w:instrText xml:space="preserve"> PAGEREF _Toc371431477 \h </w:instrText>
      </w:r>
      <w:r>
        <w:rPr>
          <w:noProof/>
        </w:rPr>
      </w:r>
      <w:r>
        <w:rPr>
          <w:noProof/>
        </w:rPr>
        <w:fldChar w:fldCharType="separate"/>
      </w:r>
      <w:r>
        <w:rPr>
          <w:noProof/>
        </w:rPr>
        <w:t>10</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5.5</w:t>
      </w:r>
      <w:r>
        <w:rPr>
          <w:rFonts w:asciiTheme="minorHAnsi" w:eastAsiaTheme="minorEastAsia" w:hAnsiTheme="minorHAnsi" w:cstheme="minorBidi"/>
          <w:noProof/>
          <w:sz w:val="22"/>
          <w:szCs w:val="22"/>
          <w:lang w:eastAsia="zh-CN" w:bidi="ta-IN"/>
        </w:rPr>
        <w:tab/>
      </w:r>
      <w:r>
        <w:rPr>
          <w:noProof/>
        </w:rPr>
        <w:t>View map screen</w:t>
      </w:r>
      <w:r>
        <w:rPr>
          <w:noProof/>
        </w:rPr>
        <w:tab/>
      </w:r>
      <w:r>
        <w:rPr>
          <w:noProof/>
        </w:rPr>
        <w:fldChar w:fldCharType="begin"/>
      </w:r>
      <w:r>
        <w:rPr>
          <w:noProof/>
        </w:rPr>
        <w:instrText xml:space="preserve"> PAGEREF _Toc371431478 \h </w:instrText>
      </w:r>
      <w:r>
        <w:rPr>
          <w:noProof/>
        </w:rPr>
      </w:r>
      <w:r>
        <w:rPr>
          <w:noProof/>
        </w:rPr>
        <w:fldChar w:fldCharType="separate"/>
      </w:r>
      <w:r>
        <w:rPr>
          <w:noProof/>
        </w:rPr>
        <w:t>10</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sidRPr="00482421">
        <w:rPr>
          <w:noProof/>
        </w:rPr>
        <w:t>5.6</w:t>
      </w:r>
      <w:r>
        <w:rPr>
          <w:rFonts w:asciiTheme="minorHAnsi" w:eastAsiaTheme="minorEastAsia" w:hAnsiTheme="minorHAnsi" w:cstheme="minorBidi"/>
          <w:noProof/>
          <w:sz w:val="22"/>
          <w:szCs w:val="22"/>
          <w:lang w:eastAsia="zh-CN" w:bidi="ta-IN"/>
        </w:rPr>
        <w:tab/>
      </w:r>
      <w:r>
        <w:rPr>
          <w:noProof/>
        </w:rPr>
        <w:t>Create new point of interest screen</w:t>
      </w:r>
      <w:r>
        <w:rPr>
          <w:noProof/>
        </w:rPr>
        <w:tab/>
      </w:r>
      <w:r>
        <w:rPr>
          <w:noProof/>
        </w:rPr>
        <w:fldChar w:fldCharType="begin"/>
      </w:r>
      <w:r>
        <w:rPr>
          <w:noProof/>
        </w:rPr>
        <w:instrText xml:space="preserve"> PAGEREF _Toc371431479 \h </w:instrText>
      </w:r>
      <w:r>
        <w:rPr>
          <w:noProof/>
        </w:rPr>
      </w:r>
      <w:r>
        <w:rPr>
          <w:noProof/>
        </w:rPr>
        <w:fldChar w:fldCharType="separate"/>
      </w:r>
      <w:r>
        <w:rPr>
          <w:noProof/>
        </w:rPr>
        <w:t>10</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5.7</w:t>
      </w:r>
      <w:r>
        <w:rPr>
          <w:rFonts w:asciiTheme="minorHAnsi" w:eastAsiaTheme="minorEastAsia" w:hAnsiTheme="minorHAnsi" w:cstheme="minorBidi"/>
          <w:noProof/>
          <w:sz w:val="22"/>
          <w:szCs w:val="22"/>
          <w:lang w:eastAsia="zh-CN" w:bidi="ta-IN"/>
        </w:rPr>
        <w:tab/>
      </w:r>
      <w:r>
        <w:rPr>
          <w:noProof/>
        </w:rPr>
        <w:t>Review submission screen</w:t>
      </w:r>
      <w:r>
        <w:rPr>
          <w:noProof/>
        </w:rPr>
        <w:tab/>
      </w:r>
      <w:r>
        <w:rPr>
          <w:noProof/>
        </w:rPr>
        <w:fldChar w:fldCharType="begin"/>
      </w:r>
      <w:r>
        <w:rPr>
          <w:noProof/>
        </w:rPr>
        <w:instrText xml:space="preserve"> PAGEREF _Toc371431480 \h </w:instrText>
      </w:r>
      <w:r>
        <w:rPr>
          <w:noProof/>
        </w:rPr>
      </w:r>
      <w:r>
        <w:rPr>
          <w:noProof/>
        </w:rPr>
        <w:fldChar w:fldCharType="separate"/>
      </w:r>
      <w:r>
        <w:rPr>
          <w:noProof/>
        </w:rPr>
        <w:t>11</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sidRPr="00482421">
        <w:rPr>
          <w:noProof/>
        </w:rPr>
        <w:t>5.8</w:t>
      </w:r>
      <w:r>
        <w:rPr>
          <w:rFonts w:asciiTheme="minorHAnsi" w:eastAsiaTheme="minorEastAsia" w:hAnsiTheme="minorHAnsi" w:cstheme="minorBidi"/>
          <w:noProof/>
          <w:sz w:val="22"/>
          <w:szCs w:val="22"/>
          <w:lang w:eastAsia="zh-CN" w:bidi="ta-IN"/>
        </w:rPr>
        <w:tab/>
      </w:r>
      <w:r>
        <w:rPr>
          <w:noProof/>
        </w:rPr>
        <w:t>Cancel upload screen</w:t>
      </w:r>
      <w:r>
        <w:rPr>
          <w:noProof/>
        </w:rPr>
        <w:tab/>
      </w:r>
      <w:r>
        <w:rPr>
          <w:noProof/>
        </w:rPr>
        <w:fldChar w:fldCharType="begin"/>
      </w:r>
      <w:r>
        <w:rPr>
          <w:noProof/>
        </w:rPr>
        <w:instrText xml:space="preserve"> PAGEREF _Toc371431481 \h </w:instrText>
      </w:r>
      <w:r>
        <w:rPr>
          <w:noProof/>
        </w:rPr>
      </w:r>
      <w:r>
        <w:rPr>
          <w:noProof/>
        </w:rPr>
        <w:fldChar w:fldCharType="separate"/>
      </w:r>
      <w:r>
        <w:rPr>
          <w:noProof/>
        </w:rPr>
        <w:t>11</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sidRPr="00482421">
        <w:rPr>
          <w:noProof/>
        </w:rPr>
        <w:t>5.9</w:t>
      </w:r>
      <w:r>
        <w:rPr>
          <w:rFonts w:asciiTheme="minorHAnsi" w:eastAsiaTheme="minorEastAsia" w:hAnsiTheme="minorHAnsi" w:cstheme="minorBidi"/>
          <w:noProof/>
          <w:sz w:val="22"/>
          <w:szCs w:val="22"/>
          <w:lang w:eastAsia="zh-CN" w:bidi="ta-IN"/>
        </w:rPr>
        <w:tab/>
      </w:r>
      <w:r>
        <w:rPr>
          <w:noProof/>
        </w:rPr>
        <w:t>Upload confirmation screen</w:t>
      </w:r>
      <w:r>
        <w:rPr>
          <w:noProof/>
        </w:rPr>
        <w:tab/>
      </w:r>
      <w:r>
        <w:rPr>
          <w:noProof/>
        </w:rPr>
        <w:fldChar w:fldCharType="begin"/>
      </w:r>
      <w:r>
        <w:rPr>
          <w:noProof/>
        </w:rPr>
        <w:instrText xml:space="preserve"> PAGEREF _Toc371431482 \h </w:instrText>
      </w:r>
      <w:r>
        <w:rPr>
          <w:noProof/>
        </w:rPr>
      </w:r>
      <w:r>
        <w:rPr>
          <w:noProof/>
        </w:rPr>
        <w:fldChar w:fldCharType="separate"/>
      </w:r>
      <w:r>
        <w:rPr>
          <w:noProof/>
        </w:rPr>
        <w:t>11</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5.10</w:t>
      </w:r>
      <w:r>
        <w:rPr>
          <w:rFonts w:asciiTheme="minorHAnsi" w:eastAsiaTheme="minorEastAsia" w:hAnsiTheme="minorHAnsi" w:cstheme="minorBidi"/>
          <w:noProof/>
          <w:sz w:val="22"/>
          <w:szCs w:val="22"/>
          <w:lang w:eastAsia="zh-CN" w:bidi="ta-IN"/>
        </w:rPr>
        <w:tab/>
      </w:r>
      <w:r>
        <w:rPr>
          <w:noProof/>
        </w:rPr>
        <w:t>Help Screen</w:t>
      </w:r>
      <w:r>
        <w:rPr>
          <w:noProof/>
        </w:rPr>
        <w:tab/>
      </w:r>
      <w:r>
        <w:rPr>
          <w:noProof/>
        </w:rPr>
        <w:fldChar w:fldCharType="begin"/>
      </w:r>
      <w:r>
        <w:rPr>
          <w:noProof/>
        </w:rPr>
        <w:instrText xml:space="preserve"> PAGEREF _Toc371431483 \h </w:instrText>
      </w:r>
      <w:r>
        <w:rPr>
          <w:noProof/>
        </w:rPr>
      </w:r>
      <w:r>
        <w:rPr>
          <w:noProof/>
        </w:rPr>
        <w:fldChar w:fldCharType="separate"/>
      </w:r>
      <w:r>
        <w:rPr>
          <w:noProof/>
        </w:rPr>
        <w:t>11</w:t>
      </w:r>
      <w:r>
        <w:rPr>
          <w:noProof/>
        </w:rPr>
        <w:fldChar w:fldCharType="end"/>
      </w:r>
    </w:p>
    <w:p w:rsidR="006411E4" w:rsidRDefault="006411E4">
      <w:pPr>
        <w:pStyle w:val="TOC1"/>
        <w:tabs>
          <w:tab w:val="left" w:pos="400"/>
        </w:tabs>
        <w:rPr>
          <w:rFonts w:asciiTheme="minorHAnsi" w:eastAsiaTheme="minorEastAsia" w:hAnsiTheme="minorHAnsi" w:cstheme="minorBidi"/>
          <w:caps w:val="0"/>
          <w:noProof/>
          <w:sz w:val="22"/>
          <w:szCs w:val="22"/>
          <w:lang w:eastAsia="zh-CN" w:bidi="ta-IN"/>
        </w:rPr>
      </w:pPr>
      <w:r>
        <w:rPr>
          <w:noProof/>
        </w:rPr>
        <w:t>6.</w:t>
      </w:r>
      <w:r>
        <w:rPr>
          <w:rFonts w:asciiTheme="minorHAnsi" w:eastAsiaTheme="minorEastAsia" w:hAnsiTheme="minorHAnsi" w:cstheme="minorBidi"/>
          <w:caps w:val="0"/>
          <w:noProof/>
          <w:sz w:val="22"/>
          <w:szCs w:val="22"/>
          <w:lang w:eastAsia="zh-CN" w:bidi="ta-IN"/>
        </w:rPr>
        <w:tab/>
      </w:r>
      <w:r>
        <w:rPr>
          <w:noProof/>
        </w:rPr>
        <w:t>Gantt Chart</w:t>
      </w:r>
      <w:r>
        <w:rPr>
          <w:noProof/>
        </w:rPr>
        <w:tab/>
      </w:r>
      <w:r>
        <w:rPr>
          <w:noProof/>
        </w:rPr>
        <w:fldChar w:fldCharType="begin"/>
      </w:r>
      <w:r>
        <w:rPr>
          <w:noProof/>
        </w:rPr>
        <w:instrText xml:space="preserve"> PAGEREF _Toc371431484 \h </w:instrText>
      </w:r>
      <w:r>
        <w:rPr>
          <w:noProof/>
        </w:rPr>
      </w:r>
      <w:r>
        <w:rPr>
          <w:noProof/>
        </w:rPr>
        <w:fldChar w:fldCharType="separate"/>
      </w:r>
      <w:r>
        <w:rPr>
          <w:noProof/>
        </w:rPr>
        <w:t>12</w:t>
      </w:r>
      <w:r>
        <w:rPr>
          <w:noProof/>
        </w:rPr>
        <w:fldChar w:fldCharType="end"/>
      </w:r>
    </w:p>
    <w:p w:rsidR="006411E4" w:rsidRDefault="006411E4">
      <w:pPr>
        <w:pStyle w:val="TOC1"/>
        <w:tabs>
          <w:tab w:val="left" w:pos="400"/>
        </w:tabs>
        <w:rPr>
          <w:rFonts w:asciiTheme="minorHAnsi" w:eastAsiaTheme="minorEastAsia" w:hAnsiTheme="minorHAnsi" w:cstheme="minorBidi"/>
          <w:caps w:val="0"/>
          <w:noProof/>
          <w:sz w:val="22"/>
          <w:szCs w:val="22"/>
          <w:lang w:eastAsia="zh-CN" w:bidi="ta-IN"/>
        </w:rPr>
      </w:pPr>
      <w:r>
        <w:rPr>
          <w:noProof/>
        </w:rPr>
        <w:t>7.</w:t>
      </w:r>
      <w:r>
        <w:rPr>
          <w:rFonts w:asciiTheme="minorHAnsi" w:eastAsiaTheme="minorEastAsia" w:hAnsiTheme="minorHAnsi" w:cstheme="minorBidi"/>
          <w:caps w:val="0"/>
          <w:noProof/>
          <w:sz w:val="22"/>
          <w:szCs w:val="22"/>
          <w:lang w:eastAsia="zh-CN" w:bidi="ta-IN"/>
        </w:rPr>
        <w:tab/>
      </w:r>
      <w:r>
        <w:rPr>
          <w:noProof/>
        </w:rPr>
        <w:t>Risk Analysis</w:t>
      </w:r>
      <w:r>
        <w:rPr>
          <w:noProof/>
        </w:rPr>
        <w:tab/>
      </w:r>
      <w:r>
        <w:rPr>
          <w:noProof/>
        </w:rPr>
        <w:fldChar w:fldCharType="begin"/>
      </w:r>
      <w:r>
        <w:rPr>
          <w:noProof/>
        </w:rPr>
        <w:instrText xml:space="preserve"> PAGEREF _Toc371431485 \h </w:instrText>
      </w:r>
      <w:r>
        <w:rPr>
          <w:noProof/>
        </w:rPr>
      </w:r>
      <w:r>
        <w:rPr>
          <w:noProof/>
        </w:rPr>
        <w:fldChar w:fldCharType="separate"/>
      </w:r>
      <w:r>
        <w:rPr>
          <w:noProof/>
        </w:rPr>
        <w:t>13</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7.1</w:t>
      </w:r>
      <w:r>
        <w:rPr>
          <w:rFonts w:asciiTheme="minorHAnsi" w:eastAsiaTheme="minorEastAsia" w:hAnsiTheme="minorHAnsi" w:cstheme="minorBidi"/>
          <w:noProof/>
          <w:sz w:val="22"/>
          <w:szCs w:val="22"/>
          <w:lang w:eastAsia="zh-CN" w:bidi="ta-IN"/>
        </w:rPr>
        <w:tab/>
      </w:r>
      <w:r>
        <w:rPr>
          <w:noProof/>
        </w:rPr>
        <w:t>Constant Risks</w:t>
      </w:r>
      <w:r>
        <w:rPr>
          <w:noProof/>
        </w:rPr>
        <w:tab/>
      </w:r>
      <w:r>
        <w:rPr>
          <w:noProof/>
        </w:rPr>
        <w:fldChar w:fldCharType="begin"/>
      </w:r>
      <w:r>
        <w:rPr>
          <w:noProof/>
        </w:rPr>
        <w:instrText xml:space="preserve"> PAGEREF _Toc371431486 \h </w:instrText>
      </w:r>
      <w:r>
        <w:rPr>
          <w:noProof/>
        </w:rPr>
      </w:r>
      <w:r>
        <w:rPr>
          <w:noProof/>
        </w:rPr>
        <w:fldChar w:fldCharType="separate"/>
      </w:r>
      <w:r>
        <w:rPr>
          <w:noProof/>
        </w:rPr>
        <w:t>13</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7.2</w:t>
      </w:r>
      <w:r>
        <w:rPr>
          <w:rFonts w:asciiTheme="minorHAnsi" w:eastAsiaTheme="minorEastAsia" w:hAnsiTheme="minorHAnsi" w:cstheme="minorBidi"/>
          <w:noProof/>
          <w:sz w:val="22"/>
          <w:szCs w:val="22"/>
          <w:lang w:eastAsia="zh-CN" w:bidi="ta-IN"/>
        </w:rPr>
        <w:tab/>
      </w:r>
      <w:r>
        <w:rPr>
          <w:noProof/>
        </w:rPr>
        <w:t>Risks related to documentation</w:t>
      </w:r>
      <w:r>
        <w:rPr>
          <w:noProof/>
        </w:rPr>
        <w:tab/>
      </w:r>
      <w:r>
        <w:rPr>
          <w:noProof/>
        </w:rPr>
        <w:fldChar w:fldCharType="begin"/>
      </w:r>
      <w:r>
        <w:rPr>
          <w:noProof/>
        </w:rPr>
        <w:instrText xml:space="preserve"> PAGEREF _Toc371431487 \h </w:instrText>
      </w:r>
      <w:r>
        <w:rPr>
          <w:noProof/>
        </w:rPr>
      </w:r>
      <w:r>
        <w:rPr>
          <w:noProof/>
        </w:rPr>
        <w:fldChar w:fldCharType="separate"/>
      </w:r>
      <w:r>
        <w:rPr>
          <w:noProof/>
        </w:rPr>
        <w:t>13</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7.3</w:t>
      </w:r>
      <w:r>
        <w:rPr>
          <w:rFonts w:asciiTheme="minorHAnsi" w:eastAsiaTheme="minorEastAsia" w:hAnsiTheme="minorHAnsi" w:cstheme="minorBidi"/>
          <w:noProof/>
          <w:sz w:val="22"/>
          <w:szCs w:val="22"/>
          <w:lang w:eastAsia="zh-CN" w:bidi="ta-IN"/>
        </w:rPr>
        <w:tab/>
      </w:r>
      <w:r>
        <w:rPr>
          <w:noProof/>
        </w:rPr>
        <w:t>Risks related to development and delivery</w:t>
      </w:r>
      <w:r>
        <w:rPr>
          <w:noProof/>
        </w:rPr>
        <w:tab/>
      </w:r>
      <w:r>
        <w:rPr>
          <w:noProof/>
        </w:rPr>
        <w:fldChar w:fldCharType="begin"/>
      </w:r>
      <w:r>
        <w:rPr>
          <w:noProof/>
        </w:rPr>
        <w:instrText xml:space="preserve"> PAGEREF _Toc371431488 \h </w:instrText>
      </w:r>
      <w:r>
        <w:rPr>
          <w:noProof/>
        </w:rPr>
      </w:r>
      <w:r>
        <w:rPr>
          <w:noProof/>
        </w:rPr>
        <w:fldChar w:fldCharType="separate"/>
      </w:r>
      <w:r>
        <w:rPr>
          <w:noProof/>
        </w:rPr>
        <w:t>14</w:t>
      </w:r>
      <w:r>
        <w:rPr>
          <w:noProof/>
        </w:rPr>
        <w:fldChar w:fldCharType="end"/>
      </w:r>
    </w:p>
    <w:p w:rsidR="006411E4" w:rsidRDefault="006411E4">
      <w:pPr>
        <w:pStyle w:val="TOC2"/>
        <w:tabs>
          <w:tab w:val="left" w:pos="880"/>
        </w:tabs>
        <w:rPr>
          <w:rFonts w:asciiTheme="minorHAnsi" w:eastAsiaTheme="minorEastAsia" w:hAnsiTheme="minorHAnsi" w:cstheme="minorBidi"/>
          <w:noProof/>
          <w:sz w:val="22"/>
          <w:szCs w:val="22"/>
          <w:lang w:eastAsia="zh-CN" w:bidi="ta-IN"/>
        </w:rPr>
      </w:pPr>
      <w:r>
        <w:rPr>
          <w:noProof/>
        </w:rPr>
        <w:t>7.4</w:t>
      </w:r>
      <w:r>
        <w:rPr>
          <w:rFonts w:asciiTheme="minorHAnsi" w:eastAsiaTheme="minorEastAsia" w:hAnsiTheme="minorHAnsi" w:cstheme="minorBidi"/>
          <w:noProof/>
          <w:sz w:val="22"/>
          <w:szCs w:val="22"/>
          <w:lang w:eastAsia="zh-CN" w:bidi="ta-IN"/>
        </w:rPr>
        <w:tab/>
      </w:r>
      <w:r>
        <w:rPr>
          <w:noProof/>
        </w:rPr>
        <w:t>Risks related to the usage of the program</w:t>
      </w:r>
      <w:r>
        <w:rPr>
          <w:noProof/>
        </w:rPr>
        <w:tab/>
      </w:r>
      <w:r>
        <w:rPr>
          <w:noProof/>
        </w:rPr>
        <w:fldChar w:fldCharType="begin"/>
      </w:r>
      <w:r>
        <w:rPr>
          <w:noProof/>
        </w:rPr>
        <w:instrText xml:space="preserve"> PAGEREF _Toc371431489 \h </w:instrText>
      </w:r>
      <w:r>
        <w:rPr>
          <w:noProof/>
        </w:rPr>
      </w:r>
      <w:r>
        <w:rPr>
          <w:noProof/>
        </w:rPr>
        <w:fldChar w:fldCharType="separate"/>
      </w:r>
      <w:r>
        <w:rPr>
          <w:noProof/>
        </w:rPr>
        <w:t>14</w:t>
      </w:r>
      <w:r>
        <w:rPr>
          <w:noProof/>
        </w:rPr>
        <w:fldChar w:fldCharType="end"/>
      </w:r>
    </w:p>
    <w:p w:rsidR="006411E4" w:rsidRDefault="006411E4">
      <w:pPr>
        <w:pStyle w:val="TOC1"/>
        <w:tabs>
          <w:tab w:val="left" w:pos="400"/>
        </w:tabs>
        <w:rPr>
          <w:rFonts w:asciiTheme="minorHAnsi" w:eastAsiaTheme="minorEastAsia" w:hAnsiTheme="minorHAnsi" w:cstheme="minorBidi"/>
          <w:caps w:val="0"/>
          <w:noProof/>
          <w:sz w:val="22"/>
          <w:szCs w:val="22"/>
          <w:lang w:eastAsia="zh-CN" w:bidi="ta-IN"/>
        </w:rPr>
      </w:pPr>
      <w:r>
        <w:rPr>
          <w:noProof/>
        </w:rPr>
        <w:t>8.</w:t>
      </w:r>
      <w:r>
        <w:rPr>
          <w:rFonts w:asciiTheme="minorHAnsi" w:eastAsiaTheme="minorEastAsia" w:hAnsiTheme="minorHAnsi" w:cstheme="minorBidi"/>
          <w:caps w:val="0"/>
          <w:noProof/>
          <w:sz w:val="22"/>
          <w:szCs w:val="22"/>
          <w:lang w:eastAsia="zh-CN" w:bidi="ta-IN"/>
        </w:rPr>
        <w:tab/>
      </w:r>
      <w:r>
        <w:rPr>
          <w:noProof/>
        </w:rPr>
        <w:t>References</w:t>
      </w:r>
      <w:r>
        <w:rPr>
          <w:noProof/>
        </w:rPr>
        <w:tab/>
      </w:r>
      <w:r>
        <w:rPr>
          <w:noProof/>
        </w:rPr>
        <w:fldChar w:fldCharType="begin"/>
      </w:r>
      <w:r>
        <w:rPr>
          <w:noProof/>
        </w:rPr>
        <w:instrText xml:space="preserve"> PAGEREF _Toc371431490 \h </w:instrText>
      </w:r>
      <w:r>
        <w:rPr>
          <w:noProof/>
        </w:rPr>
      </w:r>
      <w:r>
        <w:rPr>
          <w:noProof/>
        </w:rPr>
        <w:fldChar w:fldCharType="separate"/>
      </w:r>
      <w:r>
        <w:rPr>
          <w:noProof/>
        </w:rPr>
        <w:t>17</w:t>
      </w:r>
      <w:r>
        <w:rPr>
          <w:noProof/>
        </w:rPr>
        <w:fldChar w:fldCharType="end"/>
      </w:r>
    </w:p>
    <w:p w:rsidR="006411E4" w:rsidRDefault="006411E4">
      <w:pPr>
        <w:pStyle w:val="TOC1"/>
        <w:rPr>
          <w:rFonts w:asciiTheme="minorHAnsi" w:eastAsiaTheme="minorEastAsia" w:hAnsiTheme="minorHAnsi" w:cstheme="minorBidi"/>
          <w:caps w:val="0"/>
          <w:noProof/>
          <w:sz w:val="22"/>
          <w:szCs w:val="22"/>
          <w:lang w:eastAsia="zh-CN" w:bidi="ta-IN"/>
        </w:rPr>
      </w:pPr>
      <w:r>
        <w:rPr>
          <w:noProof/>
        </w:rPr>
        <w:t>DOCUMENT HISTORY</w:t>
      </w:r>
      <w:r>
        <w:rPr>
          <w:noProof/>
        </w:rPr>
        <w:tab/>
      </w:r>
      <w:r>
        <w:rPr>
          <w:noProof/>
        </w:rPr>
        <w:fldChar w:fldCharType="begin"/>
      </w:r>
      <w:r>
        <w:rPr>
          <w:noProof/>
        </w:rPr>
        <w:instrText xml:space="preserve"> PAGEREF _Toc371431491 \h </w:instrText>
      </w:r>
      <w:r>
        <w:rPr>
          <w:noProof/>
        </w:rPr>
      </w:r>
      <w:r>
        <w:rPr>
          <w:noProof/>
        </w:rPr>
        <w:fldChar w:fldCharType="separate"/>
      </w:r>
      <w:r>
        <w:rPr>
          <w:noProof/>
        </w:rPr>
        <w:t>18</w:t>
      </w:r>
      <w:r>
        <w:rPr>
          <w:noProof/>
        </w:rPr>
        <w:fldChar w:fldCharType="end"/>
      </w:r>
    </w:p>
    <w:p w:rsidR="00296296" w:rsidRDefault="006411E4" w:rsidP="00296296">
      <w:pPr>
        <w:pStyle w:val="UnnumHeading1"/>
      </w:pPr>
      <w:r>
        <w:rPr>
          <w:rFonts w:ascii="Times New Roman" w:hAnsi="Times New Roman"/>
          <w:kern w:val="0"/>
          <w:sz w:val="20"/>
        </w:rPr>
        <w:fldChar w:fldCharType="end"/>
      </w:r>
      <w:r w:rsidR="00A44A71">
        <w:br w:type="page"/>
      </w:r>
      <w:bookmarkStart w:id="1" w:name="_Toc371431462"/>
      <w:bookmarkStart w:id="2" w:name="_Toc371431463"/>
      <w:r w:rsidR="00296296">
        <w:lastRenderedPageBreak/>
        <w:t>Table Of Figures</w:t>
      </w:r>
      <w:bookmarkEnd w:id="1"/>
      <w:bookmarkEnd w:id="2"/>
    </w:p>
    <w:p w:rsidR="00296296" w:rsidRDefault="00296296">
      <w:pPr>
        <w:pStyle w:val="TableofFigures"/>
        <w:tabs>
          <w:tab w:val="right" w:leader="dot" w:pos="9017"/>
        </w:tabs>
        <w:rPr>
          <w:rFonts w:asciiTheme="minorHAnsi" w:eastAsiaTheme="minorEastAsia" w:hAnsiTheme="minorHAnsi" w:cstheme="minorBidi"/>
          <w:noProof/>
          <w:sz w:val="22"/>
          <w:szCs w:val="22"/>
          <w:lang w:eastAsia="zh-CN" w:bidi="ta-IN"/>
        </w:rPr>
      </w:pPr>
      <w:r>
        <w:fldChar w:fldCharType="begin"/>
      </w:r>
      <w:r>
        <w:instrText xml:space="preserve"> TOC \h \z \c "Figure" </w:instrText>
      </w:r>
      <w:r>
        <w:fldChar w:fldCharType="separate"/>
      </w:r>
      <w:hyperlink r:id="rId9" w:anchor="_Toc371362729" w:history="1">
        <w:r w:rsidRPr="00B943E5">
          <w:rPr>
            <w:rStyle w:val="Hyperlink"/>
            <w:noProof/>
          </w:rPr>
          <w:t>Figure 1: Architecture Diagram</w:t>
        </w:r>
        <w:r>
          <w:rPr>
            <w:noProof/>
            <w:webHidden/>
          </w:rPr>
          <w:tab/>
        </w:r>
        <w:r>
          <w:rPr>
            <w:noProof/>
            <w:webHidden/>
          </w:rPr>
          <w:fldChar w:fldCharType="begin"/>
        </w:r>
        <w:r>
          <w:rPr>
            <w:noProof/>
            <w:webHidden/>
          </w:rPr>
          <w:instrText xml:space="preserve"> PAGEREF _Toc371362729 \h </w:instrText>
        </w:r>
        <w:r>
          <w:rPr>
            <w:noProof/>
            <w:webHidden/>
          </w:rPr>
        </w:r>
        <w:r>
          <w:rPr>
            <w:noProof/>
            <w:webHidden/>
          </w:rPr>
          <w:fldChar w:fldCharType="separate"/>
        </w:r>
        <w:r w:rsidR="00D1718A">
          <w:rPr>
            <w:noProof/>
            <w:webHidden/>
          </w:rPr>
          <w:t>6</w:t>
        </w:r>
        <w:r>
          <w:rPr>
            <w:noProof/>
            <w:webHidden/>
          </w:rPr>
          <w:fldChar w:fldCharType="end"/>
        </w:r>
      </w:hyperlink>
    </w:p>
    <w:p w:rsidR="00296296" w:rsidRDefault="00AC656B">
      <w:pPr>
        <w:pStyle w:val="TableofFigures"/>
        <w:tabs>
          <w:tab w:val="right" w:leader="dot" w:pos="9017"/>
        </w:tabs>
        <w:rPr>
          <w:rFonts w:asciiTheme="minorHAnsi" w:eastAsiaTheme="minorEastAsia" w:hAnsiTheme="minorHAnsi" w:cstheme="minorBidi"/>
          <w:noProof/>
          <w:sz w:val="22"/>
          <w:szCs w:val="22"/>
          <w:lang w:eastAsia="zh-CN" w:bidi="ta-IN"/>
        </w:rPr>
      </w:pPr>
      <w:hyperlink r:id="rId10" w:anchor="_Toc371362730" w:history="1">
        <w:r w:rsidR="00296296" w:rsidRPr="00B943E5">
          <w:rPr>
            <w:rStyle w:val="Hyperlink"/>
            <w:noProof/>
          </w:rPr>
          <w:t>Figure 2: Use Case Diagram FR notation specifies that the task is a functional requirement and is needed in order to produce the specified output from the application.</w:t>
        </w:r>
        <w:r w:rsidR="00296296">
          <w:rPr>
            <w:noProof/>
            <w:webHidden/>
          </w:rPr>
          <w:tab/>
        </w:r>
        <w:r w:rsidR="00296296">
          <w:rPr>
            <w:noProof/>
            <w:webHidden/>
          </w:rPr>
          <w:fldChar w:fldCharType="begin"/>
        </w:r>
        <w:r w:rsidR="00296296">
          <w:rPr>
            <w:noProof/>
            <w:webHidden/>
          </w:rPr>
          <w:instrText xml:space="preserve"> PAGEREF _Toc371362730 \h </w:instrText>
        </w:r>
        <w:r w:rsidR="00296296">
          <w:rPr>
            <w:noProof/>
            <w:webHidden/>
          </w:rPr>
        </w:r>
        <w:r w:rsidR="00296296">
          <w:rPr>
            <w:noProof/>
            <w:webHidden/>
          </w:rPr>
          <w:fldChar w:fldCharType="separate"/>
        </w:r>
        <w:r w:rsidR="00D1718A">
          <w:rPr>
            <w:noProof/>
            <w:webHidden/>
          </w:rPr>
          <w:t>7</w:t>
        </w:r>
        <w:r w:rsidR="00296296">
          <w:rPr>
            <w:noProof/>
            <w:webHidden/>
          </w:rPr>
          <w:fldChar w:fldCharType="end"/>
        </w:r>
      </w:hyperlink>
    </w:p>
    <w:p w:rsidR="00296296" w:rsidRDefault="00AC656B">
      <w:pPr>
        <w:pStyle w:val="TableofFigures"/>
        <w:tabs>
          <w:tab w:val="right" w:leader="dot" w:pos="9017"/>
        </w:tabs>
        <w:rPr>
          <w:rFonts w:asciiTheme="minorHAnsi" w:eastAsiaTheme="minorEastAsia" w:hAnsiTheme="minorHAnsi" w:cstheme="minorBidi"/>
          <w:noProof/>
          <w:sz w:val="22"/>
          <w:szCs w:val="22"/>
          <w:lang w:eastAsia="zh-CN" w:bidi="ta-IN"/>
        </w:rPr>
      </w:pPr>
      <w:hyperlink r:id="rId11" w:anchor="_Toc371362731" w:history="1">
        <w:r w:rsidR="00296296" w:rsidRPr="00B943E5">
          <w:rPr>
            <w:rStyle w:val="Hyperlink"/>
            <w:noProof/>
          </w:rPr>
          <w:t>Figure 3: Diagram showing the Start Screen</w:t>
        </w:r>
        <w:r w:rsidR="00296296">
          <w:rPr>
            <w:noProof/>
            <w:webHidden/>
          </w:rPr>
          <w:tab/>
        </w:r>
        <w:r w:rsidR="00296296">
          <w:rPr>
            <w:noProof/>
            <w:webHidden/>
          </w:rPr>
          <w:fldChar w:fldCharType="begin"/>
        </w:r>
        <w:r w:rsidR="00296296">
          <w:rPr>
            <w:noProof/>
            <w:webHidden/>
          </w:rPr>
          <w:instrText xml:space="preserve"> PAGEREF _Toc371362731 \h </w:instrText>
        </w:r>
        <w:r w:rsidR="00296296">
          <w:rPr>
            <w:noProof/>
            <w:webHidden/>
          </w:rPr>
        </w:r>
        <w:r w:rsidR="00296296">
          <w:rPr>
            <w:noProof/>
            <w:webHidden/>
          </w:rPr>
          <w:fldChar w:fldCharType="separate"/>
        </w:r>
        <w:r w:rsidR="00D1718A">
          <w:rPr>
            <w:noProof/>
            <w:webHidden/>
          </w:rPr>
          <w:t>9</w:t>
        </w:r>
        <w:r w:rsidR="00296296">
          <w:rPr>
            <w:noProof/>
            <w:webHidden/>
          </w:rPr>
          <w:fldChar w:fldCharType="end"/>
        </w:r>
      </w:hyperlink>
    </w:p>
    <w:p w:rsidR="00296296" w:rsidRDefault="00AC656B">
      <w:pPr>
        <w:pStyle w:val="TableofFigures"/>
        <w:tabs>
          <w:tab w:val="right" w:leader="dot" w:pos="9017"/>
        </w:tabs>
        <w:rPr>
          <w:rFonts w:asciiTheme="minorHAnsi" w:eastAsiaTheme="minorEastAsia" w:hAnsiTheme="minorHAnsi" w:cstheme="minorBidi"/>
          <w:noProof/>
          <w:sz w:val="22"/>
          <w:szCs w:val="22"/>
          <w:lang w:eastAsia="zh-CN" w:bidi="ta-IN"/>
        </w:rPr>
      </w:pPr>
      <w:hyperlink r:id="rId12" w:anchor="_Toc371362732" w:history="1">
        <w:r w:rsidR="00296296" w:rsidRPr="00B943E5">
          <w:rPr>
            <w:rStyle w:val="Hyperlink"/>
            <w:noProof/>
          </w:rPr>
          <w:t>Figure 4: The Display All Routes screen</w:t>
        </w:r>
        <w:r w:rsidR="00296296">
          <w:rPr>
            <w:noProof/>
            <w:webHidden/>
          </w:rPr>
          <w:tab/>
        </w:r>
        <w:r w:rsidR="00296296">
          <w:rPr>
            <w:noProof/>
            <w:webHidden/>
          </w:rPr>
          <w:fldChar w:fldCharType="begin"/>
        </w:r>
        <w:r w:rsidR="00296296">
          <w:rPr>
            <w:noProof/>
            <w:webHidden/>
          </w:rPr>
          <w:instrText xml:space="preserve"> PAGEREF _Toc371362732 \h </w:instrText>
        </w:r>
        <w:r w:rsidR="00296296">
          <w:rPr>
            <w:noProof/>
            <w:webHidden/>
          </w:rPr>
        </w:r>
        <w:r w:rsidR="00296296">
          <w:rPr>
            <w:noProof/>
            <w:webHidden/>
          </w:rPr>
          <w:fldChar w:fldCharType="separate"/>
        </w:r>
        <w:r w:rsidR="00D1718A">
          <w:rPr>
            <w:noProof/>
            <w:webHidden/>
          </w:rPr>
          <w:t>10</w:t>
        </w:r>
        <w:r w:rsidR="00296296">
          <w:rPr>
            <w:noProof/>
            <w:webHidden/>
          </w:rPr>
          <w:fldChar w:fldCharType="end"/>
        </w:r>
      </w:hyperlink>
    </w:p>
    <w:p w:rsidR="00296296" w:rsidRDefault="00AC656B">
      <w:pPr>
        <w:pStyle w:val="TableofFigures"/>
        <w:tabs>
          <w:tab w:val="right" w:leader="dot" w:pos="9017"/>
        </w:tabs>
        <w:rPr>
          <w:rFonts w:asciiTheme="minorHAnsi" w:eastAsiaTheme="minorEastAsia" w:hAnsiTheme="minorHAnsi" w:cstheme="minorBidi"/>
          <w:noProof/>
          <w:sz w:val="22"/>
          <w:szCs w:val="22"/>
          <w:lang w:eastAsia="zh-CN" w:bidi="ta-IN"/>
        </w:rPr>
      </w:pPr>
      <w:hyperlink r:id="rId13" w:anchor="_Toc371362733" w:history="1">
        <w:r w:rsidR="00296296" w:rsidRPr="00B943E5">
          <w:rPr>
            <w:rStyle w:val="Hyperlink"/>
            <w:noProof/>
          </w:rPr>
          <w:t>Figure 5: Create New Route screen</w:t>
        </w:r>
        <w:r w:rsidR="00296296">
          <w:rPr>
            <w:noProof/>
            <w:webHidden/>
          </w:rPr>
          <w:tab/>
        </w:r>
        <w:r w:rsidR="00296296">
          <w:rPr>
            <w:noProof/>
            <w:webHidden/>
          </w:rPr>
          <w:fldChar w:fldCharType="begin"/>
        </w:r>
        <w:r w:rsidR="00296296">
          <w:rPr>
            <w:noProof/>
            <w:webHidden/>
          </w:rPr>
          <w:instrText xml:space="preserve"> PAGEREF _Toc371362733 \h </w:instrText>
        </w:r>
        <w:r w:rsidR="00296296">
          <w:rPr>
            <w:noProof/>
            <w:webHidden/>
          </w:rPr>
        </w:r>
        <w:r w:rsidR="00296296">
          <w:rPr>
            <w:noProof/>
            <w:webHidden/>
          </w:rPr>
          <w:fldChar w:fldCharType="separate"/>
        </w:r>
        <w:r w:rsidR="00D1718A">
          <w:rPr>
            <w:noProof/>
            <w:webHidden/>
          </w:rPr>
          <w:t>10</w:t>
        </w:r>
        <w:r w:rsidR="00296296">
          <w:rPr>
            <w:noProof/>
            <w:webHidden/>
          </w:rPr>
          <w:fldChar w:fldCharType="end"/>
        </w:r>
      </w:hyperlink>
    </w:p>
    <w:p w:rsidR="00296296" w:rsidRDefault="00AC656B">
      <w:pPr>
        <w:pStyle w:val="TableofFigures"/>
        <w:tabs>
          <w:tab w:val="right" w:leader="dot" w:pos="9017"/>
        </w:tabs>
        <w:rPr>
          <w:rFonts w:asciiTheme="minorHAnsi" w:eastAsiaTheme="minorEastAsia" w:hAnsiTheme="minorHAnsi" w:cstheme="minorBidi"/>
          <w:noProof/>
          <w:sz w:val="22"/>
          <w:szCs w:val="22"/>
          <w:lang w:eastAsia="zh-CN" w:bidi="ta-IN"/>
        </w:rPr>
      </w:pPr>
      <w:hyperlink r:id="rId14" w:anchor="_Toc371362734" w:history="1">
        <w:r w:rsidR="00296296" w:rsidRPr="00B943E5">
          <w:rPr>
            <w:rStyle w:val="Hyperlink"/>
            <w:noProof/>
          </w:rPr>
          <w:t>Figure 6: Create New PoI screen</w:t>
        </w:r>
        <w:r w:rsidR="00296296">
          <w:rPr>
            <w:noProof/>
            <w:webHidden/>
          </w:rPr>
          <w:tab/>
        </w:r>
        <w:r w:rsidR="00296296">
          <w:rPr>
            <w:noProof/>
            <w:webHidden/>
          </w:rPr>
          <w:fldChar w:fldCharType="begin"/>
        </w:r>
        <w:r w:rsidR="00296296">
          <w:rPr>
            <w:noProof/>
            <w:webHidden/>
          </w:rPr>
          <w:instrText xml:space="preserve"> PAGEREF _Toc371362734 \h </w:instrText>
        </w:r>
        <w:r w:rsidR="00296296">
          <w:rPr>
            <w:noProof/>
            <w:webHidden/>
          </w:rPr>
        </w:r>
        <w:r w:rsidR="00296296">
          <w:rPr>
            <w:noProof/>
            <w:webHidden/>
          </w:rPr>
          <w:fldChar w:fldCharType="separate"/>
        </w:r>
        <w:r w:rsidR="00D1718A">
          <w:rPr>
            <w:noProof/>
            <w:webHidden/>
          </w:rPr>
          <w:t>10</w:t>
        </w:r>
        <w:r w:rsidR="00296296">
          <w:rPr>
            <w:noProof/>
            <w:webHidden/>
          </w:rPr>
          <w:fldChar w:fldCharType="end"/>
        </w:r>
      </w:hyperlink>
    </w:p>
    <w:p w:rsidR="00296296" w:rsidRDefault="00AC656B">
      <w:pPr>
        <w:pStyle w:val="TableofFigures"/>
        <w:tabs>
          <w:tab w:val="right" w:leader="dot" w:pos="9017"/>
        </w:tabs>
        <w:rPr>
          <w:rFonts w:asciiTheme="minorHAnsi" w:eastAsiaTheme="minorEastAsia" w:hAnsiTheme="minorHAnsi" w:cstheme="minorBidi"/>
          <w:noProof/>
          <w:sz w:val="22"/>
          <w:szCs w:val="22"/>
          <w:lang w:eastAsia="zh-CN" w:bidi="ta-IN"/>
        </w:rPr>
      </w:pPr>
      <w:hyperlink r:id="rId15" w:anchor="_Toc371362735" w:history="1">
        <w:r w:rsidR="00296296" w:rsidRPr="00B943E5">
          <w:rPr>
            <w:rStyle w:val="Hyperlink"/>
            <w:noProof/>
          </w:rPr>
          <w:t>Figure 7: The View Map screen</w:t>
        </w:r>
        <w:r w:rsidR="00296296">
          <w:rPr>
            <w:noProof/>
            <w:webHidden/>
          </w:rPr>
          <w:tab/>
        </w:r>
        <w:r w:rsidR="00296296">
          <w:rPr>
            <w:noProof/>
            <w:webHidden/>
          </w:rPr>
          <w:fldChar w:fldCharType="begin"/>
        </w:r>
        <w:r w:rsidR="00296296">
          <w:rPr>
            <w:noProof/>
            <w:webHidden/>
          </w:rPr>
          <w:instrText xml:space="preserve"> PAGEREF _Toc371362735 \h </w:instrText>
        </w:r>
        <w:r w:rsidR="00296296">
          <w:rPr>
            <w:noProof/>
            <w:webHidden/>
          </w:rPr>
        </w:r>
        <w:r w:rsidR="00296296">
          <w:rPr>
            <w:noProof/>
            <w:webHidden/>
          </w:rPr>
          <w:fldChar w:fldCharType="separate"/>
        </w:r>
        <w:r w:rsidR="00D1718A">
          <w:rPr>
            <w:noProof/>
            <w:webHidden/>
          </w:rPr>
          <w:t>10</w:t>
        </w:r>
        <w:r w:rsidR="00296296">
          <w:rPr>
            <w:noProof/>
            <w:webHidden/>
          </w:rPr>
          <w:fldChar w:fldCharType="end"/>
        </w:r>
      </w:hyperlink>
    </w:p>
    <w:p w:rsidR="00296296" w:rsidRDefault="00AC656B">
      <w:pPr>
        <w:pStyle w:val="TableofFigures"/>
        <w:tabs>
          <w:tab w:val="right" w:leader="dot" w:pos="9017"/>
        </w:tabs>
        <w:rPr>
          <w:rFonts w:asciiTheme="minorHAnsi" w:eastAsiaTheme="minorEastAsia" w:hAnsiTheme="minorHAnsi" w:cstheme="minorBidi"/>
          <w:noProof/>
          <w:sz w:val="22"/>
          <w:szCs w:val="22"/>
          <w:lang w:eastAsia="zh-CN" w:bidi="ta-IN"/>
        </w:rPr>
      </w:pPr>
      <w:hyperlink r:id="rId16" w:anchor="_Toc371362736" w:history="1">
        <w:r w:rsidR="00296296" w:rsidRPr="00B943E5">
          <w:rPr>
            <w:rStyle w:val="Hyperlink"/>
            <w:noProof/>
          </w:rPr>
          <w:t>Figure 8: The Review Route screen</w:t>
        </w:r>
        <w:r w:rsidR="00296296">
          <w:rPr>
            <w:noProof/>
            <w:webHidden/>
          </w:rPr>
          <w:tab/>
        </w:r>
        <w:r w:rsidR="00296296">
          <w:rPr>
            <w:noProof/>
            <w:webHidden/>
          </w:rPr>
          <w:fldChar w:fldCharType="begin"/>
        </w:r>
        <w:r w:rsidR="00296296">
          <w:rPr>
            <w:noProof/>
            <w:webHidden/>
          </w:rPr>
          <w:instrText xml:space="preserve"> PAGEREF _Toc371362736 \h </w:instrText>
        </w:r>
        <w:r w:rsidR="00296296">
          <w:rPr>
            <w:noProof/>
            <w:webHidden/>
          </w:rPr>
        </w:r>
        <w:r w:rsidR="00296296">
          <w:rPr>
            <w:noProof/>
            <w:webHidden/>
          </w:rPr>
          <w:fldChar w:fldCharType="separate"/>
        </w:r>
        <w:r w:rsidR="00D1718A">
          <w:rPr>
            <w:noProof/>
            <w:webHidden/>
          </w:rPr>
          <w:t>10</w:t>
        </w:r>
        <w:r w:rsidR="00296296">
          <w:rPr>
            <w:noProof/>
            <w:webHidden/>
          </w:rPr>
          <w:fldChar w:fldCharType="end"/>
        </w:r>
      </w:hyperlink>
    </w:p>
    <w:p w:rsidR="00296296" w:rsidRDefault="00AC656B">
      <w:pPr>
        <w:pStyle w:val="TableofFigures"/>
        <w:tabs>
          <w:tab w:val="right" w:leader="dot" w:pos="9017"/>
        </w:tabs>
        <w:rPr>
          <w:rFonts w:asciiTheme="minorHAnsi" w:eastAsiaTheme="minorEastAsia" w:hAnsiTheme="minorHAnsi" w:cstheme="minorBidi"/>
          <w:noProof/>
          <w:sz w:val="22"/>
          <w:szCs w:val="22"/>
          <w:lang w:eastAsia="zh-CN" w:bidi="ta-IN"/>
        </w:rPr>
      </w:pPr>
      <w:hyperlink r:id="rId17" w:anchor="_Toc371362737" w:history="1">
        <w:r w:rsidR="00296296" w:rsidRPr="00B943E5">
          <w:rPr>
            <w:rStyle w:val="Hyperlink"/>
            <w:noProof/>
          </w:rPr>
          <w:t>Figure 9: The Cancel Upload screen</w:t>
        </w:r>
        <w:r w:rsidR="00296296">
          <w:rPr>
            <w:noProof/>
            <w:webHidden/>
          </w:rPr>
          <w:tab/>
        </w:r>
        <w:r w:rsidR="00296296">
          <w:rPr>
            <w:noProof/>
            <w:webHidden/>
          </w:rPr>
          <w:fldChar w:fldCharType="begin"/>
        </w:r>
        <w:r w:rsidR="00296296">
          <w:rPr>
            <w:noProof/>
            <w:webHidden/>
          </w:rPr>
          <w:instrText xml:space="preserve"> PAGEREF _Toc371362737 \h </w:instrText>
        </w:r>
        <w:r w:rsidR="00296296">
          <w:rPr>
            <w:noProof/>
            <w:webHidden/>
          </w:rPr>
        </w:r>
        <w:r w:rsidR="00296296">
          <w:rPr>
            <w:noProof/>
            <w:webHidden/>
          </w:rPr>
          <w:fldChar w:fldCharType="separate"/>
        </w:r>
        <w:r w:rsidR="00D1718A">
          <w:rPr>
            <w:noProof/>
            <w:webHidden/>
          </w:rPr>
          <w:t>11</w:t>
        </w:r>
        <w:r w:rsidR="00296296">
          <w:rPr>
            <w:noProof/>
            <w:webHidden/>
          </w:rPr>
          <w:fldChar w:fldCharType="end"/>
        </w:r>
      </w:hyperlink>
    </w:p>
    <w:p w:rsidR="00296296" w:rsidRDefault="00AC656B">
      <w:pPr>
        <w:pStyle w:val="TableofFigures"/>
        <w:tabs>
          <w:tab w:val="right" w:leader="dot" w:pos="9017"/>
        </w:tabs>
        <w:rPr>
          <w:noProof/>
        </w:rPr>
      </w:pPr>
      <w:hyperlink r:id="rId18" w:anchor="_Toc371362738" w:history="1">
        <w:r w:rsidR="00296296" w:rsidRPr="00B943E5">
          <w:rPr>
            <w:rStyle w:val="Hyperlink"/>
            <w:noProof/>
          </w:rPr>
          <w:t>Figure 10: The Upload Confirmation screen</w:t>
        </w:r>
        <w:r w:rsidR="00296296">
          <w:rPr>
            <w:noProof/>
            <w:webHidden/>
          </w:rPr>
          <w:tab/>
        </w:r>
        <w:r w:rsidR="00296296">
          <w:rPr>
            <w:noProof/>
            <w:webHidden/>
          </w:rPr>
          <w:fldChar w:fldCharType="begin"/>
        </w:r>
        <w:r w:rsidR="00296296">
          <w:rPr>
            <w:noProof/>
            <w:webHidden/>
          </w:rPr>
          <w:instrText xml:space="preserve"> PAGEREF _Toc371362738 \h </w:instrText>
        </w:r>
        <w:r w:rsidR="00296296">
          <w:rPr>
            <w:noProof/>
            <w:webHidden/>
          </w:rPr>
        </w:r>
        <w:r w:rsidR="00296296">
          <w:rPr>
            <w:noProof/>
            <w:webHidden/>
          </w:rPr>
          <w:fldChar w:fldCharType="separate"/>
        </w:r>
        <w:r w:rsidR="00D1718A">
          <w:rPr>
            <w:noProof/>
            <w:webHidden/>
          </w:rPr>
          <w:t>11</w:t>
        </w:r>
        <w:r w:rsidR="00296296">
          <w:rPr>
            <w:noProof/>
            <w:webHidden/>
          </w:rPr>
          <w:fldChar w:fldCharType="end"/>
        </w:r>
      </w:hyperlink>
    </w:p>
    <w:p w:rsidR="00027E85" w:rsidRDefault="00AC656B" w:rsidP="00027E85">
      <w:pPr>
        <w:pStyle w:val="TableofFigures"/>
        <w:tabs>
          <w:tab w:val="right" w:leader="dot" w:pos="9017"/>
        </w:tabs>
        <w:rPr>
          <w:noProof/>
        </w:rPr>
      </w:pPr>
      <w:hyperlink r:id="rId19" w:anchor="_Toc371362738" w:history="1">
        <w:r w:rsidR="00027E85">
          <w:rPr>
            <w:rStyle w:val="Hyperlink"/>
            <w:noProof/>
          </w:rPr>
          <w:t>Figure 11</w:t>
        </w:r>
        <w:r w:rsidR="00027E85" w:rsidRPr="00B943E5">
          <w:rPr>
            <w:rStyle w:val="Hyperlink"/>
            <w:noProof/>
          </w:rPr>
          <w:t xml:space="preserve">: The </w:t>
        </w:r>
        <w:r w:rsidR="00027E85">
          <w:rPr>
            <w:rStyle w:val="Hyperlink"/>
            <w:noProof/>
          </w:rPr>
          <w:t>Help</w:t>
        </w:r>
        <w:r w:rsidR="00027E85" w:rsidRPr="00B943E5">
          <w:rPr>
            <w:rStyle w:val="Hyperlink"/>
            <w:noProof/>
          </w:rPr>
          <w:t xml:space="preserve"> screen</w:t>
        </w:r>
        <w:r w:rsidR="00027E85">
          <w:rPr>
            <w:rStyle w:val="Hyperlink"/>
            <w:noProof/>
          </w:rPr>
          <w:t>(s)</w:t>
        </w:r>
        <w:r w:rsidR="00027E85">
          <w:rPr>
            <w:noProof/>
            <w:webHidden/>
          </w:rPr>
          <w:tab/>
        </w:r>
        <w:r w:rsidR="00027E85">
          <w:rPr>
            <w:noProof/>
            <w:webHidden/>
          </w:rPr>
          <w:fldChar w:fldCharType="begin"/>
        </w:r>
        <w:r w:rsidR="00027E85">
          <w:rPr>
            <w:noProof/>
            <w:webHidden/>
          </w:rPr>
          <w:instrText xml:space="preserve"> PAGEREF _Toc371362738 \h </w:instrText>
        </w:r>
        <w:r w:rsidR="00027E85">
          <w:rPr>
            <w:noProof/>
            <w:webHidden/>
          </w:rPr>
        </w:r>
        <w:r w:rsidR="00027E85">
          <w:rPr>
            <w:noProof/>
            <w:webHidden/>
          </w:rPr>
          <w:fldChar w:fldCharType="separate"/>
        </w:r>
        <w:r w:rsidR="00D1718A">
          <w:rPr>
            <w:noProof/>
            <w:webHidden/>
          </w:rPr>
          <w:t>11</w:t>
        </w:r>
        <w:r w:rsidR="00027E85">
          <w:rPr>
            <w:noProof/>
            <w:webHidden/>
          </w:rPr>
          <w:fldChar w:fldCharType="end"/>
        </w:r>
      </w:hyperlink>
    </w:p>
    <w:p w:rsidR="00CF24C9" w:rsidRPr="000768C6" w:rsidRDefault="00CF24C9" w:rsidP="000768C6">
      <w:pPr>
        <w:rPr>
          <w:rFonts w:eastAsiaTheme="minorEastAsia"/>
        </w:rPr>
      </w:pPr>
    </w:p>
    <w:p w:rsidR="000D4E75" w:rsidRPr="000D4E75" w:rsidRDefault="00296296" w:rsidP="007D1231">
      <w:pPr>
        <w:pStyle w:val="UnnumHeading1"/>
      </w:pPr>
      <w:r>
        <w:fldChar w:fldCharType="end"/>
      </w:r>
      <w:r>
        <w:br w:type="page"/>
      </w:r>
    </w:p>
    <w:p w:rsidR="003309A1" w:rsidRDefault="003309A1" w:rsidP="006E2359">
      <w:pPr>
        <w:pStyle w:val="Heading1"/>
      </w:pPr>
      <w:bookmarkStart w:id="3" w:name="_Toc371431464"/>
      <w:r>
        <w:lastRenderedPageBreak/>
        <w:t>Introduction</w:t>
      </w:r>
      <w:bookmarkEnd w:id="3"/>
    </w:p>
    <w:p w:rsidR="00EB1581" w:rsidRDefault="00EB1581" w:rsidP="000768C6">
      <w:pPr>
        <w:pStyle w:val="BodyText"/>
      </w:pPr>
      <w:r>
        <w:t xml:space="preserve">The below content is an overview of the proposed route planning system developed for the use on mobile devices running the </w:t>
      </w:r>
      <w:r w:rsidR="0013514E">
        <w:t>Android</w:t>
      </w:r>
      <w:r>
        <w:t xml:space="preserve"> Operating system.</w:t>
      </w:r>
    </w:p>
    <w:p w:rsidR="00EB1581" w:rsidRDefault="00EB1581" w:rsidP="000768C6">
      <w:pPr>
        <w:pStyle w:val="BodyText"/>
      </w:pPr>
      <w:r>
        <w:t>This document covers all the aspects relating to the high level overview and abstract data types required in order to be able to create the final product.</w:t>
      </w:r>
    </w:p>
    <w:p w:rsidR="00942BB3" w:rsidRPr="000768C6" w:rsidRDefault="00942BB3" w:rsidP="000768C6">
      <w:pPr>
        <w:pStyle w:val="BodyText"/>
      </w:pPr>
      <w:r>
        <w:t>This document also includes an overview of how the project will be completed, the tasks involved and how long each task will take.</w:t>
      </w:r>
    </w:p>
    <w:p w:rsidR="003309A1" w:rsidRPr="003309A1" w:rsidRDefault="00A44A71" w:rsidP="003309A1">
      <w:pPr>
        <w:pStyle w:val="Heading1"/>
      </w:pPr>
      <w:bookmarkStart w:id="4" w:name="_Toc371431465"/>
      <w:r w:rsidRPr="003309A1">
        <w:t>Purpose</w:t>
      </w:r>
      <w:r>
        <w:t xml:space="preserve"> of this </w:t>
      </w:r>
      <w:r w:rsidRPr="00B0738E">
        <w:t>Document</w:t>
      </w:r>
      <w:bookmarkEnd w:id="4"/>
    </w:p>
    <w:p w:rsidR="00CE30B4" w:rsidRDefault="00D34E0E" w:rsidP="00D34E0E">
      <w:r>
        <w:t>The purpose of this document is to show how we have created a basic set of objectives based on the client's requirements for a walking tour creator application.</w:t>
      </w:r>
    </w:p>
    <w:p w:rsidR="00CE30B4" w:rsidRDefault="00CE30B4" w:rsidP="00D34E0E">
      <w:r>
        <w:t xml:space="preserve">This document will also inform the client of the proposed system’s high-level </w:t>
      </w:r>
      <w:r w:rsidR="004D4FC5">
        <w:t>plans of the proposed system, giving detail on how the system will function.</w:t>
      </w:r>
      <w:r>
        <w:t xml:space="preserve"> </w:t>
      </w:r>
    </w:p>
    <w:p w:rsidR="00825AF5" w:rsidRDefault="00D34E0E" w:rsidP="00D34E0E">
      <w:r>
        <w:t>The document will show the basic navigation and visual appearance of the applications user interface.</w:t>
      </w:r>
    </w:p>
    <w:p w:rsidR="00D34E0E" w:rsidRDefault="00D34E0E" w:rsidP="00D34E0E">
      <w:r>
        <w:t>A Gantt chart will be provided, this will show the tasks involved during the process of the group project, including the milestones linked to each task.</w:t>
      </w:r>
      <w:r w:rsidR="00942BB3">
        <w:t xml:space="preserve"> This will also provide a timeline on the project and give details on separate deadlines for specific tasks.</w:t>
      </w:r>
    </w:p>
    <w:p w:rsidR="0089241C" w:rsidRDefault="00D34E0E" w:rsidP="00D34E0E">
      <w:r>
        <w:t>Along with this will be a risk analysis, which will show possible problems that may be occur during the development of the system, it will also show how these risks can be avoided.</w:t>
      </w:r>
    </w:p>
    <w:p w:rsidR="009E2F71" w:rsidRDefault="00A44A71" w:rsidP="003E1427">
      <w:pPr>
        <w:pStyle w:val="Heading2"/>
      </w:pPr>
      <w:bookmarkStart w:id="5" w:name="_Toc371431466"/>
      <w:r w:rsidRPr="003309A1">
        <w:t>Scope</w:t>
      </w:r>
      <w:bookmarkEnd w:id="5"/>
    </w:p>
    <w:p w:rsidR="0089241C" w:rsidRDefault="00D34E0E" w:rsidP="00D34E0E">
      <w:r>
        <w:t>This document will take into account the client's requirements for the group project.</w:t>
      </w:r>
      <w:r w:rsidR="00CE30B4">
        <w:br/>
        <w:t xml:space="preserve">This </w:t>
      </w:r>
      <w:r w:rsidR="00AC656B">
        <w:t>document will look at the User I</w:t>
      </w:r>
      <w:r w:rsidR="00CE30B4">
        <w:t xml:space="preserve">nterface design, </w:t>
      </w:r>
      <w:r w:rsidR="004D4FC5">
        <w:t>timetabling and the risks involved with this project.</w:t>
      </w:r>
    </w:p>
    <w:p w:rsidR="004D4FC5" w:rsidRDefault="004D4FC5" w:rsidP="00D34E0E">
      <w:r>
        <w:t>The UI design of this document will include</w:t>
      </w:r>
      <w:r w:rsidR="00D34E0E">
        <w:t xml:space="preserve"> an overview of the system, detailing the high-level architecture, choice of platform and the target users of the proposed system. Use Case diagrams will be included to show interactions of user's with the proposed system. Designs of the user interface will be included to give an idea of how the application will look and give details on navigation.</w:t>
      </w:r>
    </w:p>
    <w:p w:rsidR="004D4FC5" w:rsidRDefault="004D4FC5" w:rsidP="00D34E0E">
      <w:r>
        <w:t>To timetable this project a</w:t>
      </w:r>
      <w:r w:rsidR="00D34E0E">
        <w:t xml:space="preserve"> Gantt chart will be included to show the </w:t>
      </w:r>
      <w:r>
        <w:t>tasks</w:t>
      </w:r>
      <w:r w:rsidR="00D34E0E">
        <w:t xml:space="preserve"> involved in the systems development and the milestones of the development. </w:t>
      </w:r>
    </w:p>
    <w:p w:rsidR="00D34E0E" w:rsidRDefault="00D34E0E" w:rsidP="00D34E0E">
      <w:r>
        <w:t>Finally a risk analysis will be included to give detail on potential problems we could face during the systems development, and how we may avoid or solve these problems.</w:t>
      </w:r>
    </w:p>
    <w:p w:rsidR="004D4FC5" w:rsidRDefault="004D4FC5" w:rsidP="00D34E0E">
      <w:r>
        <w:t>This document will not include detailed design of any of the classes within the system neither will it look at any of the systems possible system or unit tests.</w:t>
      </w:r>
    </w:p>
    <w:p w:rsidR="009E2F71" w:rsidRDefault="00A44A71" w:rsidP="003309A1">
      <w:pPr>
        <w:pStyle w:val="Heading2"/>
      </w:pPr>
      <w:bookmarkStart w:id="6" w:name="_Toc371431467"/>
      <w:r>
        <w:t>Objectives</w:t>
      </w:r>
      <w:bookmarkEnd w:id="6"/>
    </w:p>
    <w:p w:rsidR="00D34E0E" w:rsidRDefault="00D34E0E" w:rsidP="00D34E0E">
      <w:r>
        <w:t xml:space="preserve">The main </w:t>
      </w:r>
      <w:r w:rsidR="00D048DA">
        <w:t>objectives of this document are to:</w:t>
      </w:r>
    </w:p>
    <w:p w:rsidR="00013987" w:rsidRDefault="00D34E0E" w:rsidP="00013987">
      <w:pPr>
        <w:widowControl w:val="0"/>
        <w:numPr>
          <w:ilvl w:val="0"/>
          <w:numId w:val="21"/>
        </w:numPr>
        <w:suppressAutoHyphens/>
      </w:pPr>
      <w:r>
        <w:t>Provide an overview of the system, giving detail of the target audience and the technologies that will be used</w:t>
      </w:r>
    </w:p>
    <w:p w:rsidR="00013987" w:rsidRDefault="00013987" w:rsidP="00013987">
      <w:pPr>
        <w:widowControl w:val="0"/>
        <w:numPr>
          <w:ilvl w:val="0"/>
          <w:numId w:val="21"/>
        </w:numPr>
        <w:suppressAutoHyphens/>
      </w:pPr>
      <w:r>
        <w:t>Specify the high-level architecture and platforms that will be used within the proposed system</w:t>
      </w:r>
    </w:p>
    <w:p w:rsidR="00013987" w:rsidRDefault="00013987" w:rsidP="00013987">
      <w:pPr>
        <w:widowControl w:val="0"/>
        <w:numPr>
          <w:ilvl w:val="0"/>
          <w:numId w:val="21"/>
        </w:numPr>
        <w:suppressAutoHyphens/>
      </w:pPr>
      <w:r>
        <w:t>Show the appearance and behaviour of the system from a user’s perspective</w:t>
      </w:r>
    </w:p>
    <w:p w:rsidR="00D34E0E" w:rsidRDefault="00D34E0E" w:rsidP="00D048DA">
      <w:pPr>
        <w:widowControl w:val="0"/>
        <w:numPr>
          <w:ilvl w:val="0"/>
          <w:numId w:val="21"/>
        </w:numPr>
        <w:suppressAutoHyphens/>
      </w:pPr>
      <w:r>
        <w:t>Show the main interactions of the user's and the system</w:t>
      </w:r>
    </w:p>
    <w:p w:rsidR="00D34E0E" w:rsidRDefault="00D34E0E" w:rsidP="00D048DA">
      <w:pPr>
        <w:widowControl w:val="0"/>
        <w:numPr>
          <w:ilvl w:val="0"/>
          <w:numId w:val="21"/>
        </w:numPr>
        <w:suppressAutoHyphens/>
      </w:pPr>
      <w:r>
        <w:t>Show the basic navigation of the system and give an idea of how the finished product will look</w:t>
      </w:r>
    </w:p>
    <w:p w:rsidR="00D34E0E" w:rsidRDefault="00D34E0E" w:rsidP="00D048DA">
      <w:pPr>
        <w:widowControl w:val="0"/>
        <w:numPr>
          <w:ilvl w:val="0"/>
          <w:numId w:val="21"/>
        </w:numPr>
        <w:suppressAutoHyphens/>
      </w:pPr>
      <w:r>
        <w:t>Give a time line of all task</w:t>
      </w:r>
      <w:r w:rsidR="00D048DA">
        <w:t xml:space="preserve">s that </w:t>
      </w:r>
      <w:r>
        <w:t>need to be completed</w:t>
      </w:r>
    </w:p>
    <w:p w:rsidR="00013987" w:rsidRDefault="00013987" w:rsidP="00013987">
      <w:pPr>
        <w:widowControl w:val="0"/>
        <w:numPr>
          <w:ilvl w:val="0"/>
          <w:numId w:val="21"/>
        </w:numPr>
        <w:suppressAutoHyphens/>
      </w:pPr>
      <w:r>
        <w:t>Define what tasks need to be completed</w:t>
      </w:r>
    </w:p>
    <w:p w:rsidR="00D048DA" w:rsidRDefault="00D34E0E" w:rsidP="00D048DA">
      <w:pPr>
        <w:widowControl w:val="0"/>
        <w:numPr>
          <w:ilvl w:val="0"/>
          <w:numId w:val="21"/>
        </w:numPr>
        <w:suppressAutoHyphens/>
      </w:pPr>
      <w:r>
        <w:t>Identify any problems that may arise from the production of this system.</w:t>
      </w:r>
    </w:p>
    <w:p w:rsidR="00013987" w:rsidRDefault="00013987" w:rsidP="00D048DA">
      <w:pPr>
        <w:widowControl w:val="0"/>
        <w:numPr>
          <w:ilvl w:val="0"/>
          <w:numId w:val="21"/>
        </w:numPr>
        <w:suppressAutoHyphens/>
      </w:pPr>
      <w:r>
        <w:t>Provide information on how the problems discovered can be avoided or solved</w:t>
      </w:r>
    </w:p>
    <w:p w:rsidR="00D048DA" w:rsidRDefault="00D048DA">
      <w:r>
        <w:br w:type="page"/>
      </w:r>
    </w:p>
    <w:p w:rsidR="009E2F71" w:rsidRDefault="00D34E0E" w:rsidP="003309A1">
      <w:pPr>
        <w:pStyle w:val="Heading1"/>
      </w:pPr>
      <w:bookmarkStart w:id="7" w:name="_Toc371431468"/>
      <w:r>
        <w:lastRenderedPageBreak/>
        <w:t>overview</w:t>
      </w:r>
      <w:bookmarkEnd w:id="7"/>
    </w:p>
    <w:p w:rsidR="00D34E0E" w:rsidRDefault="00D048DA" w:rsidP="00D34E0E">
      <w:pPr>
        <w:pStyle w:val="Heading2"/>
      </w:pPr>
      <w:bookmarkStart w:id="8" w:name="_Toc371431469"/>
      <w:r>
        <w:t>Technologies</w:t>
      </w:r>
      <w:bookmarkEnd w:id="8"/>
    </w:p>
    <w:p w:rsidR="00B614E0" w:rsidRDefault="00D34E0E" w:rsidP="001711E8">
      <w:pPr>
        <w:pStyle w:val="BodyText"/>
      </w:pPr>
      <w:r>
        <w:t xml:space="preserve">The following </w:t>
      </w:r>
      <w:r w:rsidR="00D048DA">
        <w:t>technologies</w:t>
      </w:r>
      <w:r>
        <w:t xml:space="preserve"> </w:t>
      </w:r>
      <w:r w:rsidR="00D048DA">
        <w:t>(and platform) shall be used in this system:</w:t>
      </w:r>
    </w:p>
    <w:p w:rsidR="00D048DA" w:rsidRDefault="00D048DA" w:rsidP="00D048DA">
      <w:pPr>
        <w:pStyle w:val="Heading3"/>
      </w:pPr>
      <w:r>
        <w:t>Client</w:t>
      </w:r>
    </w:p>
    <w:p w:rsidR="00D34E0E" w:rsidRDefault="0013514E" w:rsidP="00D048DA">
      <w:pPr>
        <w:pStyle w:val="Heading4"/>
        <w:numPr>
          <w:ilvl w:val="2"/>
          <w:numId w:val="1"/>
        </w:numPr>
      </w:pPr>
      <w:r>
        <w:t>Android</w:t>
      </w:r>
    </w:p>
    <w:p w:rsidR="0013514E" w:rsidRDefault="00D34E0E" w:rsidP="000768C6">
      <w:r>
        <w:t xml:space="preserve">The client’s requirements specifically stated that the application shall be designed for </w:t>
      </w:r>
      <w:r w:rsidR="0013514E">
        <w:t>Android</w:t>
      </w:r>
      <w:r>
        <w:t xml:space="preserve"> phones. The </w:t>
      </w:r>
      <w:r w:rsidR="0013514E">
        <w:t>target Android</w:t>
      </w:r>
      <w:r>
        <w:t xml:space="preserve"> platform </w:t>
      </w:r>
      <w:r w:rsidR="0013514E">
        <w:t>will be</w:t>
      </w:r>
      <w:r w:rsidR="00B33D3B">
        <w:t xml:space="preserve"> </w:t>
      </w:r>
      <w:r w:rsidR="0013514E">
        <w:t>A</w:t>
      </w:r>
      <w:r w:rsidR="00B33D3B">
        <w:t>ndroid version 4.2</w:t>
      </w:r>
      <w:r w:rsidR="0013514E">
        <w:t xml:space="preserve"> </w:t>
      </w:r>
      <w:r w:rsidR="00B33D3B">
        <w:t>(Jelly Bean</w:t>
      </w:r>
      <w:sdt>
        <w:sdtPr>
          <w:id w:val="-460196858"/>
          <w:citation/>
        </w:sdtPr>
        <w:sdtContent>
          <w:r w:rsidR="0013514E">
            <w:fldChar w:fldCharType="begin"/>
          </w:r>
          <w:r w:rsidR="0013514E">
            <w:instrText xml:space="preserve"> CITATION And13 \l 2057 </w:instrText>
          </w:r>
          <w:r w:rsidR="0013514E">
            <w:fldChar w:fldCharType="separate"/>
          </w:r>
          <w:r w:rsidR="001A17AF">
            <w:rPr>
              <w:noProof/>
            </w:rPr>
            <w:t xml:space="preserve"> (1)</w:t>
          </w:r>
          <w:r w:rsidR="0013514E">
            <w:fldChar w:fldCharType="end"/>
          </w:r>
        </w:sdtContent>
      </w:sdt>
      <w:r w:rsidR="00B33D3B">
        <w:t xml:space="preserve">) but </w:t>
      </w:r>
      <w:r w:rsidR="0013514E">
        <w:t>will be backwards-compatible with</w:t>
      </w:r>
      <w:r w:rsidR="00B33D3B">
        <w:t xml:space="preserve"> </w:t>
      </w:r>
      <w:r w:rsidR="0013514E">
        <w:t>Android</w:t>
      </w:r>
      <w:r w:rsidR="00B33D3B">
        <w:t xml:space="preserve"> 2.3</w:t>
      </w:r>
      <w:r w:rsidR="0013514E">
        <w:t xml:space="preserve"> (</w:t>
      </w:r>
      <w:r w:rsidR="00B33D3B">
        <w:t>Gingerbread</w:t>
      </w:r>
      <w:sdt>
        <w:sdtPr>
          <w:id w:val="1041944744"/>
          <w:citation/>
        </w:sdtPr>
        <w:sdtContent>
          <w:r w:rsidR="0013514E">
            <w:fldChar w:fldCharType="begin"/>
          </w:r>
          <w:r w:rsidR="0013514E">
            <w:instrText xml:space="preserve"> CITATION Gin13 \l 2057 </w:instrText>
          </w:r>
          <w:r w:rsidR="0013514E">
            <w:fldChar w:fldCharType="separate"/>
          </w:r>
          <w:r w:rsidR="001A17AF">
            <w:rPr>
              <w:noProof/>
            </w:rPr>
            <w:t xml:space="preserve"> (2)</w:t>
          </w:r>
          <w:r w:rsidR="0013514E">
            <w:fldChar w:fldCharType="end"/>
          </w:r>
        </w:sdtContent>
      </w:sdt>
      <w:r w:rsidR="00B33D3B">
        <w:t>).</w:t>
      </w:r>
    </w:p>
    <w:p w:rsidR="002E07E5" w:rsidRDefault="002E07E5" w:rsidP="0013514E"/>
    <w:p w:rsidR="003E1427" w:rsidRDefault="0013514E" w:rsidP="00D048DA">
      <w:pPr>
        <w:pStyle w:val="BodyText"/>
      </w:pPr>
      <w:r>
        <w:t>Android</w:t>
      </w:r>
      <w:r w:rsidR="003E1427">
        <w:t xml:space="preserve"> is a free operating system for mobile phones</w:t>
      </w:r>
      <w:sdt>
        <w:sdtPr>
          <w:id w:val="-1081906044"/>
          <w:citation/>
        </w:sdtPr>
        <w:sdtContent>
          <w:r w:rsidR="003E1427">
            <w:fldChar w:fldCharType="begin"/>
          </w:r>
          <w:r w:rsidR="003E1427">
            <w:instrText xml:space="preserve"> CITATION Ope13 \l 2057 </w:instrText>
          </w:r>
          <w:r w:rsidR="003E1427">
            <w:fldChar w:fldCharType="separate"/>
          </w:r>
          <w:r w:rsidR="001A17AF">
            <w:rPr>
              <w:noProof/>
            </w:rPr>
            <w:t xml:space="preserve"> (3)</w:t>
          </w:r>
          <w:r w:rsidR="003E1427">
            <w:fldChar w:fldCharType="end"/>
          </w:r>
        </w:sdtContent>
      </w:sdt>
      <w:r w:rsidR="003E1427">
        <w:t>, in which the applications are written in Java</w:t>
      </w:r>
      <w:sdt>
        <w:sdtPr>
          <w:id w:val="1108087013"/>
          <w:citation/>
        </w:sdtPr>
        <w:sdtContent>
          <w:r w:rsidR="003E1427">
            <w:fldChar w:fldCharType="begin"/>
          </w:r>
          <w:r w:rsidR="003E1427">
            <w:instrText xml:space="preserve"> CITATION App13 \l 2057 </w:instrText>
          </w:r>
          <w:r w:rsidR="003E1427">
            <w:fldChar w:fldCharType="separate"/>
          </w:r>
          <w:r w:rsidR="001A17AF">
            <w:rPr>
              <w:noProof/>
            </w:rPr>
            <w:t xml:space="preserve"> (4)</w:t>
          </w:r>
          <w:r w:rsidR="003E1427">
            <w:fldChar w:fldCharType="end"/>
          </w:r>
        </w:sdtContent>
      </w:sdt>
      <w:r w:rsidR="003E1427">
        <w:t>.</w:t>
      </w:r>
      <w:r w:rsidR="00497D1A">
        <w:t xml:space="preserve"> Many members of the development team are literate at Java programming, making </w:t>
      </w:r>
      <w:r>
        <w:t>Android</w:t>
      </w:r>
      <w:r w:rsidR="00497D1A">
        <w:t xml:space="preserve"> a platform conducive to creating high-quality applications, such as the one sought by the client.</w:t>
      </w:r>
    </w:p>
    <w:p w:rsidR="00497D1A" w:rsidRDefault="0013514E" w:rsidP="00D048DA">
      <w:pPr>
        <w:pStyle w:val="BodyText"/>
      </w:pPr>
      <w:r>
        <w:t>Android</w:t>
      </w:r>
      <w:r w:rsidR="00497D1A">
        <w:t xml:space="preserve"> is the leading operating system for mobile phones, with almost 80% market share in the second quarter of 2013, with 187.4 million shipments</w:t>
      </w:r>
      <w:sdt>
        <w:sdtPr>
          <w:id w:val="-120543886"/>
          <w:citation/>
        </w:sdtPr>
        <w:sdtContent>
          <w:r w:rsidR="00497D1A">
            <w:fldChar w:fldCharType="begin"/>
          </w:r>
          <w:r w:rsidR="00497D1A">
            <w:instrText xml:space="preserve"> CITATION Dar13 \l 2057 </w:instrText>
          </w:r>
          <w:r w:rsidR="00497D1A">
            <w:fldChar w:fldCharType="separate"/>
          </w:r>
          <w:r w:rsidR="001A17AF">
            <w:rPr>
              <w:noProof/>
            </w:rPr>
            <w:t xml:space="preserve"> (5)</w:t>
          </w:r>
          <w:r w:rsidR="00497D1A">
            <w:fldChar w:fldCharType="end"/>
          </w:r>
        </w:sdtContent>
      </w:sdt>
      <w:r w:rsidR="00497D1A">
        <w:t xml:space="preserve">. This makes it appealing over iOS, the operating system used by Apple’s iPhones. Another compelling reason to use </w:t>
      </w:r>
      <w:r>
        <w:t>Android</w:t>
      </w:r>
      <w:r w:rsidR="00497D1A">
        <w:t xml:space="preserve"> over iOS is that the development of </w:t>
      </w:r>
      <w:r>
        <w:t>Android</w:t>
      </w:r>
      <w:r w:rsidR="00497D1A">
        <w:t xml:space="preserve"> applications is free: iOS licensing requires a minimum of a USD $99 </w:t>
      </w:r>
      <w:r w:rsidR="00497D1A" w:rsidRPr="00497D1A">
        <w:rPr>
          <w:i/>
          <w:iCs/>
        </w:rPr>
        <w:t>per annum</w:t>
      </w:r>
      <w:r w:rsidR="00497D1A">
        <w:t xml:space="preserve"> fee</w:t>
      </w:r>
      <w:sdt>
        <w:sdtPr>
          <w:id w:val="99999403"/>
          <w:citation/>
        </w:sdtPr>
        <w:sdtContent>
          <w:r w:rsidR="00497D1A">
            <w:fldChar w:fldCharType="begin"/>
          </w:r>
          <w:r w:rsidR="00497D1A">
            <w:instrText xml:space="preserve"> CITATION App131 \l 2057 </w:instrText>
          </w:r>
          <w:r w:rsidR="00497D1A">
            <w:fldChar w:fldCharType="separate"/>
          </w:r>
          <w:r w:rsidR="001A17AF">
            <w:rPr>
              <w:noProof/>
            </w:rPr>
            <w:t xml:space="preserve"> (6)</w:t>
          </w:r>
          <w:r w:rsidR="00497D1A">
            <w:fldChar w:fldCharType="end"/>
          </w:r>
        </w:sdtContent>
      </w:sdt>
      <w:r w:rsidR="00497D1A">
        <w:t>.</w:t>
      </w:r>
    </w:p>
    <w:p w:rsidR="00D048DA" w:rsidRDefault="00D048DA" w:rsidP="00D048DA">
      <w:pPr>
        <w:pStyle w:val="Heading3"/>
      </w:pPr>
      <w:r>
        <w:t>Server</w:t>
      </w:r>
    </w:p>
    <w:p w:rsidR="00D34E0E" w:rsidRDefault="00D34E0E" w:rsidP="00D048DA">
      <w:pPr>
        <w:pStyle w:val="Heading4"/>
      </w:pPr>
      <w:r>
        <w:t>PHP</w:t>
      </w:r>
    </w:p>
    <w:p w:rsidR="00D34E0E" w:rsidRDefault="00D34E0E" w:rsidP="00D048DA">
      <w:r>
        <w:t xml:space="preserve">PHP shall be used on the server to handle communication between the </w:t>
      </w:r>
      <w:r w:rsidR="0013514E">
        <w:t>Android</w:t>
      </w:r>
      <w:r w:rsidR="00497D1A">
        <w:t xml:space="preserve"> device and the database, as well as being used to create the website end-users access to view past walks.</w:t>
      </w:r>
    </w:p>
    <w:p w:rsidR="00497D1A" w:rsidRDefault="00497D1A" w:rsidP="00D048DA"/>
    <w:p w:rsidR="00D34E0E" w:rsidRDefault="00D34E0E" w:rsidP="00D048DA">
      <w:r>
        <w:t>PHP is widely used within server development</w:t>
      </w:r>
      <w:r w:rsidR="00497D1A">
        <w:t>, with usage on approximately 2.1 million devices</w:t>
      </w:r>
      <w:sdt>
        <w:sdtPr>
          <w:id w:val="467169266"/>
          <w:citation/>
        </w:sdtPr>
        <w:sdtContent>
          <w:r w:rsidR="00497D1A">
            <w:fldChar w:fldCharType="begin"/>
          </w:r>
          <w:r w:rsidR="00497D1A">
            <w:instrText xml:space="preserve"> CITATION The13 \l 2057 </w:instrText>
          </w:r>
          <w:r w:rsidR="00497D1A">
            <w:fldChar w:fldCharType="separate"/>
          </w:r>
          <w:r w:rsidR="001A17AF">
            <w:rPr>
              <w:noProof/>
            </w:rPr>
            <w:t xml:space="preserve"> (7)</w:t>
          </w:r>
          <w:r w:rsidR="00497D1A">
            <w:fldChar w:fldCharType="end"/>
          </w:r>
        </w:sdtContent>
      </w:sdt>
      <w:r>
        <w:t>, and is taught to second-year students</w:t>
      </w:r>
      <w:sdt>
        <w:sdtPr>
          <w:id w:val="-2143885730"/>
          <w:citation/>
        </w:sdtPr>
        <w:sdtContent>
          <w:r w:rsidR="007C3AA6">
            <w:fldChar w:fldCharType="begin"/>
          </w:r>
          <w:r w:rsidR="007C3AA6">
            <w:instrText xml:space="preserve"> CITATION Abe13 \l 2057 </w:instrText>
          </w:r>
          <w:r w:rsidR="007C3AA6">
            <w:fldChar w:fldCharType="separate"/>
          </w:r>
          <w:r w:rsidR="001A17AF">
            <w:rPr>
              <w:noProof/>
            </w:rPr>
            <w:t xml:space="preserve"> (8)</w:t>
          </w:r>
          <w:r w:rsidR="007C3AA6">
            <w:fldChar w:fldCharType="end"/>
          </w:r>
        </w:sdtContent>
      </w:sdt>
      <w:r>
        <w:t>, giving us an opportunity to gain skills through its application.</w:t>
      </w:r>
    </w:p>
    <w:p w:rsidR="007C3AA6" w:rsidRDefault="007C3AA6" w:rsidP="00D048DA"/>
    <w:p w:rsidR="007C3AA6" w:rsidRDefault="007C3AA6" w:rsidP="00D048DA">
      <w:r>
        <w:t>PHP has the benefit of being a pre-processor, meaning that PHP does not need its own service. It is also easy to learn, and easy to compose for, allowing for rapid development.</w:t>
      </w:r>
    </w:p>
    <w:p w:rsidR="00810A0C" w:rsidRDefault="00810A0C" w:rsidP="00D048DA"/>
    <w:p w:rsidR="00810A0C" w:rsidRDefault="00810A0C" w:rsidP="00D048DA">
      <w:r>
        <w:t>This will be hosted on a group members personal IS account.</w:t>
      </w:r>
    </w:p>
    <w:p w:rsidR="008157AE" w:rsidRPr="008157AE" w:rsidRDefault="00D34E0E" w:rsidP="008157AE">
      <w:pPr>
        <w:pStyle w:val="Heading4"/>
      </w:pPr>
      <w:r>
        <w:t>MySQL</w:t>
      </w:r>
    </w:p>
    <w:p w:rsidR="008157AE" w:rsidRDefault="00D34E0E" w:rsidP="00D048DA">
      <w:r>
        <w:t>MySQL</w:t>
      </w:r>
      <w:r w:rsidR="00AC656B">
        <w:t xml:space="preserve"> will be used for our database </w:t>
      </w:r>
      <w:r>
        <w:t>to store all the user information from the application.</w:t>
      </w:r>
    </w:p>
    <w:p w:rsidR="008157AE" w:rsidRDefault="008157AE" w:rsidP="00D048DA"/>
    <w:p w:rsidR="008157AE" w:rsidRDefault="008157AE" w:rsidP="00D048DA">
      <w:r>
        <w:t>This will be hosted via db.dcs.aber.ac.uk. This will be requested from CS-Support for our group.</w:t>
      </w:r>
    </w:p>
    <w:p w:rsidR="00F25DC3" w:rsidRDefault="00F25DC3" w:rsidP="00D048DA"/>
    <w:p w:rsidR="00F25DC3" w:rsidRDefault="007C3AA6" w:rsidP="00D048DA">
      <w:r>
        <w:t>MySQL is a time-proven application used widely</w:t>
      </w:r>
      <w:r w:rsidR="00F25DC3">
        <w:t>. It is well supported by the other server technologies we will use (in this case, PHP)</w:t>
      </w:r>
      <w:sdt>
        <w:sdtPr>
          <w:id w:val="-447999270"/>
          <w:citation/>
        </w:sdtPr>
        <w:sdtContent>
          <w:r w:rsidR="00F25DC3">
            <w:fldChar w:fldCharType="begin"/>
          </w:r>
          <w:r w:rsidR="00F25DC3">
            <w:instrText xml:space="preserve"> CITATION The131 \l 2057 </w:instrText>
          </w:r>
          <w:r w:rsidR="00F25DC3">
            <w:fldChar w:fldCharType="separate"/>
          </w:r>
          <w:r w:rsidR="001A17AF">
            <w:rPr>
              <w:noProof/>
            </w:rPr>
            <w:t xml:space="preserve"> (9)</w:t>
          </w:r>
          <w:r w:rsidR="00F25DC3">
            <w:fldChar w:fldCharType="end"/>
          </w:r>
        </w:sdtContent>
      </w:sdt>
      <w:r w:rsidR="00F25DC3">
        <w:t>, and is easy to administrate with graphical tools such as phpMyAdmin</w:t>
      </w:r>
      <w:sdt>
        <w:sdtPr>
          <w:id w:val="857933933"/>
          <w:citation/>
        </w:sdtPr>
        <w:sdtContent>
          <w:r w:rsidR="00F25DC3">
            <w:fldChar w:fldCharType="begin"/>
          </w:r>
          <w:r w:rsidR="00F25DC3">
            <w:instrText xml:space="preserve"> CITATION Abo13 \l 2057 </w:instrText>
          </w:r>
          <w:r w:rsidR="00F25DC3">
            <w:fldChar w:fldCharType="separate"/>
          </w:r>
          <w:r w:rsidR="001A17AF">
            <w:rPr>
              <w:noProof/>
            </w:rPr>
            <w:t xml:space="preserve"> (10)</w:t>
          </w:r>
          <w:r w:rsidR="00F25DC3">
            <w:fldChar w:fldCharType="end"/>
          </w:r>
        </w:sdtContent>
      </w:sdt>
      <w:r w:rsidR="00F25DC3">
        <w:t>.</w:t>
      </w:r>
    </w:p>
    <w:p w:rsidR="00F25DC3" w:rsidRDefault="00F25DC3" w:rsidP="00D048DA">
      <w:pPr>
        <w:pStyle w:val="Heading4"/>
      </w:pPr>
      <w:r>
        <w:t>Apache</w:t>
      </w:r>
    </w:p>
    <w:p w:rsidR="00F25DC3" w:rsidRDefault="00F25DC3" w:rsidP="00D048DA">
      <w:r>
        <w:t xml:space="preserve">The Apache HTTP server shall be used in conjunction with PHP to create our web application. It is the most popular HTTP server in use today, with over 50% market penetration </w:t>
      </w:r>
      <w:sdt>
        <w:sdtPr>
          <w:id w:val="-1115594663"/>
          <w:citation/>
        </w:sdtPr>
        <w:sdtContent>
          <w:r>
            <w:fldChar w:fldCharType="begin"/>
          </w:r>
          <w:r>
            <w:instrText xml:space="preserve"> CITATION Jun13 \l 2057 </w:instrText>
          </w:r>
          <w:r>
            <w:fldChar w:fldCharType="separate"/>
          </w:r>
          <w:r w:rsidR="001A17AF">
            <w:rPr>
              <w:noProof/>
            </w:rPr>
            <w:t>(11)</w:t>
          </w:r>
          <w:r>
            <w:fldChar w:fldCharType="end"/>
          </w:r>
        </w:sdtContent>
      </w:sdt>
      <w:r>
        <w:t>.</w:t>
      </w:r>
    </w:p>
    <w:p w:rsidR="00D048DA" w:rsidRDefault="00D048DA" w:rsidP="00D048DA">
      <w:pPr>
        <w:pStyle w:val="Heading4"/>
      </w:pPr>
      <w:r>
        <w:t>Linux</w:t>
      </w:r>
    </w:p>
    <w:p w:rsidR="00D048DA" w:rsidRDefault="00D048DA" w:rsidP="00D048DA">
      <w:r>
        <w:t xml:space="preserve">The “LAMP” stack is a common server application bundle </w:t>
      </w:r>
      <w:sdt>
        <w:sdtPr>
          <w:id w:val="-1440683428"/>
          <w:citation/>
        </w:sdtPr>
        <w:sdtContent>
          <w:r>
            <w:fldChar w:fldCharType="begin"/>
          </w:r>
          <w:r>
            <w:instrText xml:space="preserve"> CITATION Wha12 \l 2057 </w:instrText>
          </w:r>
          <w:r>
            <w:fldChar w:fldCharType="separate"/>
          </w:r>
          <w:r w:rsidR="001A17AF">
            <w:rPr>
              <w:noProof/>
            </w:rPr>
            <w:t>(12)</w:t>
          </w:r>
          <w:r>
            <w:fldChar w:fldCharType="end"/>
          </w:r>
        </w:sdtContent>
      </w:sdt>
      <w:r>
        <w:t>, and will be used to create our server application. As such, we will be developing our server with a GNU/Linux operating system in mind.</w:t>
      </w:r>
    </w:p>
    <w:p w:rsidR="00D048DA" w:rsidRDefault="00D048DA" w:rsidP="00D048DA">
      <w:pPr>
        <w:pStyle w:val="Heading2"/>
      </w:pPr>
      <w:bookmarkStart w:id="9" w:name="_Toc371431470"/>
      <w:r>
        <w:t>Architecture</w:t>
      </w:r>
      <w:bookmarkEnd w:id="9"/>
    </w:p>
    <w:p w:rsidR="00D34E0E" w:rsidRDefault="00D34E0E" w:rsidP="00F25DC3">
      <w:r>
        <w:t>The high-level architecture will consist of the following elements:</w:t>
      </w:r>
    </w:p>
    <w:p w:rsidR="00D34E0E" w:rsidRDefault="00D34E0E" w:rsidP="00D048DA">
      <w:pPr>
        <w:pStyle w:val="Heading3"/>
      </w:pPr>
      <w:r>
        <w:lastRenderedPageBreak/>
        <w:t>Client</w:t>
      </w:r>
    </w:p>
    <w:p w:rsidR="003E1427" w:rsidRDefault="003E1427" w:rsidP="00D048DA">
      <w:r>
        <w:t xml:space="preserve">This describes the </w:t>
      </w:r>
      <w:r w:rsidR="0013514E">
        <w:t>Android</w:t>
      </w:r>
      <w:r>
        <w:t xml:space="preserve"> application. This will be shown in the screens described below in the user interface designs.</w:t>
      </w:r>
    </w:p>
    <w:p w:rsidR="00D048DA" w:rsidRPr="003E1427" w:rsidRDefault="008D4EE9" w:rsidP="00D048DA">
      <w:pPr>
        <w:rPr>
          <w:b/>
          <w:bCs/>
        </w:rPr>
      </w:pPr>
      <w:r>
        <w:rPr>
          <w:noProof/>
          <w:lang w:eastAsia="zh-CN" w:bidi="ta-IN"/>
        </w:rPr>
        <mc:AlternateContent>
          <mc:Choice Requires="wps">
            <w:drawing>
              <wp:anchor distT="0" distB="0" distL="114300" distR="114300" simplePos="0" relativeHeight="251663360" behindDoc="0" locked="0" layoutInCell="1" allowOverlap="1" wp14:anchorId="2F435B34" wp14:editId="460EB275">
                <wp:simplePos x="0" y="0"/>
                <wp:positionH relativeFrom="column">
                  <wp:posOffset>1990725</wp:posOffset>
                </wp:positionH>
                <wp:positionV relativeFrom="paragraph">
                  <wp:posOffset>5040630</wp:posOffset>
                </wp:positionV>
                <wp:extent cx="3741420" cy="258445"/>
                <wp:effectExtent l="0" t="1905" r="1905" b="0"/>
                <wp:wrapSquare wrapText="bothSides"/>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35EA" w:rsidRPr="00DF7BFA" w:rsidRDefault="006735EA" w:rsidP="00C66189">
                            <w:pPr>
                              <w:pStyle w:val="Caption"/>
                              <w:rPr>
                                <w:noProof/>
                                <w:sz w:val="20"/>
                                <w:szCs w:val="20"/>
                              </w:rPr>
                            </w:pPr>
                            <w:bookmarkStart w:id="10" w:name="_Toc371362729"/>
                            <w:r>
                              <w:t xml:space="preserve">Figure </w:t>
                            </w:r>
                            <w:fldSimple w:instr=" SEQ Figure \* ARABIC ">
                              <w:r>
                                <w:rPr>
                                  <w:noProof/>
                                </w:rPr>
                                <w:t>1</w:t>
                              </w:r>
                            </w:fldSimple>
                            <w:r>
                              <w:t>: Architecture Diagram</w:t>
                            </w:r>
                            <w:bookmarkEnd w:id="1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27" type="#_x0000_t202" style="position:absolute;margin-left:156.75pt;margin-top:396.9pt;width:294.6pt;height:2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" stroked="f">
                <v:textbox style="mso-fit-shape-to-text:t" inset="0,0,0,0">
                  <w:txbxContent>
                    <w:p w:rsidR="006B75D0" w:rsidRPr="00DF7BFA" w:rsidRDefault="006B75D0" w:rsidP="00C66189">
                      <w:pPr>
                        <w:pStyle w:val="Caption"/>
                        <w:rPr>
                          <w:noProof/>
                          <w:sz w:val="20"/>
                          <w:szCs w:val="20"/>
                        </w:rPr>
                      </w:pPr>
                      <w:bookmarkStart w:id="12" w:name="_Toc371362729"/>
                      <w:r>
                        <w:t xml:space="preserve">Figure </w:t>
                      </w:r>
                      <w:fldSimple w:instr=" SEQ Figure \* ARABIC ">
                        <w:r>
                          <w:rPr>
                            <w:noProof/>
                          </w:rPr>
                          <w:t>1</w:t>
                        </w:r>
                      </w:fldSimple>
                      <w:r>
                        <w:t>: Architecture Diagram</w:t>
                      </w:r>
                      <w:bookmarkEnd w:id="12"/>
                    </w:p>
                  </w:txbxContent>
                </v:textbox>
                <w10:wrap type="square"/>
              </v:shape>
            </w:pict>
          </mc:Fallback>
        </mc:AlternateContent>
      </w:r>
      <w:r>
        <w:rPr>
          <w:noProof/>
          <w:lang w:eastAsia="zh-CN" w:bidi="ta-IN"/>
        </w:rPr>
        <mc:AlternateContent>
          <mc:Choice Requires="wpc">
            <w:drawing>
              <wp:anchor distT="0" distB="0" distL="114300" distR="114300" simplePos="0" relativeHeight="251661312" behindDoc="0" locked="0" layoutInCell="1" allowOverlap="1" wp14:anchorId="3CE100CE" wp14:editId="1EE8B18F">
                <wp:simplePos x="0" y="0"/>
                <wp:positionH relativeFrom="column">
                  <wp:align>right</wp:align>
                </wp:positionH>
                <wp:positionV relativeFrom="paragraph">
                  <wp:posOffset>0</wp:posOffset>
                </wp:positionV>
                <wp:extent cx="3741420" cy="4983480"/>
                <wp:effectExtent l="0" t="0" r="0" b="0"/>
                <wp:wrapSquare wrapText="bothSides"/>
                <wp:docPr id="20"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6"/>
                        <wps:cNvSpPr txBox="1">
                          <a:spLocks noChangeArrowheads="1"/>
                        </wps:cNvSpPr>
                        <wps:spPr bwMode="auto">
                          <a:xfrm>
                            <a:off x="132715" y="277495"/>
                            <a:ext cx="3486150" cy="2019300"/>
                          </a:xfrm>
                          <a:prstGeom prst="rect">
                            <a:avLst/>
                          </a:prstGeom>
                          <a:noFill/>
                          <a:ln w="19080"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35EA" w:rsidRDefault="006735EA" w:rsidP="00C66189">
                              <w:pPr>
                                <w:jc w:val="center"/>
                              </w:pPr>
                              <w:r>
                                <w:t>Android Client</w:t>
                              </w:r>
                            </w:p>
                            <w:p w:rsidR="006735EA" w:rsidRDefault="006735EA" w:rsidP="00C66189">
                              <w:pPr>
                                <w:jc w:val="center"/>
                              </w:pPr>
                            </w:p>
                          </w:txbxContent>
                        </wps:txbx>
                        <wps:bodyPr rot="0" vert="horz" wrap="square" lIns="0" tIns="0" rIns="0" bIns="0" anchor="t" anchorCtr="0">
                          <a:noAutofit/>
                        </wps:bodyPr>
                      </wps:wsp>
                      <wps:wsp>
                        <wps:cNvPr id="3" name="Text Box 7"/>
                        <wps:cNvSpPr txBox="1">
                          <a:spLocks noChangeArrowheads="1"/>
                        </wps:cNvSpPr>
                        <wps:spPr bwMode="auto">
                          <a:xfrm>
                            <a:off x="2494915" y="744855"/>
                            <a:ext cx="961390" cy="618490"/>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35EA" w:rsidRDefault="006735EA" w:rsidP="00C66189">
                              <w:pPr>
                                <w:jc w:val="center"/>
                              </w:pPr>
                              <w:r>
                                <w:t>Take Photo</w:t>
                              </w:r>
                            </w:p>
                          </w:txbxContent>
                        </wps:txbx>
                        <wps:bodyPr rot="0" vert="horz" wrap="square" lIns="0" tIns="0" rIns="0" bIns="0" anchor="t" anchorCtr="0">
                          <a:noAutofit/>
                        </wps:bodyPr>
                      </wps:wsp>
                      <wps:wsp>
                        <wps:cNvPr id="4" name="Text Box 8"/>
                        <wps:cNvSpPr txBox="1">
                          <a:spLocks noChangeArrowheads="1"/>
                        </wps:cNvSpPr>
                        <wps:spPr bwMode="auto">
                          <a:xfrm>
                            <a:off x="1399540" y="754380"/>
                            <a:ext cx="961390" cy="618490"/>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35EA" w:rsidRDefault="006735EA" w:rsidP="00C66189">
                              <w:pPr>
                                <w:jc w:val="center"/>
                              </w:pPr>
                              <w:r>
                                <w:t>View Route</w:t>
                              </w:r>
                            </w:p>
                          </w:txbxContent>
                        </wps:txbx>
                        <wps:bodyPr rot="0" vert="horz" wrap="square" lIns="0" tIns="0" rIns="0" bIns="0" anchor="t" anchorCtr="0">
                          <a:noAutofit/>
                        </wps:bodyPr>
                      </wps:wsp>
                      <wps:wsp>
                        <wps:cNvPr id="5" name="Text Box 9"/>
                        <wps:cNvSpPr txBox="1">
                          <a:spLocks noChangeArrowheads="1"/>
                        </wps:cNvSpPr>
                        <wps:spPr bwMode="auto">
                          <a:xfrm>
                            <a:off x="275590" y="744855"/>
                            <a:ext cx="962025" cy="618490"/>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35EA" w:rsidRDefault="006735EA" w:rsidP="00C66189">
                              <w:pPr>
                                <w:jc w:val="center"/>
                              </w:pPr>
                              <w:r>
                                <w:t xml:space="preserve">Record </w:t>
                              </w:r>
                            </w:p>
                            <w:p w:rsidR="006735EA" w:rsidRDefault="006735EA" w:rsidP="00C66189">
                              <w:pPr>
                                <w:jc w:val="center"/>
                              </w:pPr>
                              <w:r>
                                <w:t>Walk</w:t>
                              </w:r>
                            </w:p>
                          </w:txbxContent>
                        </wps:txbx>
                        <wps:bodyPr rot="0" vert="horz" wrap="square" lIns="0" tIns="0" rIns="0" bIns="0" anchor="t" anchorCtr="0">
                          <a:noAutofit/>
                        </wps:bodyPr>
                      </wps:wsp>
                      <wps:wsp>
                        <wps:cNvPr id="6" name="Text Box 10"/>
                        <wps:cNvSpPr txBox="1">
                          <a:spLocks noChangeArrowheads="1"/>
                        </wps:cNvSpPr>
                        <wps:spPr bwMode="auto">
                          <a:xfrm>
                            <a:off x="1399540" y="1544955"/>
                            <a:ext cx="962025" cy="618490"/>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35EA" w:rsidRDefault="006735EA" w:rsidP="00C66189">
                              <w:pPr>
                                <w:jc w:val="center"/>
                              </w:pPr>
                              <w:r>
                                <w:t>Upload Walk</w:t>
                              </w:r>
                            </w:p>
                          </w:txbxContent>
                        </wps:txbx>
                        <wps:bodyPr rot="0" vert="horz" wrap="square" lIns="0" tIns="0" rIns="0" bIns="0" anchor="t" anchorCtr="0">
                          <a:noAutofit/>
                        </wps:bodyPr>
                      </wps:wsp>
                      <wps:wsp>
                        <wps:cNvPr id="7" name="AutoShape 13"/>
                        <wps:cNvCnPr>
                          <a:cxnSpLocks noChangeShapeType="1"/>
                          <a:stCxn id="5" idx="2"/>
                          <a:endCxn id="6" idx="1"/>
                        </wps:cNvCnPr>
                        <wps:spPr bwMode="auto">
                          <a:xfrm rot="16200000" flipH="1">
                            <a:off x="832485" y="1287780"/>
                            <a:ext cx="490855" cy="642620"/>
                          </a:xfrm>
                          <a:prstGeom prst="bentConnector2">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8" name="AutoShape 14"/>
                        <wps:cNvCnPr>
                          <a:cxnSpLocks noChangeShapeType="1"/>
                          <a:stCxn id="3" idx="2"/>
                          <a:endCxn id="6" idx="3"/>
                        </wps:cNvCnPr>
                        <wps:spPr bwMode="auto">
                          <a:xfrm rot="5400000">
                            <a:off x="2423160" y="1301750"/>
                            <a:ext cx="490855" cy="614045"/>
                          </a:xfrm>
                          <a:prstGeom prst="bentConnector2">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9" name="AutoShape 16"/>
                        <wps:cNvCnPr>
                          <a:cxnSpLocks noChangeShapeType="1"/>
                          <a:stCxn id="4" idx="2"/>
                          <a:endCxn id="6" idx="0"/>
                        </wps:cNvCnPr>
                        <wps:spPr bwMode="auto">
                          <a:xfrm>
                            <a:off x="1880235" y="1372870"/>
                            <a:ext cx="635" cy="17208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 name="Text Box 24"/>
                        <wps:cNvSpPr txBox="1">
                          <a:spLocks noChangeArrowheads="1"/>
                        </wps:cNvSpPr>
                        <wps:spPr bwMode="auto">
                          <a:xfrm>
                            <a:off x="132715" y="2728595"/>
                            <a:ext cx="3486150" cy="2019300"/>
                          </a:xfrm>
                          <a:prstGeom prst="rect">
                            <a:avLst/>
                          </a:prstGeom>
                          <a:noFill/>
                          <a:ln w="19080"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35EA" w:rsidRDefault="006735EA" w:rsidP="00C66189"/>
                          </w:txbxContent>
                        </wps:txbx>
                        <wps:bodyPr rot="0" vert="horz" wrap="square" lIns="0" tIns="0" rIns="0" bIns="0" anchor="t" anchorCtr="0">
                          <a:noAutofit/>
                        </wps:bodyPr>
                      </wps:wsp>
                      <wps:wsp>
                        <wps:cNvPr id="11" name="Text Box 25"/>
                        <wps:cNvSpPr txBox="1">
                          <a:spLocks noChangeArrowheads="1"/>
                        </wps:cNvSpPr>
                        <wps:spPr bwMode="auto">
                          <a:xfrm>
                            <a:off x="275590" y="2992120"/>
                            <a:ext cx="962025" cy="619760"/>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35EA" w:rsidRDefault="006735EA" w:rsidP="00C66189">
                              <w:pPr>
                                <w:jc w:val="center"/>
                              </w:pPr>
                              <w:r>
                                <w:t>Map</w:t>
                              </w:r>
                            </w:p>
                          </w:txbxContent>
                        </wps:txbx>
                        <wps:bodyPr rot="0" vert="horz" wrap="square" lIns="0" tIns="0" rIns="0" bIns="0" anchor="t" anchorCtr="0">
                          <a:noAutofit/>
                        </wps:bodyPr>
                      </wps:wsp>
                      <wps:wsp>
                        <wps:cNvPr id="12" name="Text Box 26"/>
                        <wps:cNvSpPr txBox="1">
                          <a:spLocks noChangeArrowheads="1"/>
                        </wps:cNvSpPr>
                        <wps:spPr bwMode="auto">
                          <a:xfrm>
                            <a:off x="2454910" y="2992755"/>
                            <a:ext cx="962025" cy="619125"/>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35EA" w:rsidRDefault="006735EA" w:rsidP="00C66189">
                              <w:pPr>
                                <w:jc w:val="center"/>
                              </w:pPr>
                              <w:r>
                                <w:t>Photos</w:t>
                              </w:r>
                            </w:p>
                          </w:txbxContent>
                        </wps:txbx>
                        <wps:bodyPr rot="0" vert="horz" wrap="square" lIns="0" tIns="0" rIns="0" bIns="0" anchor="t" anchorCtr="0">
                          <a:noAutofit/>
                        </wps:bodyPr>
                      </wps:wsp>
                      <wps:wsp>
                        <wps:cNvPr id="13" name="Text Box 27"/>
                        <wps:cNvSpPr txBox="1">
                          <a:spLocks noChangeArrowheads="1"/>
                        </wps:cNvSpPr>
                        <wps:spPr bwMode="auto">
                          <a:xfrm>
                            <a:off x="1350645" y="3818255"/>
                            <a:ext cx="962660" cy="619125"/>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35EA" w:rsidRDefault="006735EA" w:rsidP="00C66189">
                              <w:pPr>
                                <w:jc w:val="center"/>
                              </w:pPr>
                              <w:r>
                                <w:t>MySQL</w:t>
                              </w:r>
                            </w:p>
                            <w:p w:rsidR="006735EA" w:rsidRDefault="006735EA" w:rsidP="00C66189">
                              <w:pPr>
                                <w:jc w:val="center"/>
                              </w:pPr>
                              <w:r>
                                <w:t>Database</w:t>
                              </w:r>
                            </w:p>
                          </w:txbxContent>
                        </wps:txbx>
                        <wps:bodyPr rot="0" vert="horz" wrap="square" lIns="0" tIns="0" rIns="0" bIns="0" anchor="t" anchorCtr="0">
                          <a:noAutofit/>
                        </wps:bodyPr>
                      </wps:wsp>
                      <wps:wsp>
                        <wps:cNvPr id="14" name="AutoShape 28"/>
                        <wps:cNvCnPr>
                          <a:cxnSpLocks noChangeShapeType="1"/>
                          <a:stCxn id="11" idx="2"/>
                          <a:endCxn id="13" idx="1"/>
                        </wps:cNvCnPr>
                        <wps:spPr bwMode="auto">
                          <a:xfrm rot="16200000" flipH="1">
                            <a:off x="795655" y="3573145"/>
                            <a:ext cx="516255" cy="593725"/>
                          </a:xfrm>
                          <a:prstGeom prst="bentConnector2">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5" name="AutoShape 29"/>
                        <wps:cNvCnPr>
                          <a:cxnSpLocks noChangeShapeType="1"/>
                          <a:stCxn id="12" idx="2"/>
                          <a:endCxn id="13" idx="3"/>
                        </wps:cNvCnPr>
                        <wps:spPr bwMode="auto">
                          <a:xfrm rot="5400000">
                            <a:off x="2366645" y="3558540"/>
                            <a:ext cx="516255" cy="622935"/>
                          </a:xfrm>
                          <a:prstGeom prst="bentConnector2">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6" name="Text Box 30"/>
                        <wps:cNvSpPr txBox="1">
                          <a:spLocks noChangeArrowheads="1"/>
                        </wps:cNvSpPr>
                        <wps:spPr bwMode="auto">
                          <a:xfrm>
                            <a:off x="1510030" y="2728595"/>
                            <a:ext cx="739775" cy="2203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735EA" w:rsidRDefault="006735EA" w:rsidP="00C66189">
                              <w:pPr>
                                <w:jc w:val="center"/>
                              </w:pPr>
                              <w:r>
                                <w:t>Server</w:t>
                              </w:r>
                            </w:p>
                          </w:txbxContent>
                        </wps:txbx>
                        <wps:bodyPr rot="0" vert="horz" wrap="square" lIns="91440" tIns="45720" rIns="91440" bIns="45720" anchor="t" anchorCtr="0" upright="1">
                          <a:noAutofit/>
                        </wps:bodyPr>
                      </wps:wsp>
                      <wps:wsp>
                        <wps:cNvPr id="17" name="AutoShape 33"/>
                        <wps:cNvCnPr>
                          <a:cxnSpLocks noChangeShapeType="1"/>
                          <a:stCxn id="16" idx="3"/>
                          <a:endCxn id="12" idx="1"/>
                        </wps:cNvCnPr>
                        <wps:spPr bwMode="auto">
                          <a:xfrm>
                            <a:off x="2249805" y="2839085"/>
                            <a:ext cx="205105" cy="463550"/>
                          </a:xfrm>
                          <a:prstGeom prst="bentConnector3">
                            <a:avLst>
                              <a:gd name="adj1" fmla="val 49847"/>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8" name="AutoShape 34"/>
                        <wps:cNvCnPr>
                          <a:cxnSpLocks noChangeShapeType="1"/>
                          <a:stCxn id="16" idx="1"/>
                          <a:endCxn id="11" idx="3"/>
                        </wps:cNvCnPr>
                        <wps:spPr bwMode="auto">
                          <a:xfrm rot="10800000" flipV="1">
                            <a:off x="1237615" y="2839085"/>
                            <a:ext cx="272415" cy="462915"/>
                          </a:xfrm>
                          <a:prstGeom prst="bentConnector3">
                            <a:avLst>
                              <a:gd name="adj1" fmla="val 50116"/>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9" name="AutoShape 35"/>
                        <wps:cNvCnPr>
                          <a:cxnSpLocks noChangeShapeType="1"/>
                          <a:stCxn id="6" idx="2"/>
                          <a:endCxn id="16" idx="0"/>
                        </wps:cNvCnPr>
                        <wps:spPr bwMode="auto">
                          <a:xfrm flipH="1">
                            <a:off x="1880235" y="2163445"/>
                            <a:ext cx="635" cy="565150"/>
                          </a:xfrm>
                          <a:prstGeom prst="straightConnector1">
                            <a:avLst/>
                          </a:prstGeom>
                          <a:noFill/>
                          <a:ln w="19050" cmpd="sng">
                            <a:solidFill>
                              <a:schemeClr val="tx1">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5" o:spid="_x0000_s1028" editas="canvas" style="position:absolute;margin-left:243.4pt;margin-top:0;width:294.6pt;height:392.4pt;z-index:251661312;mso-position-horizontal:right" coordsize="37414,49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37414;height:49834;visibility:visible;mso-wrap-style:square">
                  <v:fill o:detectmouseclick="t"/>
                  <v:path o:connecttype="none"/>
                </v:shape>
                <v:shape id="Text Box 6" o:spid="_x0000_s1030" type="#_x0000_t202" style="position:absolute;left:1327;top:2774;width:34861;height:20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o3MAA&#10;AADaAAAADwAAAGRycy9kb3ducmV2LnhtbERPS4vCMBC+C/sfwizsTVMXVqQaRYRFLyv4QPQ2NGNb&#10;bCZtkrX13xtB8DR8fM+ZzjtTiRs5X1pWMBwkIIgzq0vOFRz2v/0xCB+QNVaWScGdPMxnH70pptq2&#10;vKXbLuQihrBPUUERQp1K6bOCDPqBrYkjd7HOYIjQ5VI7bGO4qeR3koykwZJjQ4E1LQvKrrt/o6Bd&#10;nZuNW/1UJ7McNt35eGr+xmulvj67xQREoC68xS/3Wsf58HzleeXs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8o3MAAAADaAAAADwAAAAAAAAAAAAAAAACYAgAAZHJzL2Rvd25y&#10;ZXYueG1sUEsFBgAAAAAEAAQA9QAAAIUDAAAAAA==&#10;" filled="f" strokeweight=".53mm">
                  <v:stroke joinstyle="round"/>
                  <v:textbox inset="0,0,0,0">
                    <w:txbxContent>
                      <w:p w:rsidR="006B75D0" w:rsidRDefault="006B75D0" w:rsidP="00C66189">
                        <w:pPr>
                          <w:jc w:val="center"/>
                        </w:pPr>
                        <w:r>
                          <w:t>Android Client</w:t>
                        </w:r>
                      </w:p>
                      <w:p w:rsidR="006B75D0" w:rsidRDefault="006B75D0" w:rsidP="00C66189">
                        <w:pPr>
                          <w:jc w:val="center"/>
                        </w:pPr>
                      </w:p>
                    </w:txbxContent>
                  </v:textbox>
                </v:shape>
                <v:shape id="Text Box 7" o:spid="_x0000_s1031" type="#_x0000_t202" style="position:absolute;left:24949;top:7448;width:9614;height:6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kwsQA&#10;AADaAAAADwAAAGRycy9kb3ducmV2LnhtbESPQWvCQBSE70L/w/IKvYhubKGENBspUsGDiNoWPT6y&#10;r9mQ7NuQXU38912h0OMwM98w+XK0rbhS72vHChbzBARx6XTNlYKvz/UsBeEDssbWMSm4kYdl8TDJ&#10;MdNu4ANdj6ESEcI+QwUmhC6T0peGLPq564ij9+N6iyHKvpK6xyHCbSufk+RVWqw5LhjsaGWobI4X&#10;q6DZmf3htF2dy6mkphq+k1N6+1Dq6XF8fwMRaAz/4b/2Rit4gfuVe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kZMLEAAAA2gAAAA8AAAAAAAAAAAAAAAAAmAIAAGRycy9k&#10;b3ducmV2LnhtbFBLBQYAAAAABAAEAPUAAACJAwAAAAA=&#10;" filled="f">
                  <v:stroke joinstyle="round"/>
                  <v:textbox inset="0,0,0,0">
                    <w:txbxContent>
                      <w:p w:rsidR="006B75D0" w:rsidRDefault="006B75D0" w:rsidP="00C66189">
                        <w:pPr>
                          <w:jc w:val="center"/>
                        </w:pPr>
                        <w:r>
                          <w:t>Take Photo</w:t>
                        </w:r>
                      </w:p>
                    </w:txbxContent>
                  </v:textbox>
                </v:shape>
                <v:shape id="Text Box 8" o:spid="_x0000_s1032" type="#_x0000_t202" style="position:absolute;left:13995;top:7543;width:9614;height:6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38tsQA&#10;AADaAAAADwAAAGRycy9kb3ducmV2LnhtbESPQWvCQBSE70L/w/IKvYhuLKWENBspUsGDiNoWPT6y&#10;r9mQ7NuQXU38912h0OMwM98w+XK0rbhS72vHChbzBARx6XTNlYKvz/UsBeEDssbWMSm4kYdl8TDJ&#10;MdNu4ANdj6ESEcI+QwUmhC6T0peGLPq564ij9+N6iyHKvpK6xyHCbSufk+RVWqw5LhjsaGWobI4X&#10;q6DZmf3htF2dy6mkphq+k1N6+1Dq6XF8fwMRaAz/4b/2Rit4gfuVe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LbEAAAA2gAAAA8AAAAAAAAAAAAAAAAAmAIAAGRycy9k&#10;b3ducmV2LnhtbFBLBQYAAAAABAAEAPUAAACJAwAAAAA=&#10;" filled="f">
                  <v:stroke joinstyle="round"/>
                  <v:textbox inset="0,0,0,0">
                    <w:txbxContent>
                      <w:p w:rsidR="006B75D0" w:rsidRDefault="006B75D0" w:rsidP="00C66189">
                        <w:pPr>
                          <w:jc w:val="center"/>
                        </w:pPr>
                        <w:r>
                          <w:t>View Route</w:t>
                        </w:r>
                      </w:p>
                    </w:txbxContent>
                  </v:textbox>
                </v:shape>
                <v:shape id="Text Box 9" o:spid="_x0000_s1033" type="#_x0000_t202" style="position:absolute;left:2755;top:7448;width:9621;height:6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FZLcQA&#10;AADaAAAADwAAAGRycy9kb3ducmV2LnhtbESPQWvCQBSE70L/w/IKvYhuLLSENBspUsGDiNoWPT6y&#10;r9mQ7NuQXU38912h0OMwM98w+XK0rbhS72vHChbzBARx6XTNlYKvz/UsBeEDssbWMSm4kYdl8TDJ&#10;MdNu4ANdj6ESEcI+QwUmhC6T0peGLPq564ij9+N6iyHKvpK6xyHCbSufk+RVWqw5LhjsaGWobI4X&#10;q6DZmf3htF2dy6mkphq+k1N6+1Dq6XF8fwMRaAz/4b/2Rit4gfuVe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BWS3EAAAA2gAAAA8AAAAAAAAAAAAAAAAAmAIAAGRycy9k&#10;b3ducmV2LnhtbFBLBQYAAAAABAAEAPUAAACJAwAAAAA=&#10;" filled="f">
                  <v:stroke joinstyle="round"/>
                  <v:textbox inset="0,0,0,0">
                    <w:txbxContent>
                      <w:p w:rsidR="006B75D0" w:rsidRDefault="006B75D0" w:rsidP="00C66189">
                        <w:pPr>
                          <w:jc w:val="center"/>
                        </w:pPr>
                        <w:r>
                          <w:t xml:space="preserve">Record </w:t>
                        </w:r>
                      </w:p>
                      <w:p w:rsidR="006B75D0" w:rsidRDefault="006B75D0" w:rsidP="00C66189">
                        <w:pPr>
                          <w:jc w:val="center"/>
                        </w:pPr>
                        <w:r>
                          <w:t>Walk</w:t>
                        </w:r>
                      </w:p>
                    </w:txbxContent>
                  </v:textbox>
                </v:shape>
                <v:shape id="Text Box 10" o:spid="_x0000_s1034" type="#_x0000_t202" style="position:absolute;left:13995;top:15449;width:9620;height:6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HWsMA&#10;AADaAAAADwAAAGRycy9kb3ducmV2LnhtbESPQYvCMBSE7wv+h/CEvSyaugeRahQRBQ8iq7uix0fz&#10;bEqbl9JEW/+9WRA8DjPzDTNbdLYSd2p84VjBaJiAIM6cLjhX8Pe7GUxA+ICssXJMCh7kYTHvfcww&#10;1a7lA92PIRcRwj5FBSaEOpXSZ4Ys+qGriaN3dY3FEGWTS91gG+G2kt9JMpYWC44LBmtaGcrK480q&#10;KPfm53DerS7Zl6Qyb0/JefJYK/XZ75ZTEIG68A6/2lutYAz/V+IN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PHWsMAAADaAAAADwAAAAAAAAAAAAAAAACYAgAAZHJzL2Rv&#10;d25yZXYueG1sUEsFBgAAAAAEAAQA9QAAAIgDAAAAAA==&#10;" filled="f">
                  <v:stroke joinstyle="round"/>
                  <v:textbox inset="0,0,0,0">
                    <w:txbxContent>
                      <w:p w:rsidR="006B75D0" w:rsidRDefault="006B75D0" w:rsidP="00C66189">
                        <w:pPr>
                          <w:jc w:val="center"/>
                        </w:pPr>
                        <w:r>
                          <w:t>Upload Walk</w:t>
                        </w:r>
                      </w:p>
                    </w:txbxContent>
                  </v:textbox>
                </v:shape>
                <v:shapetype id="_x0000_t33" coordsize="21600,21600" o:spt="33" o:oned="t" path="m,l21600,r,21600e" filled="f">
                  <v:stroke joinstyle="miter"/>
                  <v:path arrowok="t" fillok="f" o:connecttype="none"/>
                  <o:lock v:ext="edit" shapetype="t"/>
                </v:shapetype>
                <v:shape id="AutoShape 13" o:spid="_x0000_s1035" type="#_x0000_t33" style="position:absolute;left:8324;top:12878;width:4909;height:64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Fk88EAAADaAAAADwAAAGRycy9kb3ducmV2LnhtbESPQYvCMBSE74L/ITzBm6buwZXaVERX&#10;EGQPq4IeH81rU2xeShO1/vvNwoLHYWa+YbJVbxvxoM7XjhXMpgkI4sLpmisF59NusgDhA7LGxjEp&#10;eJGHVT4cZJhq9+QfehxDJSKEfYoKTAhtKqUvDFn0U9cSR690ncUQZVdJ3eEzwm0jP5JkLi3WHBcM&#10;trQxVNyOd6vg4K6ydFezKbfm4m/+/qUv32elxqN+vQQRqA/v8H97rxV8wt+Ve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sWTzwQAAANoAAAAPAAAAAAAAAAAAAAAA&#10;AKECAABkcnMvZG93bnJldi54bWxQSwUGAAAAAAQABAD5AAAAjwMAAAAA&#10;">
                  <v:stroke endarrow="block"/>
                </v:shape>
                <v:shape id="AutoShape 14" o:spid="_x0000_s1036" type="#_x0000_t33" style="position:absolute;left:24231;top:13017;width:4909;height:614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LeS78AAADaAAAADwAAAGRycy9kb3ducmV2LnhtbERP3WrCMBS+F/YO4Qx2p+k2EKnGUtzG&#10;ihfiOh/g0BybYnNSkli7t18uBC8/vv9NMdlejORD51jB6yIDQdw43XGr4PT7NV+BCBFZY++YFPxR&#10;gGL7NNtgrt2Nf2isYytSCIccFZgYh1zK0BiyGBZuIE7c2XmLMUHfSu3xlsJtL9+ybCktdpwaDA60&#10;M9Rc6qtVsHwvs+/r4cNWptqTrced/zx2Sr08T+UaRKQpPsR3d6UVpK3pSroBcvs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lLeS78AAADaAAAADwAAAAAAAAAAAAAAAACh&#10;AgAAZHJzL2Rvd25yZXYueG1sUEsFBgAAAAAEAAQA+QAAAI0DAAAAAA==&#10;">
                  <v:stroke endarrow="block"/>
                </v:shape>
                <v:shapetype id="_x0000_t32" coordsize="21600,21600" o:spt="32" o:oned="t" path="m,l21600,21600e" filled="f">
                  <v:path arrowok="t" fillok="f" o:connecttype="none"/>
                  <o:lock v:ext="edit" shapetype="t"/>
                </v:shapetype>
                <v:shape id="AutoShape 16" o:spid="_x0000_s1037" type="#_x0000_t32" style="position:absolute;left:18802;top:13728;width:6;height:1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 id="Text Box 24" o:spid="_x0000_s1038" type="#_x0000_t202" style="position:absolute;left:1327;top:27285;width:34861;height:20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YHcUA&#10;AADbAAAADwAAAGRycy9kb3ducmV2LnhtbESPQWvCQBCF74X+h2UKvdWNhYqkriJC0YtCtRS9Ddlp&#10;EszOJrurif++cxC8zfDevPfNbDG4Rl0pxNqzgfEoA0VceFtzaeDn8PU2BRUTssXGMxm4UYTF/Plp&#10;hrn1PX/TdZ9KJSEcczRQpdTmWseiIodx5Fti0f58cJhkDaW2AXsJd41+z7KJdlizNFTY0qqi4ry/&#10;OAP9+tTtwvqjObrVuBtOv8duO90Y8/oyLD9BJRrSw3y/3ljBF3r5RQ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FgdxQAAANsAAAAPAAAAAAAAAAAAAAAAAJgCAABkcnMv&#10;ZG93bnJldi54bWxQSwUGAAAAAAQABAD1AAAAigMAAAAA&#10;" filled="f" strokeweight=".53mm">
                  <v:stroke joinstyle="round"/>
                  <v:textbox inset="0,0,0,0">
                    <w:txbxContent>
                      <w:p w:rsidR="006B75D0" w:rsidRDefault="006B75D0" w:rsidP="00C66189"/>
                    </w:txbxContent>
                  </v:textbox>
                </v:shape>
                <v:shape id="Text Box 25" o:spid="_x0000_s1039" type="#_x0000_t202" style="position:absolute;left:2755;top:29921;width:9621;height:6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6tsEA&#10;AADbAAAADwAAAGRycy9kb3ducmV2LnhtbERPTYvCMBC9C/6HMIIX0VQPi1SjiCjsQUTdFT0OzdiU&#10;NpPSZG3992ZhYW/zeJ+zXHe2Ek9qfOFYwXSSgCDOnC44V/D9tR/PQfiArLFyTApe5GG96veWmGrX&#10;8pmel5CLGMI+RQUmhDqV0meGLPqJq4kj93CNxRBhk0vdYBvDbSVnSfIhLRYcGwzWtDWUlZcfq6A8&#10;mtP5dtjes5GkMm+vyW3+2ik1HHSbBYhAXfgX/7k/dZw/hd9f4gFy9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QurbBAAAA2wAAAA8AAAAAAAAAAAAAAAAAmAIAAGRycy9kb3du&#10;cmV2LnhtbFBLBQYAAAAABAAEAPUAAACGAwAAAAA=&#10;" filled="f">
                  <v:stroke joinstyle="round"/>
                  <v:textbox inset="0,0,0,0">
                    <w:txbxContent>
                      <w:p w:rsidR="006B75D0" w:rsidRDefault="006B75D0" w:rsidP="00C66189">
                        <w:pPr>
                          <w:jc w:val="center"/>
                        </w:pPr>
                        <w:r>
                          <w:t>Map</w:t>
                        </w:r>
                      </w:p>
                    </w:txbxContent>
                  </v:textbox>
                </v:shape>
                <v:shape id="Text Box 26" o:spid="_x0000_s1040" type="#_x0000_t202" style="position:absolute;left:24549;top:29927;width:9620;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IkwcMA&#10;AADbAAAADwAAAGRycy9kb3ducmV2LnhtbERPS2vCQBC+C/0PyxR6Ed2Yg0jqKkVa8FBKoxY9Dtlp&#10;NiQ7G7LbPP59Vyj0Nh/fc7b70Taip85XjhWslgkI4sLpiksFl/PbYgPCB2SNjWNSMJGH/e5htsVM&#10;u4Fz6k+hFDGEfYYKTAhtJqUvDFn0S9cSR+7bdRZDhF0pdYdDDLeNTJNkLS1WHBsMtnQwVNSnH6ug&#10;/jCf+fX9cCvmkupy+Equm+lVqafH8eUZRKAx/Iv/3Ecd56dw/yUe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IkwcMAAADbAAAADwAAAAAAAAAAAAAAAACYAgAAZHJzL2Rv&#10;d25yZXYueG1sUEsFBgAAAAAEAAQA9QAAAIgDAAAAAA==&#10;" filled="f">
                  <v:stroke joinstyle="round"/>
                  <v:textbox inset="0,0,0,0">
                    <w:txbxContent>
                      <w:p w:rsidR="006B75D0" w:rsidRDefault="006B75D0" w:rsidP="00C66189">
                        <w:pPr>
                          <w:jc w:val="center"/>
                        </w:pPr>
                        <w:r>
                          <w:t>Photos</w:t>
                        </w:r>
                      </w:p>
                    </w:txbxContent>
                  </v:textbox>
                </v:shape>
                <v:shape id="Text Box 27" o:spid="_x0000_s1041" type="#_x0000_t202" style="position:absolute;left:13506;top:38182;width:9627;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6BWsMA&#10;AADbAAAADwAAAGRycy9kb3ducmV2LnhtbERPTWvCQBC9C/0PyxR6Ed3YQglpNlKkggcRtS16HLLT&#10;bEh2NmRXE/99Vyj0No/3OflytK24Uu9rxwoW8wQEcel0zZWCr8/1LAXhA7LG1jEpuJGHZfEwyTHT&#10;buADXY+hEjGEfYYKTAhdJqUvDVn0c9cRR+7H9RZDhH0ldY9DDLetfE6SV2mx5thgsKOVobI5XqyC&#10;Zmf2h9N2dS6nkppq+E5O6e1DqafH8f0NRKAx/Iv/3Bsd57/A/Zd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6BWsMAAADbAAAADwAAAAAAAAAAAAAAAACYAgAAZHJzL2Rv&#10;d25yZXYueG1sUEsFBgAAAAAEAAQA9QAAAIgDAAAAAA==&#10;" filled="f">
                  <v:stroke joinstyle="round"/>
                  <v:textbox inset="0,0,0,0">
                    <w:txbxContent>
                      <w:p w:rsidR="006B75D0" w:rsidRDefault="006B75D0" w:rsidP="00C66189">
                        <w:pPr>
                          <w:jc w:val="center"/>
                        </w:pPr>
                        <w:r>
                          <w:t>MySQL</w:t>
                        </w:r>
                      </w:p>
                      <w:p w:rsidR="006B75D0" w:rsidRDefault="006B75D0" w:rsidP="00C66189">
                        <w:pPr>
                          <w:jc w:val="center"/>
                        </w:pPr>
                        <w:r>
                          <w:t>Database</w:t>
                        </w:r>
                      </w:p>
                    </w:txbxContent>
                  </v:textbox>
                </v:shape>
                <v:shape id="AutoShape 28" o:spid="_x0000_s1042" type="#_x0000_t33" style="position:absolute;left:7956;top:35731;width:5163;height:59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H5tsAAAADbAAAADwAAAGRycy9kb3ducmV2LnhtbERPTYvCMBC9C/6HMII3TV1kkdpURFcQ&#10;ZA+rgh6HZtoUm0lpotZ/v1lY8DaP9znZqreNeFDna8cKZtMEBHHhdM2VgvNpN1mA8AFZY+OYFLzI&#10;wyofDjJMtXvyDz2OoRIxhH2KCkwIbSqlLwxZ9FPXEkeudJ3FEGFXSd3hM4bbRn4kyae0WHNsMNjS&#10;xlBxO96tgoO7ytJdzabcmou/+fuXvnyflRqP+vUSRKA+vMX/7r2O8+fw90s8QO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B+bbAAAAA2wAAAA8AAAAAAAAAAAAAAAAA&#10;oQIAAGRycy9kb3ducmV2LnhtbFBLBQYAAAAABAAEAPkAAACOAwAAAAA=&#10;">
                  <v:stroke endarrow="block"/>
                </v:shape>
                <v:shape id="AutoShape 29" o:spid="_x0000_s1043" type="#_x0000_t33" style="position:absolute;left:23666;top:35585;width:5163;height:622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mepcEAAADbAAAADwAAAGRycy9kb3ducmV2LnhtbERP3WrCMBS+H/gO4Qi7m6mTiVSjiE5W&#10;djG26gMcmmNTbE5KEmt9ezMY7O58fL9ntRlsK3ryoXGsYDrJQBBXTjdcKzgdDy8LECEia2wdk4I7&#10;BdisR08rzLW78Q/1ZaxFCuGQowITY5dLGSpDFsPEdcSJOztvMSboa6k93lK4beVrls2lxYZTg8GO&#10;doaqS3m1CuazbfZx/drbwhSfZMt+59+/G6Wex8N2CSLSEP/Ff+5Cp/lv8PtLOk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Z6lwQAAANsAAAAPAAAAAAAAAAAAAAAA&#10;AKECAABkcnMvZG93bnJldi54bWxQSwUGAAAAAAQABAD5AAAAjwMAAAAA&#10;">
                  <v:stroke endarrow="block"/>
                </v:shape>
                <v:shape id="Text Box 30" o:spid="_x0000_s1044" type="#_x0000_t202" style="position:absolute;left:15100;top:27285;width:7398;height: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iZMAA&#10;AADbAAAADwAAAGRycy9kb3ducmV2LnhtbERPy6rCMBDdC/5DGMGdprqol2oUHwgiuvCBuByasS02&#10;k9JErX9vBOHu5nCeM5k1phRPql1hWcGgH4EgTq0uOFNwPq17fyCcR9ZYWiYFb3Iwm7ZbE0y0ffGB&#10;nkefiRDCLkEFufdVIqVLczLo+rYiDtzN1gZ9gHUmdY2vEG5KOYyiWBosODTkWNEyp/R+fBgFm9N7&#10;exgt97HZLlbX3UW6y3q1U6rbaeZjEJ4a/y/+uTc6zI/h+0s4QE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giZMAAAADbAAAADwAAAAAAAAAAAAAAAACYAgAAZHJzL2Rvd25y&#10;ZXYueG1sUEsFBgAAAAAEAAQA9QAAAIUDAAAAAA==&#10;" filled="f" strokecolor="black [3213]">
                  <v:textbox>
                    <w:txbxContent>
                      <w:p w:rsidR="006B75D0" w:rsidRDefault="006B75D0" w:rsidP="00C66189">
                        <w:pPr>
                          <w:jc w:val="center"/>
                        </w:pPr>
                        <w:r>
                          <w:t>Server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3" o:spid="_x0000_s1045" type="#_x0000_t34" style="position:absolute;left:22498;top:28390;width:2051;height:4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BAEMAAAADbAAAADwAAAGRycy9kb3ducmV2LnhtbERP24rCMBB9F/yHMIJvmiq4SjUtKqgL&#10;++TlA8ZmesFmUpqodb9+syD4NodznVXamVo8qHWVZQWTcQSCOLO64kLB5bwbLUA4j6yxtkwKXuQg&#10;Tfq9FcbaPvlIj5MvRAhhF6OC0vsmltJlJRl0Y9sQBy63rUEfYFtI3eIzhJtaTqPoSxqsODSU2NC2&#10;pOx2uhsFu2q23W+u0/o3X8/2+YX5Z0MHpYaDbr0E4anzH/Hb/a3D/Dn8/xIOkMk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0AQBDAAAAA2wAAAA8AAAAAAAAAAAAAAAAA&#10;oQIAAGRycy9kb3ducmV2LnhtbFBLBQYAAAAABAAEAPkAAACOAwAAAAA=&#10;" adj="10767">
                  <v:stroke endarrow="block"/>
                </v:shape>
                <v:shape id="AutoShape 34" o:spid="_x0000_s1046" type="#_x0000_t34" style="position:absolute;left:12376;top:28390;width:2724;height:463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K2zMUAAADbAAAADwAAAGRycy9kb3ducmV2LnhtbESPT2vCQBDF74LfYZlCL1I3FtQSXUUK&#10;hfZY47/jkJ0mwexsyK5J6qd3DoXeZnhv3vvNeju4WnXUhsqzgdk0AUWce1txYeCQfby8gQoR2WLt&#10;mQz8UoDtZjxaY2p9z9/U7WOhJIRDigbKGJtU65CX5DBMfUMs2o9vHUZZ20LbFnsJd7V+TZKFdlix&#10;NJTY0HtJ+XV/cwaO2bXp/Pl+ny36Zfblbv40n1yMeX4aditQkYb4b/67/rSCL7DyiwygN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K2zMUAAADbAAAADwAAAAAAAAAA&#10;AAAAAAChAgAAZHJzL2Rvd25yZXYueG1sUEsFBgAAAAAEAAQA+QAAAJMDAAAAAA==&#10;" adj="10825">
                  <v:stroke endarrow="block"/>
                </v:shape>
                <v:shape id="AutoShape 35" o:spid="_x0000_s1047" type="#_x0000_t32" style="position:absolute;left:18802;top:21634;width:6;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Cr0L8AAADbAAAADwAAAGRycy9kb3ducmV2LnhtbERPTYvCMBC9C/6HMMLeNO0elrVrFFFE&#10;r1ZZPA7N2FabSWmyNvrrN4LgbR7vc2aLYBpxo87VlhWkkwQEcWF1zaWC42Ez/gbhPLLGxjIpuJOD&#10;xXw4mGGmbc97uuW+FDGEXYYKKu/bTEpXVGTQTWxLHLmz7Qz6CLtS6g77GG4a+ZkkX9JgzbGhwpZW&#10;FRXX/M8oyFfTEH7X6enU4/5Ivr9s0/Sh1McoLH9AeAr+LX65dzrOn8Lzl3iAnP8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uCr0L8AAADbAAAADwAAAAAAAAAAAAAAAACh&#10;AgAAZHJzL2Rvd25yZXYueG1sUEsFBgAAAAAEAAQA+QAAAI0DAAAAAA==&#10;" strokecolor="black [3213]" strokeweight="1.5pt">
                  <v:stroke endarrow="block"/>
                </v:shape>
                <w10:wrap type="square"/>
              </v:group>
            </w:pict>
          </mc:Fallback>
        </mc:AlternateContent>
      </w:r>
    </w:p>
    <w:p w:rsidR="00D34E0E" w:rsidRDefault="00D34E0E" w:rsidP="00D048DA">
      <w:pPr>
        <w:pStyle w:val="Heading3"/>
      </w:pPr>
      <w:r>
        <w:t>Map</w:t>
      </w:r>
    </w:p>
    <w:p w:rsidR="003E1427" w:rsidRDefault="003E1427" w:rsidP="00D048DA">
      <w:r>
        <w:t>The map will be displayed</w:t>
      </w:r>
      <w:r w:rsidR="008157AE">
        <w:t>, server side,</w:t>
      </w:r>
      <w:r w:rsidR="00E106D9">
        <w:t xml:space="preserve"> </w:t>
      </w:r>
      <w:r>
        <w:t xml:space="preserve">through the use of the Google </w:t>
      </w:r>
      <w:r w:rsidR="0013514E">
        <w:t xml:space="preserve">Maps </w:t>
      </w:r>
      <w:r>
        <w:t>API</w:t>
      </w:r>
      <w:r w:rsidR="008157AE">
        <w:t>,</w:t>
      </w:r>
      <w:r>
        <w:t xml:space="preserve"> this allows us to have scrolling and zooming readily available for use. The map will show user's the route of the walk, and also allow us to show points of interest.</w:t>
      </w:r>
    </w:p>
    <w:p w:rsidR="00D34E0E" w:rsidRDefault="00D34E0E" w:rsidP="00D048DA">
      <w:pPr>
        <w:pStyle w:val="Heading3"/>
      </w:pPr>
      <w:r>
        <w:t>Photos</w:t>
      </w:r>
    </w:p>
    <w:p w:rsidR="003E1427" w:rsidRPr="003E1427" w:rsidRDefault="003E1427" w:rsidP="00D048DA">
      <w:pPr>
        <w:rPr>
          <w:b/>
          <w:bCs/>
        </w:rPr>
      </w:pPr>
      <w:r>
        <w:t xml:space="preserve">Users will be able to add Photo's to points of interest within the application. GPS coordinates will tie a photo to a specific location. </w:t>
      </w:r>
    </w:p>
    <w:p w:rsidR="00D34E0E" w:rsidRDefault="00D34E0E" w:rsidP="00D048DA">
      <w:pPr>
        <w:pStyle w:val="Heading3"/>
      </w:pPr>
      <w:r>
        <w:t>Internet Connectivity</w:t>
      </w:r>
    </w:p>
    <w:p w:rsidR="003E1427" w:rsidRPr="003E1427" w:rsidRDefault="003E1427" w:rsidP="00D048DA">
      <w:pPr>
        <w:rPr>
          <w:b/>
          <w:bCs/>
        </w:rPr>
      </w:pPr>
      <w:r>
        <w:t>Users will require an internet connection to be able to upload a saved walk to the server. If the user fails to connect or connection is lost then they will be informed with a notification, they will not be able to upload to the server until the</w:t>
      </w:r>
      <w:r w:rsidR="00E106D9">
        <w:t>y</w:t>
      </w:r>
      <w:r>
        <w:t xml:space="preserve"> regain connection.</w:t>
      </w:r>
    </w:p>
    <w:p w:rsidR="00D34E0E" w:rsidRDefault="00D34E0E" w:rsidP="00D048DA">
      <w:pPr>
        <w:pStyle w:val="Heading2"/>
      </w:pPr>
      <w:bookmarkStart w:id="11" w:name="_Toc371431471"/>
      <w:r>
        <w:t>Target Users</w:t>
      </w:r>
      <w:bookmarkEnd w:id="11"/>
    </w:p>
    <w:p w:rsidR="008D4EE9" w:rsidRPr="00313994" w:rsidRDefault="003E1427" w:rsidP="004E4AAA">
      <w:r>
        <w:t>As specified in the requirements specification, the software is to be used by second year computer science students. The design of this system has taken into account the users knowledge of computer systems. We have tried to make the system as intuitive as we can, with the fewest user actions required.</w:t>
      </w:r>
      <w:r w:rsidR="004E4AAA">
        <w:br w:type="page"/>
      </w:r>
    </w:p>
    <w:p w:rsidR="004E4AAA" w:rsidRPr="004E4AAA" w:rsidRDefault="00313994" w:rsidP="004E4AAA">
      <w:pPr>
        <w:pStyle w:val="Heading1"/>
      </w:pPr>
      <w:bookmarkStart w:id="12" w:name="_Toc371431472"/>
      <w:r>
        <w:lastRenderedPageBreak/>
        <w:t>USE CASE DIAGRAM</w:t>
      </w:r>
      <w:bookmarkEnd w:id="12"/>
    </w:p>
    <w:p w:rsidR="004E4AAA" w:rsidRDefault="004E4AAA">
      <w:r>
        <w:t xml:space="preserve"> </w:t>
      </w:r>
    </w:p>
    <w:p w:rsidR="006411E4" w:rsidRDefault="0021009C" w:rsidP="006411E4">
      <w:pPr>
        <w:pStyle w:val="Caption"/>
        <w:rPr>
          <w:i/>
          <w:iCs/>
          <w:sz w:val="20"/>
          <w:szCs w:val="20"/>
        </w:rPr>
      </w:pPr>
      <w:r>
        <w:rPr>
          <w:noProof/>
          <w:lang w:eastAsia="zh-CN" w:bidi="ta-IN"/>
        </w:rPr>
        <mc:AlternateContent>
          <mc:Choice Requires="wps">
            <w:drawing>
              <wp:anchor distT="0" distB="0" distL="114300" distR="114300" simplePos="0" relativeHeight="251712512" behindDoc="0" locked="0" layoutInCell="1" allowOverlap="1" wp14:anchorId="5FF082CE" wp14:editId="28D6FA18">
                <wp:simplePos x="0" y="0"/>
                <wp:positionH relativeFrom="column">
                  <wp:posOffset>1209040</wp:posOffset>
                </wp:positionH>
                <wp:positionV relativeFrom="paragraph">
                  <wp:posOffset>5371465</wp:posOffset>
                </wp:positionV>
                <wp:extent cx="3343910" cy="635"/>
                <wp:effectExtent l="0" t="0" r="0" b="0"/>
                <wp:wrapSquare wrapText="bothSides"/>
                <wp:docPr id="756" name="Text Box 756"/>
                <wp:cNvGraphicFramePr/>
                <a:graphic xmlns:a="http://schemas.openxmlformats.org/drawingml/2006/main">
                  <a:graphicData uri="http://schemas.microsoft.com/office/word/2010/wordprocessingShape">
                    <wps:wsp>
                      <wps:cNvSpPr txBox="1"/>
                      <wps:spPr>
                        <a:xfrm>
                          <a:off x="0" y="0"/>
                          <a:ext cx="3343910" cy="635"/>
                        </a:xfrm>
                        <a:prstGeom prst="rect">
                          <a:avLst/>
                        </a:prstGeom>
                        <a:solidFill>
                          <a:prstClr val="white"/>
                        </a:solidFill>
                        <a:ln>
                          <a:noFill/>
                        </a:ln>
                        <a:effectLst/>
                      </wps:spPr>
                      <wps:txbx>
                        <w:txbxContent>
                          <w:p w:rsidR="006735EA" w:rsidRPr="003A3CB9" w:rsidRDefault="006735EA" w:rsidP="0021009C">
                            <w:pPr>
                              <w:pStyle w:val="Caption"/>
                              <w:rPr>
                                <w:noProof/>
                              </w:rPr>
                            </w:pPr>
                            <w:r>
                              <w:t xml:space="preserve">Figure </w:t>
                            </w:r>
                            <w:fldSimple w:instr=" SEQ Figure \* ARABIC ">
                              <w:r>
                                <w:rPr>
                                  <w:noProof/>
                                </w:rPr>
                                <w:t>2</w:t>
                              </w:r>
                            </w:fldSimple>
                            <w: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56" o:spid="_x0000_s1048" type="#_x0000_t202" style="position:absolute;margin-left:95.2pt;margin-top:422.95pt;width:263.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" stroked="f">
                <v:textbox style="mso-fit-shape-to-text:t" inset="0,0,0,0">
                  <w:txbxContent>
                    <w:p w:rsidR="006B75D0" w:rsidRPr="003A3CB9" w:rsidRDefault="006B75D0" w:rsidP="0021009C">
                      <w:pPr>
                        <w:pStyle w:val="Caption"/>
                        <w:rPr>
                          <w:noProof/>
                        </w:rPr>
                      </w:pPr>
                      <w:r>
                        <w:t xml:space="preserve">Figure </w:t>
                      </w:r>
                      <w:fldSimple w:instr=" SEQ Figure \* ARABIC ">
                        <w:r>
                          <w:rPr>
                            <w:noProof/>
                          </w:rPr>
                          <w:t>2</w:t>
                        </w:r>
                      </w:fldSimple>
                      <w:r>
                        <w:t>: Use Case Diagram</w:t>
                      </w:r>
                    </w:p>
                  </w:txbxContent>
                </v:textbox>
                <w10:wrap type="square"/>
              </v:shape>
            </w:pict>
          </mc:Fallback>
        </mc:AlternateContent>
      </w:r>
      <w:r>
        <w:rPr>
          <w:noProof/>
          <w:lang w:eastAsia="zh-CN" w:bidi="ta-IN"/>
        </w:rPr>
        <mc:AlternateContent>
          <mc:Choice Requires="wpg">
            <w:drawing>
              <wp:anchor distT="0" distB="0" distL="114300" distR="114300" simplePos="0" relativeHeight="251710464" behindDoc="0" locked="0" layoutInCell="1" allowOverlap="1" wp14:anchorId="5A453BB7" wp14:editId="2D10C2E2">
                <wp:simplePos x="0" y="0"/>
                <wp:positionH relativeFrom="column">
                  <wp:posOffset>1209040</wp:posOffset>
                </wp:positionH>
                <wp:positionV relativeFrom="paragraph">
                  <wp:posOffset>116205</wp:posOffset>
                </wp:positionV>
                <wp:extent cx="3343910" cy="5198110"/>
                <wp:effectExtent l="0" t="0" r="27940" b="21590"/>
                <wp:wrapSquare wrapText="bothSides"/>
                <wp:docPr id="718" name="Group 718"/>
                <wp:cNvGraphicFramePr/>
                <a:graphic xmlns:a="http://schemas.openxmlformats.org/drawingml/2006/main">
                  <a:graphicData uri="http://schemas.microsoft.com/office/word/2010/wordprocessingGroup">
                    <wpg:wgp>
                      <wpg:cNvGrpSpPr/>
                      <wpg:grpSpPr>
                        <a:xfrm>
                          <a:off x="0" y="0"/>
                          <a:ext cx="3343910" cy="5198110"/>
                          <a:chOff x="0" y="0"/>
                          <a:chExt cx="3344001" cy="5198241"/>
                        </a:xfrm>
                      </wpg:grpSpPr>
                      <wpg:grpSp>
                        <wpg:cNvPr id="719" name="Group 719"/>
                        <wpg:cNvGrpSpPr/>
                        <wpg:grpSpPr>
                          <a:xfrm rot="16200000">
                            <a:off x="1180750" y="1693078"/>
                            <a:ext cx="1119505" cy="3181350"/>
                            <a:chOff x="0" y="0"/>
                            <a:chExt cx="941693" cy="2965198"/>
                          </a:xfrm>
                        </wpg:grpSpPr>
                        <wps:wsp>
                          <wps:cNvPr id="720" name="Rectangle 720"/>
                          <wps:cNvSpPr/>
                          <wps:spPr>
                            <a:xfrm rot="5400000">
                              <a:off x="-189935" y="189935"/>
                              <a:ext cx="629285" cy="249416"/>
                            </a:xfrm>
                            <a:prstGeom prst="rect">
                              <a:avLst/>
                            </a:prstGeom>
                            <a:noFill/>
                            <a:ln w="12700" cap="flat" cmpd="sng" algn="ctr">
                              <a:noFill/>
                              <a:prstDash val="solid"/>
                            </a:ln>
                            <a:effectLst/>
                          </wps:spPr>
                          <wps:txbx>
                            <w:txbxContent>
                              <w:p w:rsidR="006735EA" w:rsidRPr="00DD1927" w:rsidRDefault="006735EA" w:rsidP="0021009C">
                                <w:pPr>
                                  <w:jc w:val="center"/>
                                  <w:rPr>
                                    <w:sz w:val="16"/>
                                    <w:szCs w:val="16"/>
                                  </w:rPr>
                                </w:pPr>
                                <w:r>
                                  <w:rPr>
                                    <w:sz w:val="16"/>
                                    <w:szCs w:val="1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1" name="Group 721"/>
                          <wpg:cNvGrpSpPr/>
                          <wpg:grpSpPr>
                            <a:xfrm>
                              <a:off x="59447" y="154309"/>
                              <a:ext cx="882246" cy="2810889"/>
                              <a:chOff x="0" y="0"/>
                              <a:chExt cx="882246" cy="2810889"/>
                            </a:xfrm>
                          </wpg:grpSpPr>
                          <wpg:grpSp>
                            <wpg:cNvPr id="722" name="Group 722"/>
                            <wpg:cNvGrpSpPr/>
                            <wpg:grpSpPr>
                              <a:xfrm rot="5400000">
                                <a:off x="390945" y="-189676"/>
                                <a:ext cx="301625" cy="680977"/>
                                <a:chOff x="8965" y="-198828"/>
                                <a:chExt cx="301924" cy="681512"/>
                              </a:xfrm>
                            </wpg:grpSpPr>
                            <wps:wsp>
                              <wps:cNvPr id="723" name="Oval 723"/>
                              <wps:cNvSpPr/>
                              <wps:spPr>
                                <a:xfrm>
                                  <a:off x="112482" y="-198828"/>
                                  <a:ext cx="111808" cy="137160"/>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Straight Connector 724"/>
                              <wps:cNvCnPr/>
                              <wps:spPr>
                                <a:xfrm>
                                  <a:off x="164240" y="-60805"/>
                                  <a:ext cx="0" cy="292735"/>
                                </a:xfrm>
                                <a:prstGeom prst="line">
                                  <a:avLst/>
                                </a:prstGeom>
                                <a:noFill/>
                                <a:ln w="9525" cap="flat" cmpd="sng" algn="ctr">
                                  <a:solidFill>
                                    <a:sysClr val="windowText" lastClr="000000">
                                      <a:shade val="95000"/>
                                      <a:satMod val="105000"/>
                                    </a:sysClr>
                                  </a:solidFill>
                                  <a:prstDash val="solid"/>
                                </a:ln>
                                <a:effectLst/>
                              </wps:spPr>
                              <wps:bodyPr/>
                            </wps:wsp>
                            <wps:wsp>
                              <wps:cNvPr id="725" name="Straight Connector 725"/>
                              <wps:cNvCnPr/>
                              <wps:spPr>
                                <a:xfrm>
                                  <a:off x="8965" y="51339"/>
                                  <a:ext cx="301924" cy="0"/>
                                </a:xfrm>
                                <a:prstGeom prst="line">
                                  <a:avLst/>
                                </a:prstGeom>
                                <a:noFill/>
                                <a:ln w="9525" cap="flat" cmpd="sng" algn="ctr">
                                  <a:solidFill>
                                    <a:sysClr val="windowText" lastClr="000000">
                                      <a:shade val="95000"/>
                                      <a:satMod val="105000"/>
                                    </a:sysClr>
                                  </a:solidFill>
                                  <a:prstDash val="solid"/>
                                </a:ln>
                                <a:effectLst/>
                              </wps:spPr>
                              <wps:bodyPr/>
                            </wps:wsp>
                            <wps:wsp>
                              <wps:cNvPr id="726" name="Straight Connector 726"/>
                              <wps:cNvCnPr/>
                              <wps:spPr>
                                <a:xfrm>
                                  <a:off x="164240" y="232494"/>
                                  <a:ext cx="60002" cy="250190"/>
                                </a:xfrm>
                                <a:prstGeom prst="line">
                                  <a:avLst/>
                                </a:prstGeom>
                                <a:noFill/>
                                <a:ln w="9525" cap="flat" cmpd="sng" algn="ctr">
                                  <a:solidFill>
                                    <a:sysClr val="windowText" lastClr="000000">
                                      <a:shade val="95000"/>
                                      <a:satMod val="105000"/>
                                    </a:sysClr>
                                  </a:solidFill>
                                  <a:prstDash val="solid"/>
                                </a:ln>
                                <a:effectLst/>
                              </wps:spPr>
                              <wps:bodyPr/>
                            </wps:wsp>
                            <wps:wsp>
                              <wps:cNvPr id="727" name="Straight Connector 727"/>
                              <wps:cNvCnPr/>
                              <wps:spPr>
                                <a:xfrm flipH="1">
                                  <a:off x="60723" y="232494"/>
                                  <a:ext cx="103195" cy="250190"/>
                                </a:xfrm>
                                <a:prstGeom prst="line">
                                  <a:avLst/>
                                </a:prstGeom>
                                <a:noFill/>
                                <a:ln w="9525" cap="flat" cmpd="sng" algn="ctr">
                                  <a:solidFill>
                                    <a:sysClr val="windowText" lastClr="000000">
                                      <a:shade val="95000"/>
                                      <a:satMod val="105000"/>
                                    </a:sysClr>
                                  </a:solidFill>
                                  <a:prstDash val="solid"/>
                                </a:ln>
                                <a:effectLst/>
                              </wps:spPr>
                              <wps:bodyPr/>
                            </wps:wsp>
                          </wpg:grpSp>
                          <wpg:grpSp>
                            <wpg:cNvPr id="728" name="Group 728"/>
                            <wpg:cNvGrpSpPr/>
                            <wpg:grpSpPr>
                              <a:xfrm rot="5400000">
                                <a:off x="-612519" y="1431306"/>
                                <a:ext cx="1992102" cy="767064"/>
                                <a:chOff x="48733" y="-183419"/>
                                <a:chExt cx="1250830" cy="708179"/>
                              </a:xfrm>
                            </wpg:grpSpPr>
                            <wps:wsp>
                              <wps:cNvPr id="729" name="Rectangle 729"/>
                              <wps:cNvSpPr/>
                              <wps:spPr>
                                <a:xfrm>
                                  <a:off x="48733" y="-183419"/>
                                  <a:ext cx="1250830" cy="708179"/>
                                </a:xfrm>
                                <a:prstGeom prst="rect">
                                  <a:avLst/>
                                </a:prstGeom>
                                <a:solidFill>
                                  <a:sysClr val="window" lastClr="FFFFFF"/>
                                </a:solidFill>
                                <a:ln w="12700" cap="flat" cmpd="sng" algn="ctr">
                                  <a:solidFill>
                                    <a:sysClr val="windowText" lastClr="000000">
                                      <a:lumMod val="95000"/>
                                      <a:lumOff val="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 name="Rectangle 730"/>
                              <wps:cNvSpPr/>
                              <wps:spPr>
                                <a:xfrm>
                                  <a:off x="48733" y="-183417"/>
                                  <a:ext cx="395284" cy="182882"/>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DD1927" w:rsidRDefault="006735EA" w:rsidP="0021009C">
                                    <w:pPr>
                                      <w:rPr>
                                        <w:sz w:val="16"/>
                                        <w:szCs w:val="16"/>
                                      </w:rPr>
                                    </w:pPr>
                                    <w:r>
                                      <w:rPr>
                                        <w:sz w:val="16"/>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1" name="Rectangle 731"/>
                            <wps:cNvSpPr/>
                            <wps:spPr>
                              <a:xfrm rot="5400000">
                                <a:off x="-576894" y="1692564"/>
                                <a:ext cx="1836336" cy="232228"/>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82108F" w:rsidRDefault="006735EA" w:rsidP="0021009C">
                                  <w:pPr>
                                    <w:jc w:val="center"/>
                                    <w:rPr>
                                      <w:b/>
                                      <w:sz w:val="16"/>
                                      <w:szCs w:val="16"/>
                                    </w:rPr>
                                  </w:pPr>
                                  <w:r>
                                    <w:rPr>
                                      <w:sz w:val="16"/>
                                      <w:szCs w:val="16"/>
                                    </w:rPr>
                                    <w:t xml:space="preserve">Manage Database </w:t>
                                  </w:r>
                                  <w:r>
                                    <w:rPr>
                                      <w:b/>
                                      <w:sz w:val="16"/>
                                      <w:szCs w:val="16"/>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Straight Connector 732"/>
                            <wps:cNvCnPr/>
                            <wps:spPr>
                              <a:xfrm rot="5400000">
                                <a:off x="123750" y="623784"/>
                                <a:ext cx="430751" cy="0"/>
                              </a:xfrm>
                              <a:prstGeom prst="line">
                                <a:avLst/>
                              </a:prstGeom>
                              <a:noFill/>
                              <a:ln w="9525" cap="flat" cmpd="sng" algn="ctr">
                                <a:solidFill>
                                  <a:sysClr val="windowText" lastClr="000000">
                                    <a:shade val="95000"/>
                                    <a:satMod val="105000"/>
                                  </a:sysClr>
                                </a:solidFill>
                                <a:prstDash val="solid"/>
                              </a:ln>
                              <a:effectLst/>
                            </wps:spPr>
                            <wps:bodyPr/>
                          </wps:wsp>
                        </wpg:grpSp>
                      </wpg:grpSp>
                      <wpg:grpSp>
                        <wpg:cNvPr id="733" name="Group 733"/>
                        <wpg:cNvGrpSpPr/>
                        <wpg:grpSpPr>
                          <a:xfrm rot="16200000">
                            <a:off x="1133249" y="2987488"/>
                            <a:ext cx="1339850" cy="3081655"/>
                            <a:chOff x="0" y="0"/>
                            <a:chExt cx="1341041" cy="3081853"/>
                          </a:xfrm>
                        </wpg:grpSpPr>
                        <wps:wsp>
                          <wps:cNvPr id="734" name="Oval 734"/>
                          <wps:cNvSpPr/>
                          <wps:spPr>
                            <a:xfrm rot="5400000">
                              <a:off x="1058123" y="257613"/>
                              <a:ext cx="111678" cy="137031"/>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Straight Connector 735"/>
                          <wps:cNvCnPr/>
                          <wps:spPr>
                            <a:xfrm rot="5400000">
                              <a:off x="903744" y="162611"/>
                              <a:ext cx="0" cy="292461"/>
                            </a:xfrm>
                            <a:prstGeom prst="line">
                              <a:avLst/>
                            </a:prstGeom>
                            <a:noFill/>
                            <a:ln w="9525" cap="flat" cmpd="sng" algn="ctr">
                              <a:solidFill>
                                <a:sysClr val="windowText" lastClr="000000">
                                  <a:shade val="95000"/>
                                  <a:satMod val="105000"/>
                                </a:sysClr>
                              </a:solidFill>
                              <a:prstDash val="solid"/>
                            </a:ln>
                            <a:effectLst/>
                          </wps:spPr>
                          <wps:bodyPr/>
                        </wps:wsp>
                        <wps:wsp>
                          <wps:cNvPr id="654" name="Straight Connector 654"/>
                          <wps:cNvCnPr/>
                          <wps:spPr>
                            <a:xfrm rot="5400000">
                              <a:off x="796865" y="305115"/>
                              <a:ext cx="301574" cy="0"/>
                            </a:xfrm>
                            <a:prstGeom prst="line">
                              <a:avLst/>
                            </a:prstGeom>
                            <a:noFill/>
                            <a:ln w="9525" cap="flat" cmpd="sng" algn="ctr">
                              <a:solidFill>
                                <a:sysClr val="windowText" lastClr="000000">
                                  <a:shade val="95000"/>
                                  <a:satMod val="105000"/>
                                </a:sysClr>
                              </a:solidFill>
                              <a:prstDash val="solid"/>
                            </a:ln>
                            <a:effectLst/>
                          </wps:spPr>
                          <wps:bodyPr/>
                        </wps:wsp>
                        <wps:wsp>
                          <wps:cNvPr id="655" name="Straight Connector 655"/>
                          <wps:cNvCnPr/>
                          <wps:spPr>
                            <a:xfrm rot="5400000">
                              <a:off x="600923" y="216050"/>
                              <a:ext cx="59932" cy="249955"/>
                            </a:xfrm>
                            <a:prstGeom prst="line">
                              <a:avLst/>
                            </a:prstGeom>
                            <a:noFill/>
                            <a:ln w="9525" cap="flat" cmpd="sng" algn="ctr">
                              <a:solidFill>
                                <a:sysClr val="windowText" lastClr="000000">
                                  <a:shade val="95000"/>
                                  <a:satMod val="105000"/>
                                </a:sysClr>
                              </a:solidFill>
                              <a:prstDash val="solid"/>
                            </a:ln>
                            <a:effectLst/>
                          </wps:spPr>
                          <wps:bodyPr/>
                        </wps:wsp>
                        <wps:wsp>
                          <wps:cNvPr id="656" name="Straight Connector 656"/>
                          <wps:cNvCnPr/>
                          <wps:spPr>
                            <a:xfrm rot="5400000" flipH="1">
                              <a:off x="583110" y="126985"/>
                              <a:ext cx="103075" cy="249955"/>
                            </a:xfrm>
                            <a:prstGeom prst="line">
                              <a:avLst/>
                            </a:prstGeom>
                            <a:noFill/>
                            <a:ln w="9525" cap="flat" cmpd="sng" algn="ctr">
                              <a:solidFill>
                                <a:sysClr val="windowText" lastClr="000000">
                                  <a:shade val="95000"/>
                                  <a:satMod val="105000"/>
                                </a:sysClr>
                              </a:solidFill>
                              <a:prstDash val="solid"/>
                            </a:ln>
                            <a:effectLst/>
                          </wps:spPr>
                          <wps:bodyPr/>
                        </wps:wsp>
                        <wps:wsp>
                          <wps:cNvPr id="657" name="Rectangle 657"/>
                          <wps:cNvSpPr/>
                          <wps:spPr>
                            <a:xfrm rot="5400000">
                              <a:off x="1219" y="126985"/>
                              <a:ext cx="629179" cy="375209"/>
                            </a:xfrm>
                            <a:prstGeom prst="rect">
                              <a:avLst/>
                            </a:prstGeom>
                            <a:noFill/>
                            <a:ln w="12700" cap="flat" cmpd="sng" algn="ctr">
                              <a:noFill/>
                              <a:prstDash val="solid"/>
                            </a:ln>
                            <a:effectLst/>
                          </wps:spPr>
                          <wps:txbx>
                            <w:txbxContent>
                              <w:p w:rsidR="006735EA" w:rsidRPr="00DD1927" w:rsidRDefault="006735EA" w:rsidP="0021009C">
                                <w:pPr>
                                  <w:jc w:val="center"/>
                                  <w:rPr>
                                    <w:sz w:val="16"/>
                                    <w:szCs w:val="16"/>
                                  </w:rPr>
                                </w:pPr>
                                <w:r>
                                  <w:rPr>
                                    <w:sz w:val="16"/>
                                    <w:szCs w:val="16"/>
                                  </w:rPr>
                                  <w:t>Website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Rectangle 658"/>
                          <wps:cNvSpPr/>
                          <wps:spPr>
                            <a:xfrm rot="5400000">
                              <a:off x="-408480" y="1332331"/>
                              <a:ext cx="2158002" cy="1341041"/>
                            </a:xfrm>
                            <a:prstGeom prst="rect">
                              <a:avLst/>
                            </a:prstGeom>
                            <a:solidFill>
                              <a:sysClr val="window" lastClr="FFFFFF"/>
                            </a:solidFill>
                            <a:ln w="12700" cap="flat" cmpd="sng" algn="ctr">
                              <a:solidFill>
                                <a:sysClr val="windowText" lastClr="000000">
                                  <a:lumMod val="95000"/>
                                  <a:lumOff val="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Rectangle 659"/>
                          <wps:cNvSpPr/>
                          <wps:spPr>
                            <a:xfrm rot="5400000">
                              <a:off x="710907" y="1332661"/>
                              <a:ext cx="1031184" cy="226452"/>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DD1927" w:rsidRDefault="006735EA" w:rsidP="0021009C">
                                <w:pPr>
                                  <w:rPr>
                                    <w:sz w:val="16"/>
                                    <w:szCs w:val="16"/>
                                  </w:rPr>
                                </w:pPr>
                                <w:r>
                                  <w:rPr>
                                    <w:sz w:val="16"/>
                                    <w:szCs w:val="16"/>
                                  </w:rPr>
                                  <w:t>Website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Rectangle 660"/>
                          <wps:cNvSpPr/>
                          <wps:spPr>
                            <a:xfrm rot="5400000">
                              <a:off x="-105659" y="1860782"/>
                              <a:ext cx="1989264" cy="235997"/>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7D6A2F" w:rsidRDefault="006735EA" w:rsidP="0021009C">
                                <w:pPr>
                                  <w:jc w:val="center"/>
                                  <w:rPr>
                                    <w:sz w:val="16"/>
                                    <w:szCs w:val="16"/>
                                  </w:rPr>
                                </w:pPr>
                                <w:r>
                                  <w:rPr>
                                    <w:sz w:val="16"/>
                                    <w:szCs w:val="16"/>
                                  </w:rPr>
                                  <w:t xml:space="preserve">View a list of saved routes </w:t>
                                </w:r>
                                <w:r w:rsidRPr="00F360F4">
                                  <w:rPr>
                                    <w:b/>
                                    <w:sz w:val="16"/>
                                    <w:szCs w:val="16"/>
                                  </w:rPr>
                                  <w:t>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Rectangle 661"/>
                          <wps:cNvSpPr/>
                          <wps:spPr>
                            <a:xfrm rot="5400000">
                              <a:off x="-420355" y="1854844"/>
                              <a:ext cx="1998884" cy="231675"/>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7D6A2F" w:rsidRDefault="006735EA" w:rsidP="0021009C">
                                <w:pPr>
                                  <w:jc w:val="center"/>
                                  <w:rPr>
                                    <w:sz w:val="16"/>
                                    <w:szCs w:val="16"/>
                                  </w:rPr>
                                </w:pPr>
                                <w:r>
                                  <w:rPr>
                                    <w:sz w:val="16"/>
                                    <w:szCs w:val="16"/>
                                  </w:rPr>
                                  <w:t xml:space="preserve">View a specific route </w:t>
                                </w:r>
                                <w:r w:rsidRPr="00F360F4">
                                  <w:rPr>
                                    <w:b/>
                                    <w:sz w:val="16"/>
                                    <w:szCs w:val="16"/>
                                  </w:rPr>
                                  <w:t>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Rectangle 662"/>
                          <wps:cNvSpPr/>
                          <wps:spPr>
                            <a:xfrm rot="5400000">
                              <a:off x="-740988" y="1854844"/>
                              <a:ext cx="1998603" cy="231675"/>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7D6A2F" w:rsidRDefault="006735EA" w:rsidP="0021009C">
                                <w:pPr>
                                  <w:jc w:val="center"/>
                                  <w:rPr>
                                    <w:sz w:val="16"/>
                                    <w:szCs w:val="16"/>
                                  </w:rPr>
                                </w:pPr>
                                <w:r>
                                  <w:rPr>
                                    <w:sz w:val="16"/>
                                    <w:szCs w:val="16"/>
                                  </w:rPr>
                                  <w:t>View points of interest on the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Straight Connector 663"/>
                          <wps:cNvCnPr/>
                          <wps:spPr>
                            <a:xfrm rot="5400000">
                              <a:off x="280289" y="465431"/>
                              <a:ext cx="509606" cy="485573"/>
                            </a:xfrm>
                            <a:prstGeom prst="line">
                              <a:avLst/>
                            </a:prstGeom>
                            <a:noFill/>
                            <a:ln w="9525" cap="flat" cmpd="sng" algn="ctr">
                              <a:solidFill>
                                <a:sysClr val="windowText" lastClr="000000">
                                  <a:shade val="95000"/>
                                  <a:satMod val="105000"/>
                                </a:sysClr>
                              </a:solidFill>
                              <a:prstDash val="solid"/>
                            </a:ln>
                            <a:effectLst/>
                          </wps:spPr>
                          <wps:bodyPr/>
                        </wps:wsp>
                        <wps:wsp>
                          <wps:cNvPr id="664" name="Straight Connector 664"/>
                          <wps:cNvCnPr/>
                          <wps:spPr>
                            <a:xfrm rot="5400000">
                              <a:off x="434668" y="619811"/>
                              <a:ext cx="509307" cy="180743"/>
                            </a:xfrm>
                            <a:prstGeom prst="line">
                              <a:avLst/>
                            </a:prstGeom>
                            <a:noFill/>
                            <a:ln w="9525" cap="flat" cmpd="sng" algn="ctr">
                              <a:solidFill>
                                <a:sysClr val="windowText" lastClr="000000">
                                  <a:shade val="95000"/>
                                  <a:satMod val="105000"/>
                                </a:sysClr>
                              </a:solidFill>
                              <a:prstDash val="solid"/>
                            </a:ln>
                            <a:effectLst/>
                          </wps:spPr>
                          <wps:bodyPr/>
                        </wps:wsp>
                        <wps:wsp>
                          <wps:cNvPr id="665" name="Straight Connector 665"/>
                          <wps:cNvCnPr/>
                          <wps:spPr>
                            <a:xfrm rot="5400000" flipV="1">
                              <a:off x="594985" y="637624"/>
                              <a:ext cx="499026" cy="140327"/>
                            </a:xfrm>
                            <a:prstGeom prst="line">
                              <a:avLst/>
                            </a:prstGeom>
                            <a:noFill/>
                            <a:ln w="9525" cap="flat" cmpd="sng" algn="ctr">
                              <a:solidFill>
                                <a:sysClr val="windowText" lastClr="000000">
                                  <a:shade val="95000"/>
                                  <a:satMod val="105000"/>
                                </a:sysClr>
                              </a:solidFill>
                              <a:prstDash val="solid"/>
                            </a:ln>
                            <a:effectLst/>
                          </wps:spPr>
                          <wps:bodyPr/>
                        </wps:wsp>
                      </wpg:grpSp>
                      <wpg:grpSp>
                        <wpg:cNvPr id="666" name="Group 666"/>
                        <wpg:cNvGrpSpPr/>
                        <wpg:grpSpPr>
                          <a:xfrm rot="16200000">
                            <a:off x="284162" y="-284162"/>
                            <a:ext cx="2770505" cy="3338830"/>
                            <a:chOff x="0" y="0"/>
                            <a:chExt cx="2771036" cy="3339284"/>
                          </a:xfrm>
                        </wpg:grpSpPr>
                        <wpg:grpSp>
                          <wpg:cNvPr id="667" name="Group 667"/>
                          <wpg:cNvGrpSpPr/>
                          <wpg:grpSpPr>
                            <a:xfrm rot="5400000">
                              <a:off x="1256494" y="-217812"/>
                              <a:ext cx="629208" cy="1064832"/>
                              <a:chOff x="2" y="0"/>
                              <a:chExt cx="629285" cy="1065588"/>
                            </a:xfrm>
                          </wpg:grpSpPr>
                          <wpg:grpSp>
                            <wpg:cNvPr id="668" name="Group 668"/>
                            <wpg:cNvGrpSpPr/>
                            <wpg:grpSpPr>
                              <a:xfrm>
                                <a:off x="155278" y="0"/>
                                <a:ext cx="301625" cy="681355"/>
                                <a:chOff x="0" y="0"/>
                                <a:chExt cx="301924" cy="681511"/>
                              </a:xfrm>
                            </wpg:grpSpPr>
                            <wps:wsp>
                              <wps:cNvPr id="669" name="Oval 669"/>
                              <wps:cNvSpPr/>
                              <wps:spPr>
                                <a:xfrm>
                                  <a:off x="103517" y="0"/>
                                  <a:ext cx="111808" cy="137160"/>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0" name="Straight Connector 670"/>
                              <wps:cNvCnPr/>
                              <wps:spPr>
                                <a:xfrm>
                                  <a:off x="155275" y="138023"/>
                                  <a:ext cx="0" cy="292735"/>
                                </a:xfrm>
                                <a:prstGeom prst="line">
                                  <a:avLst/>
                                </a:prstGeom>
                                <a:noFill/>
                                <a:ln w="9525" cap="flat" cmpd="sng" algn="ctr">
                                  <a:solidFill>
                                    <a:sysClr val="windowText" lastClr="000000">
                                      <a:shade val="95000"/>
                                      <a:satMod val="105000"/>
                                    </a:sysClr>
                                  </a:solidFill>
                                  <a:prstDash val="solid"/>
                                </a:ln>
                                <a:effectLst/>
                              </wps:spPr>
                              <wps:bodyPr/>
                            </wps:wsp>
                            <wps:wsp>
                              <wps:cNvPr id="671" name="Straight Connector 671"/>
                              <wps:cNvCnPr/>
                              <wps:spPr>
                                <a:xfrm>
                                  <a:off x="0" y="250166"/>
                                  <a:ext cx="301924" cy="0"/>
                                </a:xfrm>
                                <a:prstGeom prst="line">
                                  <a:avLst/>
                                </a:prstGeom>
                                <a:noFill/>
                                <a:ln w="9525" cap="flat" cmpd="sng" algn="ctr">
                                  <a:solidFill>
                                    <a:sysClr val="windowText" lastClr="000000">
                                      <a:shade val="95000"/>
                                      <a:satMod val="105000"/>
                                    </a:sysClr>
                                  </a:solidFill>
                                  <a:prstDash val="solid"/>
                                </a:ln>
                                <a:effectLst/>
                              </wps:spPr>
                              <wps:bodyPr/>
                            </wps:wsp>
                            <wps:wsp>
                              <wps:cNvPr id="672" name="Straight Connector 672"/>
                              <wps:cNvCnPr/>
                              <wps:spPr>
                                <a:xfrm>
                                  <a:off x="155275" y="431321"/>
                                  <a:ext cx="60002" cy="250190"/>
                                </a:xfrm>
                                <a:prstGeom prst="line">
                                  <a:avLst/>
                                </a:prstGeom>
                                <a:noFill/>
                                <a:ln w="9525" cap="flat" cmpd="sng" algn="ctr">
                                  <a:solidFill>
                                    <a:sysClr val="windowText" lastClr="000000">
                                      <a:shade val="95000"/>
                                      <a:satMod val="105000"/>
                                    </a:sysClr>
                                  </a:solidFill>
                                  <a:prstDash val="solid"/>
                                </a:ln>
                                <a:effectLst/>
                              </wps:spPr>
                              <wps:bodyPr/>
                            </wps:wsp>
                            <wps:wsp>
                              <wps:cNvPr id="673" name="Straight Connector 673"/>
                              <wps:cNvCnPr/>
                              <wps:spPr>
                                <a:xfrm flipH="1">
                                  <a:off x="51758" y="431321"/>
                                  <a:ext cx="103195" cy="250190"/>
                                </a:xfrm>
                                <a:prstGeom prst="line">
                                  <a:avLst/>
                                </a:prstGeom>
                                <a:noFill/>
                                <a:ln w="9525" cap="flat" cmpd="sng" algn="ctr">
                                  <a:solidFill>
                                    <a:sysClr val="windowText" lastClr="000000">
                                      <a:shade val="95000"/>
                                      <a:satMod val="105000"/>
                                    </a:sysClr>
                                  </a:solidFill>
                                  <a:prstDash val="solid"/>
                                </a:ln>
                                <a:effectLst/>
                              </wps:spPr>
                              <wps:bodyPr/>
                            </wps:wsp>
                          </wpg:grpSp>
                          <wps:wsp>
                            <wps:cNvPr id="674" name="Rectangle 674"/>
                            <wps:cNvSpPr/>
                            <wps:spPr>
                              <a:xfrm>
                                <a:off x="2" y="690113"/>
                                <a:ext cx="629285" cy="375475"/>
                              </a:xfrm>
                              <a:prstGeom prst="rect">
                                <a:avLst/>
                              </a:prstGeom>
                              <a:noFill/>
                              <a:ln w="12700" cap="flat" cmpd="sng" algn="ctr">
                                <a:noFill/>
                                <a:prstDash val="solid"/>
                              </a:ln>
                              <a:effectLst/>
                            </wps:spPr>
                            <wps:txbx>
                              <w:txbxContent>
                                <w:p w:rsidR="006735EA" w:rsidRPr="00DD1927" w:rsidRDefault="006735EA" w:rsidP="0021009C">
                                  <w:pPr>
                                    <w:jc w:val="center"/>
                                    <w:rPr>
                                      <w:sz w:val="16"/>
                                      <w:szCs w:val="16"/>
                                    </w:rPr>
                                  </w:pPr>
                                  <w:r>
                                    <w:rPr>
                                      <w:sz w:val="16"/>
                                      <w:szCs w:val="16"/>
                                    </w:rPr>
                                    <w:t>Mobile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6" name="Group 736"/>
                          <wpg:cNvGrpSpPr/>
                          <wpg:grpSpPr>
                            <a:xfrm rot="5400000">
                              <a:off x="306468" y="874716"/>
                              <a:ext cx="2158100" cy="2771036"/>
                              <a:chOff x="0" y="0"/>
                              <a:chExt cx="1992701" cy="2728464"/>
                            </a:xfrm>
                          </wpg:grpSpPr>
                          <wpg:grpSp>
                            <wpg:cNvPr id="737" name="Group 737"/>
                            <wpg:cNvGrpSpPr/>
                            <wpg:grpSpPr>
                              <a:xfrm>
                                <a:off x="0" y="0"/>
                                <a:ext cx="1992701" cy="2728464"/>
                                <a:chOff x="0" y="0"/>
                                <a:chExt cx="1250830" cy="2517034"/>
                              </a:xfrm>
                            </wpg:grpSpPr>
                            <wps:wsp>
                              <wps:cNvPr id="738" name="Rectangle 738"/>
                              <wps:cNvSpPr/>
                              <wps:spPr>
                                <a:xfrm>
                                  <a:off x="0" y="0"/>
                                  <a:ext cx="1250830" cy="2517034"/>
                                </a:xfrm>
                                <a:prstGeom prst="rect">
                                  <a:avLst/>
                                </a:prstGeom>
                                <a:solidFill>
                                  <a:sysClr val="window" lastClr="FFFFFF"/>
                                </a:solidFill>
                                <a:ln w="12700" cap="flat" cmpd="sng" algn="ctr">
                                  <a:solidFill>
                                    <a:sysClr val="windowText" lastClr="000000">
                                      <a:lumMod val="95000"/>
                                      <a:lumOff val="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Rectangle 739"/>
                              <wps:cNvSpPr/>
                              <wps:spPr>
                                <a:xfrm>
                                  <a:off x="0" y="1"/>
                                  <a:ext cx="485482" cy="206615"/>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DD1927" w:rsidRDefault="006735EA" w:rsidP="0021009C">
                                    <w:pPr>
                                      <w:rPr>
                                        <w:sz w:val="16"/>
                                        <w:szCs w:val="16"/>
                                      </w:rPr>
                                    </w:pPr>
                                    <w:r>
                                      <w:rPr>
                                        <w:sz w:val="16"/>
                                        <w:szCs w:val="16"/>
                                      </w:rPr>
                                      <w:t>Android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0" name="Rectangle 740"/>
                            <wps:cNvSpPr/>
                            <wps:spPr>
                              <a:xfrm>
                                <a:off x="77637" y="336430"/>
                                <a:ext cx="1836888" cy="232410"/>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7D6A2F" w:rsidRDefault="006735EA" w:rsidP="0021009C">
                                  <w:pPr>
                                    <w:jc w:val="center"/>
                                    <w:rPr>
                                      <w:sz w:val="16"/>
                                      <w:szCs w:val="16"/>
                                    </w:rPr>
                                  </w:pPr>
                                  <w:r>
                                    <w:rPr>
                                      <w:sz w:val="16"/>
                                      <w:szCs w:val="16"/>
                                    </w:rPr>
                                    <w:t xml:space="preserve">Create new routes </w:t>
                                  </w:r>
                                  <w:r>
                                    <w:rPr>
                                      <w:b/>
                                      <w:sz w:val="16"/>
                                      <w:szCs w:val="16"/>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1" name="Rectangle 741"/>
                          <wps:cNvSpPr/>
                          <wps:spPr>
                            <a:xfrm rot="5400000">
                              <a:off x="1001175" y="2151314"/>
                              <a:ext cx="1998975" cy="231714"/>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7D6A2F" w:rsidRDefault="006735EA" w:rsidP="0021009C">
                                <w:pPr>
                                  <w:jc w:val="center"/>
                                  <w:rPr>
                                    <w:sz w:val="16"/>
                                    <w:szCs w:val="16"/>
                                  </w:rPr>
                                </w:pPr>
                                <w:r>
                                  <w:rPr>
                                    <w:sz w:val="16"/>
                                    <w:szCs w:val="16"/>
                                  </w:rPr>
                                  <w:t xml:space="preserve">Create new points of interest </w:t>
                                </w:r>
                                <w:r>
                                  <w:rPr>
                                    <w:b/>
                                    <w:sz w:val="16"/>
                                    <w:szCs w:val="16"/>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Rectangle 742"/>
                          <wps:cNvSpPr/>
                          <wps:spPr>
                            <a:xfrm rot="5400000">
                              <a:off x="680541" y="2151314"/>
                              <a:ext cx="1998694" cy="231714"/>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7D6A2F" w:rsidRDefault="006735EA" w:rsidP="0021009C">
                                <w:pPr>
                                  <w:jc w:val="center"/>
                                  <w:rPr>
                                    <w:sz w:val="16"/>
                                    <w:szCs w:val="16"/>
                                  </w:rPr>
                                </w:pPr>
                                <w:r>
                                  <w:rPr>
                                    <w:sz w:val="16"/>
                                    <w:szCs w:val="16"/>
                                  </w:rPr>
                                  <w:t>Update points of interest on the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 name="Rectangle 743"/>
                          <wps:cNvSpPr/>
                          <wps:spPr>
                            <a:xfrm rot="5400000">
                              <a:off x="395533" y="2139439"/>
                              <a:ext cx="1988062" cy="231714"/>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7D6A2F" w:rsidRDefault="006735EA" w:rsidP="0021009C">
                                <w:pPr>
                                  <w:jc w:val="center"/>
                                  <w:rPr>
                                    <w:sz w:val="16"/>
                                    <w:szCs w:val="16"/>
                                  </w:rPr>
                                </w:pPr>
                                <w:r>
                                  <w:rPr>
                                    <w:sz w:val="16"/>
                                    <w:szCs w:val="16"/>
                                  </w:rPr>
                                  <w:t xml:space="preserve">Name the current route </w:t>
                                </w:r>
                                <w:r>
                                  <w:rPr>
                                    <w:b/>
                                    <w:sz w:val="16"/>
                                    <w:szCs w:val="16"/>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 name="Rectangle 744"/>
                          <wps:cNvSpPr/>
                          <wps:spPr>
                            <a:xfrm rot="5400000">
                              <a:off x="98650" y="2139439"/>
                              <a:ext cx="1987900" cy="231714"/>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7D6A2F" w:rsidRDefault="006735EA" w:rsidP="0021009C">
                                <w:pPr>
                                  <w:jc w:val="center"/>
                                  <w:rPr>
                                    <w:sz w:val="16"/>
                                    <w:szCs w:val="16"/>
                                  </w:rPr>
                                </w:pPr>
                                <w:r>
                                  <w:rPr>
                                    <w:sz w:val="16"/>
                                    <w:szCs w:val="16"/>
                                  </w:rPr>
                                  <w:t xml:space="preserve">Add a description to the current route </w:t>
                                </w:r>
                                <w:r>
                                  <w:rPr>
                                    <w:b/>
                                    <w:sz w:val="16"/>
                                    <w:szCs w:val="16"/>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 name="Rectangle 745"/>
                          <wps:cNvSpPr/>
                          <wps:spPr>
                            <a:xfrm rot="5400000">
                              <a:off x="-186358" y="2139439"/>
                              <a:ext cx="1987900" cy="231714"/>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7D6A2F" w:rsidRDefault="006735EA" w:rsidP="0021009C">
                                <w:pPr>
                                  <w:jc w:val="center"/>
                                  <w:rPr>
                                    <w:sz w:val="16"/>
                                    <w:szCs w:val="16"/>
                                  </w:rPr>
                                </w:pPr>
                                <w:r>
                                  <w:rPr>
                                    <w:sz w:val="16"/>
                                    <w:szCs w:val="16"/>
                                  </w:rPr>
                                  <w:t xml:space="preserve">Upload route to the server </w:t>
                                </w:r>
                                <w:r>
                                  <w:rPr>
                                    <w:b/>
                                    <w:sz w:val="16"/>
                                    <w:szCs w:val="16"/>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Rectangle 746"/>
                          <wps:cNvSpPr/>
                          <wps:spPr>
                            <a:xfrm rot="5400000">
                              <a:off x="-483241" y="2139439"/>
                              <a:ext cx="1988062" cy="231714"/>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7D6A2F" w:rsidRDefault="006735EA" w:rsidP="0021009C">
                                <w:pPr>
                                  <w:jc w:val="center"/>
                                  <w:rPr>
                                    <w:sz w:val="16"/>
                                    <w:szCs w:val="16"/>
                                  </w:rPr>
                                </w:pPr>
                                <w:r>
                                  <w:rPr>
                                    <w:sz w:val="16"/>
                                    <w:szCs w:val="16"/>
                                  </w:rPr>
                                  <w:t>Add a photograph to the point of interest</w:t>
                                </w:r>
                              </w:p>
                              <w:p w:rsidR="006735EA" w:rsidRPr="007D6A2F" w:rsidRDefault="006735EA" w:rsidP="0021009C">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7" name="Group 747"/>
                          <wpg:cNvGrpSpPr/>
                          <wpg:grpSpPr>
                            <a:xfrm rot="5400000">
                              <a:off x="1078364" y="19693"/>
                              <a:ext cx="716528" cy="1796476"/>
                              <a:chOff x="0" y="-1"/>
                              <a:chExt cx="716616" cy="1796582"/>
                            </a:xfrm>
                          </wpg:grpSpPr>
                          <wps:wsp>
                            <wps:cNvPr id="748" name="Straight Connector 748"/>
                            <wps:cNvCnPr/>
                            <wps:spPr>
                              <a:xfrm flipV="1">
                                <a:off x="10633" y="-1"/>
                                <a:ext cx="705983" cy="664858"/>
                              </a:xfrm>
                              <a:prstGeom prst="line">
                                <a:avLst/>
                              </a:prstGeom>
                              <a:noFill/>
                              <a:ln w="9525" cap="flat" cmpd="sng" algn="ctr">
                                <a:solidFill>
                                  <a:sysClr val="windowText" lastClr="000000">
                                    <a:shade val="95000"/>
                                    <a:satMod val="105000"/>
                                  </a:sysClr>
                                </a:solidFill>
                                <a:prstDash val="solid"/>
                              </a:ln>
                              <a:effectLst/>
                            </wps:spPr>
                            <wps:bodyPr/>
                          </wps:wsp>
                          <wps:wsp>
                            <wps:cNvPr id="749" name="Straight Connector 749"/>
                            <wps:cNvCnPr/>
                            <wps:spPr>
                              <a:xfrm flipV="1">
                                <a:off x="0" y="372137"/>
                                <a:ext cx="701675" cy="293370"/>
                              </a:xfrm>
                              <a:prstGeom prst="line">
                                <a:avLst/>
                              </a:prstGeom>
                              <a:noFill/>
                              <a:ln w="9525" cap="flat" cmpd="sng" algn="ctr">
                                <a:solidFill>
                                  <a:sysClr val="windowText" lastClr="000000">
                                    <a:shade val="95000"/>
                                    <a:satMod val="105000"/>
                                  </a:sysClr>
                                </a:solidFill>
                                <a:prstDash val="solid"/>
                              </a:ln>
                              <a:effectLst/>
                            </wps:spPr>
                            <wps:bodyPr/>
                          </wps:wsp>
                          <wps:wsp>
                            <wps:cNvPr id="750" name="Straight Connector 750"/>
                            <wps:cNvCnPr/>
                            <wps:spPr>
                              <a:xfrm flipV="1">
                                <a:off x="10632" y="659218"/>
                                <a:ext cx="690880" cy="635"/>
                              </a:xfrm>
                              <a:prstGeom prst="line">
                                <a:avLst/>
                              </a:prstGeom>
                              <a:noFill/>
                              <a:ln w="9525" cap="flat" cmpd="sng" algn="ctr">
                                <a:solidFill>
                                  <a:sysClr val="windowText" lastClr="000000">
                                    <a:shade val="95000"/>
                                    <a:satMod val="105000"/>
                                  </a:sysClr>
                                </a:solidFill>
                                <a:prstDash val="solid"/>
                              </a:ln>
                              <a:effectLst/>
                            </wps:spPr>
                            <wps:bodyPr/>
                          </wps:wsp>
                          <wps:wsp>
                            <wps:cNvPr id="751" name="Straight Connector 751"/>
                            <wps:cNvCnPr/>
                            <wps:spPr>
                              <a:xfrm>
                                <a:off x="21264" y="659218"/>
                                <a:ext cx="691114" cy="263726"/>
                              </a:xfrm>
                              <a:prstGeom prst="line">
                                <a:avLst/>
                              </a:prstGeom>
                              <a:noFill/>
                              <a:ln w="9525" cap="flat" cmpd="sng" algn="ctr">
                                <a:solidFill>
                                  <a:sysClr val="windowText" lastClr="000000">
                                    <a:shade val="95000"/>
                                    <a:satMod val="105000"/>
                                  </a:sysClr>
                                </a:solidFill>
                                <a:prstDash val="solid"/>
                              </a:ln>
                              <a:effectLst/>
                            </wps:spPr>
                            <wps:bodyPr/>
                          </wps:wsp>
                          <wps:wsp>
                            <wps:cNvPr id="752" name="Straight Connector 752"/>
                            <wps:cNvCnPr/>
                            <wps:spPr>
                              <a:xfrm>
                                <a:off x="63796" y="669851"/>
                                <a:ext cx="652322" cy="542260"/>
                              </a:xfrm>
                              <a:prstGeom prst="line">
                                <a:avLst/>
                              </a:prstGeom>
                              <a:noFill/>
                              <a:ln w="9525" cap="flat" cmpd="sng" algn="ctr">
                                <a:solidFill>
                                  <a:sysClr val="windowText" lastClr="000000">
                                    <a:shade val="95000"/>
                                    <a:satMod val="105000"/>
                                  </a:sysClr>
                                </a:solidFill>
                                <a:prstDash val="solid"/>
                              </a:ln>
                              <a:effectLst/>
                            </wps:spPr>
                            <wps:bodyPr/>
                          </wps:wsp>
                          <wps:wsp>
                            <wps:cNvPr id="753" name="Straight Connector 753"/>
                            <wps:cNvCnPr/>
                            <wps:spPr>
                              <a:xfrm>
                                <a:off x="21266" y="659220"/>
                                <a:ext cx="680245" cy="839971"/>
                              </a:xfrm>
                              <a:prstGeom prst="line">
                                <a:avLst/>
                              </a:prstGeom>
                              <a:noFill/>
                              <a:ln w="9525" cap="flat" cmpd="sng" algn="ctr">
                                <a:solidFill>
                                  <a:sysClr val="windowText" lastClr="000000">
                                    <a:shade val="95000"/>
                                    <a:satMod val="105000"/>
                                  </a:sysClr>
                                </a:solidFill>
                                <a:prstDash val="solid"/>
                              </a:ln>
                              <a:effectLst/>
                            </wps:spPr>
                            <wps:bodyPr/>
                          </wps:wsp>
                          <wps:wsp>
                            <wps:cNvPr id="754" name="Straight Connector 754"/>
                            <wps:cNvCnPr/>
                            <wps:spPr>
                              <a:xfrm>
                                <a:off x="42531" y="669851"/>
                                <a:ext cx="669849" cy="1126730"/>
                              </a:xfrm>
                              <a:prstGeom prst="line">
                                <a:avLst/>
                              </a:prstGeom>
                              <a:noFill/>
                              <a:ln w="9525" cap="flat" cmpd="sng" algn="ctr">
                                <a:solidFill>
                                  <a:sysClr val="windowText" lastClr="000000">
                                    <a:shade val="95000"/>
                                    <a:satMod val="105000"/>
                                  </a:sysClr>
                                </a:solidFill>
                                <a:prstDash val="solid"/>
                              </a:ln>
                              <a:effectLst/>
                            </wps:spPr>
                            <wps:bodyPr/>
                          </wps:wsp>
                        </wpg:grpSp>
                        <wps:wsp>
                          <wps:cNvPr id="755" name="Rectangle 755"/>
                          <wps:cNvSpPr/>
                          <wps:spPr>
                            <a:xfrm rot="5400000">
                              <a:off x="-732623" y="2151314"/>
                              <a:ext cx="1987550" cy="231137"/>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6735EA" w:rsidRPr="00D60092" w:rsidRDefault="006735EA" w:rsidP="0021009C">
                                <w:pPr>
                                  <w:jc w:val="center"/>
                                  <w:rPr>
                                    <w:b/>
                                    <w:sz w:val="16"/>
                                    <w:szCs w:val="16"/>
                                  </w:rPr>
                                </w:pPr>
                                <w:r>
                                  <w:rPr>
                                    <w:sz w:val="16"/>
                                    <w:szCs w:val="16"/>
                                  </w:rPr>
                                  <w:t xml:space="preserve">Display the local map </w:t>
                                </w:r>
                                <w:r>
                                  <w:rPr>
                                    <w:b/>
                                    <w:sz w:val="16"/>
                                    <w:szCs w:val="16"/>
                                  </w:rPr>
                                  <w:t>FR</w:t>
                                </w:r>
                              </w:p>
                              <w:p w:rsidR="006735EA" w:rsidRPr="007D6A2F" w:rsidRDefault="006735EA" w:rsidP="0021009C">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718" o:spid="_x0000_s1049" style="position:absolute;margin-left:95.2pt;margin-top:9.15pt;width:263.3pt;height:409.3pt;z-index:251710464" coordsize="33440,51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">
                <v:group id="Group 719" o:spid="_x0000_s1050" style="position:absolute;left:11807;top:16931;width:11195;height:31813;rotation:-90" coordsize="9416,29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1NiMcAAADc&#10;AAAADwAAAAAAAAAAAAAAAACqAgAAZHJzL2Rvd25yZXYueG1sUEsFBgAAAAAEAAQA+gAAAJ4DAAAA&#10;AA==&#10;">
                  <v:rect id="Rectangle 720" o:spid="_x0000_s1051" style="position:absolute;left:-1899;top:1899;width:6292;height:249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Ku78A&#10;AADcAAAADwAAAGRycy9kb3ducmV2LnhtbERPzWrCQBC+F3yHZQQvRTf10Ep0FQmK3myNDzBkx2ww&#10;OxuyW41v7xwKPX58/6vN4Ft1pz42gQ18zDJQxFWwDdcGLuV+ugAVE7LFNjAZeFKEzXr0tsLchgf/&#10;0P2caiUhHHM04FLqcq1j5chjnIWOWLhr6D0mgX2tbY8PCfetnmfZp/bYsDQ47KhwVN3Ov97Al/bl&#10;4btx/r3YZdfTyblYFoMxk/GwXYJKNKR/8Z/7aMU3l/lyRo6AX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Jsq7vwAAANwAAAAPAAAAAAAAAAAAAAAAAJgCAABkcnMvZG93bnJl&#10;di54bWxQSwUGAAAAAAQABAD1AAAAhAMAAAAA&#10;" filled="f" stroked="f" strokeweight="1pt">
                    <v:textbox>
                      <w:txbxContent>
                        <w:p w:rsidR="006B75D0" w:rsidRPr="00DD1927" w:rsidRDefault="006B75D0" w:rsidP="0021009C">
                          <w:pPr>
                            <w:jc w:val="center"/>
                            <w:rPr>
                              <w:sz w:val="16"/>
                              <w:szCs w:val="16"/>
                            </w:rPr>
                          </w:pPr>
                          <w:r>
                            <w:rPr>
                              <w:sz w:val="16"/>
                              <w:szCs w:val="16"/>
                            </w:rPr>
                            <w:t>Admin</w:t>
                          </w:r>
                        </w:p>
                      </w:txbxContent>
                    </v:textbox>
                  </v:rect>
                  <v:group id="Group 721" o:spid="_x0000_s1052" style="position:absolute;left:594;top:1543;width:8822;height:28108" coordsize="8822,281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ahX8QAAADcAAAADwAAAGRycy9kb3ducmV2LnhtbESPQYvCMBSE78L+h/AW&#10;vGlaF12pRhHZFQ8iqAvi7dE822LzUppsW/+9EQSPw8x8w8yXnSlFQ7UrLCuIhxEI4tTqgjMFf6ff&#10;wRSE88gaS8uk4E4OlouP3hwTbVs+UHP0mQgQdgkqyL2vEildmpNBN7QVcfCutjbog6wzqWtsA9yU&#10;chRFE2mw4LCQY0XrnNLb8d8o2LTYrr7in2Z3u67vl9N4f97FpFT/s1vNQHjq/Dv8am+1gu9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XahX8QAAADcAAAA&#10;DwAAAAAAAAAAAAAAAACqAgAAZHJzL2Rvd25yZXYueG1sUEsFBgAAAAAEAAQA+gAAAJsDAAAAAA==&#10;">
                    <v:group id="Group 722" o:spid="_x0000_s1053" style="position:absolute;left:3909;top:-1897;width:3016;height:6810;rotation:90" coordorigin="89,-1988" coordsize="3019,6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JosDFAAAA3AAA&#10;AA8AAAAAAAAAAAAAAAAAqgIAAGRycy9kb3ducmV2LnhtbFBLBQYAAAAABAAEAPoAAACcAwAAAAA=&#10;">
                      <v:oval id="Oval 723" o:spid="_x0000_s1054" style="position:absolute;left:1124;top:-1988;width:1118;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yXsYA&#10;AADcAAAADwAAAGRycy9kb3ducmV2LnhtbESPQWsCMRSE7wX/Q3iCt5rVglu2Rmlt1ULpobb0/Ni8&#10;blY3L0sS19VfbwqFHoeZ+YaZL3vbiI58qB0rmIwzEMSl0zVXCr4+17f3IEJE1tg4JgVnCrBcDG7m&#10;WGh34g/qdrESCcKhQAUmxraQMpSGLIaxa4mT9+O8xZikr6T2eEpw28hpls2kxZrTgsGWVobKw+5o&#10;FYR9+7R9e9+bPN98v+T+cun61bNSo2H/+AAiUh//w3/tV60gn97B75l0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LyXsYAAADcAAAADwAAAAAAAAAAAAAAAACYAgAAZHJz&#10;L2Rvd25yZXYueG1sUEsFBgAAAAAEAAQA9QAAAIsDAAAAAA==&#10;" fillcolor="window" strokecolor="windowText" strokeweight="1pt"/>
                      <v:line id="Straight Connector 724" o:spid="_x0000_s1055" style="position:absolute;visibility:visible;mso-wrap-style:square" from="1642,-608" to="1642,2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yYRccAAADcAAAADwAAAGRycy9kb3ducmV2LnhtbESPQWvCQBSE7wX/w/IKvdVNbUkluoq0&#10;FLSHolbQ4zP7TGKzb8PuNkn/vSsUPA4z8w0znfemFi05X1lW8DRMQBDnVldcKNh9fzyOQfiArLG2&#10;TAr+yMN8NribYqZtxxtqt6EQEcI+QwVlCE0mpc9LMuiHtiGO3sk6gyFKV0jtsItwU8tRkqTSYMVx&#10;ocSG3krKf7a/RsHX8z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PJhFxwAAANwAAAAPAAAAAAAA&#10;AAAAAAAAAKECAABkcnMvZG93bnJldi54bWxQSwUGAAAAAAQABAD5AAAAlQMAAAAA&#10;"/>
                      <v:line id="Straight Connector 725" o:spid="_x0000_s1056" style="position:absolute;visibility:visible;mso-wrap-style:square" from="89,513" to="3108,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A93scAAADcAAAADwAAAGRycy9kb3ducmV2LnhtbESPQWvCQBSE7wX/w/IKvdVNLU0luoq0&#10;FLSHolbQ4zP7TGKzb8PuNkn/vSsUPA4z8w0znfemFi05X1lW8DRMQBDnVldcKNh9fzyOQfiArLG2&#10;TAr+yMN8NribYqZtxxtqt6EQEcI+QwVlCE0mpc9LMuiHtiGO3sk6gyFKV0jtsItwU8tRkqTSYMVx&#10;ocSG3krKf7a/RsHX8z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cD3exwAAANwAAAAPAAAAAAAA&#10;AAAAAAAAAKECAABkcnMvZG93bnJldi54bWxQSwUGAAAAAAQABAD5AAAAlQMAAAAA&#10;"/>
                      <v:line id="Straight Connector 726" o:spid="_x0000_s1057" style="position:absolute;visibility:visible;mso-wrap-style:square" from="1642,2324" to="2242,4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qcYAAADcAAAADwAAAGRycy9kb3ducmV2LnhtbESPQWvCQBSE7wX/w/IEb3VThbR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io6nGAAAA3AAAAA8AAAAAAAAA&#10;AAAAAAAAoQIAAGRycy9kb3ducmV2LnhtbFBLBQYAAAAABAAEAPkAAACUAwAAAAA=&#10;"/>
                      <v:line id="Straight Connector 727" o:spid="_x0000_s1058" style="position:absolute;flip:x;visibility:visible;mso-wrap-style:square" from="607,2324" to="1639,4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qHTcYAAADcAAAADwAAAGRycy9kb3ducmV2LnhtbESPQWsCMRSE74X+h/AKvUjNVkTtahQp&#10;FDx4qZaV3p6b182ym5dtEnX9940g9DjMzDfMYtXbVpzJh9qxgtdhBoK4dLrmSsHX/uNlBiJEZI2t&#10;Y1JwpQCr5ePDAnPtLvxJ512sRIJwyFGBibHLpQylIYth6Dri5P04bzEm6SupPV4S3LZylGUTabHm&#10;tGCwo3dDZbM7WQVyth38+vVx3BTN4fBmirLovrdKPT/16zmISH38D9/bG61gOpr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Kh03GAAAA3AAAAA8AAAAAAAAA&#10;AAAAAAAAoQIAAGRycy9kb3ducmV2LnhtbFBLBQYAAAAABAAEAPkAAACUAwAAAAA=&#10;"/>
                    </v:group>
                    <v:group id="Group 728" o:spid="_x0000_s1059" style="position:absolute;left:-6126;top:14313;width:19921;height:7670;rotation:90" coordorigin="487,-1834" coordsize="12508,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aGVKsEAAADcAAAADwAA&#10;AAAAAAAAAAAAAACqAgAAZHJzL2Rvd25yZXYueG1sUEsFBgAAAAAEAAQA+gAAAJgDAAAAAA==&#10;">
                      <v:rect id="Rectangle 729" o:spid="_x0000_s1060" style="position:absolute;left:487;top:-1834;width:12508;height:7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zWcQA&#10;AADcAAAADwAAAGRycy9kb3ducmV2LnhtbESPQWvCQBSE7wX/w/IEb3WjoNXoKlYRerNGEY+P7DMJ&#10;m30bstuY/vtuodDjMDPfMOttb2vRUesrxwom4wQEce50xYWC6+X4ugDhA7LG2jEp+CYP283gZY2p&#10;dk8+U5eFQkQI+xQVlCE0qZQ+L8miH7uGOHoP11oMUbaF1C0+I9zWcpokc2mx4rhQYkP7knKTfVkF&#10;n1l941t3N4d3M9t31pj56XRVajTsdysQgfrwH/5rf2gFb9Ml/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81nEAAAA3AAAAA8AAAAAAAAAAAAAAAAAmAIAAGRycy9k&#10;b3ducmV2LnhtbFBLBQYAAAAABAAEAPUAAACJAwAAAAA=&#10;" fillcolor="window" strokecolor="#0d0d0d" strokeweight="1pt"/>
                      <v:rect id="Rectangle 730" o:spid="_x0000_s1061" style="position:absolute;left:487;top:-1834;width:3953;height:1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LMGcIA&#10;AADcAAAADwAAAGRycy9kb3ducmV2LnhtbERPz2vCMBS+C/sfwhvspuk2dFKbyuYQvKmdiMdH82xL&#10;mpfSZLX+98th4PHj+52tR9uKgXrfOFbwOktAEJdON1wpOP1sp0sQPiBrbB2Tgjt5WOdPkwxT7W58&#10;pKEIlYgh7FNUUIfQpVL6siaLfuY64shdXW8xRNhXUvd4i+G2lW9JspAWG44NNXa0qak0xa9VcCja&#10;M5+Hi/n+MvPNYI1Z7PcnpV6ex88ViEBjeIj/3Tut4OM9zo9n4hG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cswZwgAAANwAAAAPAAAAAAAAAAAAAAAAAJgCAABkcnMvZG93&#10;bnJldi54bWxQSwUGAAAAAAQABAD1AAAAhwMAAAAA&#10;" fillcolor="window" strokecolor="#0d0d0d" strokeweight="1pt">
                        <v:textbox>
                          <w:txbxContent>
                            <w:p w:rsidR="006B75D0" w:rsidRPr="00DD1927" w:rsidRDefault="006B75D0" w:rsidP="0021009C">
                              <w:pPr>
                                <w:rPr>
                                  <w:sz w:val="16"/>
                                  <w:szCs w:val="16"/>
                                </w:rPr>
                              </w:pPr>
                              <w:r>
                                <w:rPr>
                                  <w:sz w:val="16"/>
                                  <w:szCs w:val="16"/>
                                </w:rPr>
                                <w:t>Database</w:t>
                              </w:r>
                            </w:p>
                          </w:txbxContent>
                        </v:textbox>
                      </v:rect>
                    </v:group>
                    <v:rect id="Rectangle 731" o:spid="_x0000_s1062" style="position:absolute;left:-5770;top:16926;width:18363;height:2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8+cUA&#10;AADcAAAADwAAAGRycy9kb3ducmV2LnhtbESPQWsCMRSE7wX/Q3hCbzVrrbWuRilSoR4EtUWvj81z&#10;s7h5WTZxXf+9EQSPw8x8w0znrS1FQ7UvHCvo9xIQxJnTBecK/v+Wb18gfEDWWDomBVfyMJ91XqaY&#10;anfhLTW7kIsIYZ+iAhNClUrpM0MWfc9VxNE7utpiiLLOpa7xEuG2lO9J8iktFhwXDFa0MJSddmer&#10;YO9W+dUkHz/DMzXb0XBTjteHpVKv3fZ7AiJQG57hR/tXKxgN+n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ovz5xQAAANwAAAAPAAAAAAAAAAAAAAAAAJgCAABkcnMv&#10;ZG93bnJldi54bWxQSwUGAAAAAAQABAD1AAAAigMAAAAA&#10;" fillcolor="window" strokecolor="#0d0d0d" strokeweight="1pt">
                      <v:textbox>
                        <w:txbxContent>
                          <w:p w:rsidR="006B75D0" w:rsidRPr="0082108F" w:rsidRDefault="006B75D0" w:rsidP="0021009C">
                            <w:pPr>
                              <w:jc w:val="center"/>
                              <w:rPr>
                                <w:b/>
                                <w:sz w:val="16"/>
                                <w:szCs w:val="16"/>
                              </w:rPr>
                            </w:pPr>
                            <w:r>
                              <w:rPr>
                                <w:sz w:val="16"/>
                                <w:szCs w:val="16"/>
                              </w:rPr>
                              <w:t xml:space="preserve">Manage Database </w:t>
                            </w:r>
                            <w:r>
                              <w:rPr>
                                <w:b/>
                                <w:sz w:val="16"/>
                                <w:szCs w:val="16"/>
                              </w:rPr>
                              <w:t>FR</w:t>
                            </w:r>
                          </w:p>
                        </w:txbxContent>
                      </v:textbox>
                    </v:rect>
                    <v:line id="Straight Connector 732" o:spid="_x0000_s1063" style="position:absolute;rotation:90;visibility:visible;mso-wrap-style:square" from="1237,6238" to="5544,6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w/hcUAAADcAAAADwAAAGRycy9kb3ducmV2LnhtbESPT2sCMRTE7wW/Q3iF3mq2W1BZjSLS&#10;+ufgQS0Ub8/Nc3dx87IkUddvbwTB4zAzv2FGk9bU4kLOV5YVfHUTEMS51RUXCv52v58DED4ga6wt&#10;k4IbeZiMO28jzLS98oYu21CICGGfoYIyhCaT0uclGfRd2xBH72idwRClK6R2eI1wU8s0SXrSYMVx&#10;ocSGZiXlp+3ZKDDr1Xy9N+ni53+A9jA/ToOjQqmP93Y6BBGoDa/ws73UCvrfKTzOxCMgx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9w/hcUAAADcAAAADwAAAAAAAAAA&#10;AAAAAAChAgAAZHJzL2Rvd25yZXYueG1sUEsFBgAAAAAEAAQA+QAAAJMDAAAAAA==&#10;"/>
                  </v:group>
                </v:group>
                <v:group id="Group 733" o:spid="_x0000_s1064" style="position:absolute;left:11332;top:29874;width:13399;height:30817;rotation:-90" coordsize="13410,30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bAmAscAAADc&#10;AAAADwAAAAAAAAAAAAAAAACqAgAAZHJzL2Rvd25yZXYueG1sUEsFBgAAAAAEAAQA+gAAAJ4DAAAA&#10;AA==&#10;">
                  <v:oval id="Oval 734" o:spid="_x0000_s1065" style="position:absolute;left:10580;top:2576;width:1117;height:13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j1MYA&#10;AADcAAAADwAAAGRycy9kb3ducmV2LnhtbESPQWvCQBSE7wX/w/IKXopu1GBLdBOkUNCLULVIb4/s&#10;MxubfRuyq6b99V2h0OMwM98wy6K3jbhS52vHCibjBARx6XTNlYLD/m30AsIHZI2NY1LwTR6KfPCw&#10;xEy7G7/TdRcqESHsM1RgQmgzKX1pyKIfu5Y4eifXWQxRdpXUHd4i3DZymiRzabHmuGCwpVdD5dfu&#10;YhXo2f70MTHr9pwm+BO2x8/0yW2UGj72qwWIQH34D/+111rB8yyF+5l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Lj1MYAAADcAAAADwAAAAAAAAAAAAAAAACYAgAAZHJz&#10;L2Rvd25yZXYueG1sUEsFBgAAAAAEAAQA9QAAAIsDAAAAAA==&#10;" fillcolor="window" strokecolor="windowText" strokeweight="1pt"/>
                  <v:line id="Straight Connector 735" o:spid="_x0000_s1066" style="position:absolute;rotation:90;visibility:visible;mso-wrap-style:square" from="9037,1626" to="9037,4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n8cUAAADcAAAADwAAAGRycy9kb3ducmV2LnhtbESPT2vCQBTE7wW/w/IEb3VjpFVSVwni&#10;vx48VAult2f2mQSzb8Puqum3dwuFHoeZ+Q0zW3SmETdyvrasYDRMQBAXVtdcKvg8rp+nIHxA1thY&#10;JgU/5GEx7z3NMNP2zh90O4RSRAj7DBVUIbSZlL6oyKAf2pY4emfrDIYoXSm1w3uEm0amSfIqDdYc&#10;FypsaVlRcTlcjQKzf9/sv026XX1N0Z425zw4KpUa9Lv8DUSgLvyH/9o7rWAyfoHf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Wn8cUAAADcAAAADwAAAAAAAAAA&#10;AAAAAAChAgAAZHJzL2Rvd25yZXYueG1sUEsFBgAAAAAEAAQA+QAAAJMDAAAAAA==&#10;"/>
                  <v:line id="Straight Connector 654" o:spid="_x0000_s1067" style="position:absolute;rotation:90;visibility:visible;mso-wrap-style:square" from="7968,3051" to="10984,3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foV8UAAADcAAAADwAAAGRycy9kb3ducmV2LnhtbESPQWvCQBSE7wX/w/IEb3VjaCWkrhLE&#10;2nrwUBVKb6/ZZxLMvg27q0n/vVso9DjMzDfMYjWYVtzI+caygtk0AUFcWt1wpeB0fH3MQPiArLG1&#10;TAp+yMNqOXpYYK5tzx90O4RKRAj7HBXUIXS5lL6syaCf2o44emfrDIYoXSW1wz7CTSvTJJlLgw3H&#10;hRo7WtdUXg5Xo8Dsd9v9l0nfNp8Z2u/tuQiOKqUm46F4ARFoCP/hv/a7VjB/foLf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foV8UAAADcAAAADwAAAAAAAAAA&#10;AAAAAAChAgAAZHJzL2Rvd25yZXYueG1sUEsFBgAAAAAEAAQA+QAAAJMDAAAAAA==&#10;"/>
                  <v:line id="Straight Connector 655" o:spid="_x0000_s1068" style="position:absolute;rotation:90;visibility:visible;mso-wrap-style:square" from="6009,2160" to="6608,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NzMUAAADcAAAADwAAAGRycy9kb3ducmV2LnhtbESPQWvCQBSE7wX/w/IEb3VjwCCpq4ho&#10;ag851ArS2zP7TILZt2F3q+m/7xYKPQ4z8w2zXA+mE3dyvrWsYDZNQBBXVrdcKzh97J8XIHxA1thZ&#10;JgXf5GG9Gj0tMdf2we90P4ZaRAj7HBU0IfS5lL5qyKCf2p44elfrDIYoXS21w0eEm06mSZJJgy3H&#10;hQZ72jZU3Y5fRoEp34ry06Svu/MC7aW4boKjWqnJeNi8gAg0hP/wX/ugFWTzOfyei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NzMUAAADcAAAADwAAAAAAAAAA&#10;AAAAAAChAgAAZHJzL2Rvd25yZXYueG1sUEsFBgAAAAAEAAQA+QAAAJMDAAAAAA==&#10;"/>
                  <v:line id="Straight Connector 656" o:spid="_x0000_s1069" style="position:absolute;rotation:-90;flip:x;visibility:visible;mso-wrap-style:square" from="5830,1270" to="6861,3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Q5FsQAAADcAAAADwAAAGRycy9kb3ducmV2LnhtbESP0WoCMRRE3wv+Q7iCbzVrYRfdGqUW&#10;in0pZdUPuG6uybabmyVJdfv3TaHQx2FmzjDr7eh6caUQO88KFvMCBHHrdcdGwen4cr8EEROyxt4z&#10;KfimCNvN5G6NtfY3buh6SEZkCMcaFdiUhlrK2FpyGOd+IM7exQeHKctgpA54y3DXy4eiqKTDjvOC&#10;xYGeLbWfhy+n4Gy6nbHNKqz2Zbn8qN5kky7vSs2m49MjiERj+g//tV+1gqqs4PdMP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hDkWxAAAANwAAAAPAAAAAAAAAAAA&#10;AAAAAKECAABkcnMvZG93bnJldi54bWxQSwUGAAAAAAQABAD5AAAAkgMAAAAA&#10;"/>
                  <v:rect id="Rectangle 657" o:spid="_x0000_s1070" style="position:absolute;left:12;top:1270;width:6291;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guL8QA&#10;AADcAAAADwAAAGRycy9kb3ducmV2LnhtbESP0WrCQBRE3wv+w3IFX0qzqdBYoquUoNi3tEk/4JK9&#10;ZoPZuyG7avx7t1Do4zAzZ5jNbrK9uNLoO8cKXpMUBHHjdMetgp/68PIOwgdkjb1jUnAnD7vt7GmD&#10;uXY3/qZrFVoRIexzVGBCGHIpfWPIok/cQBy9kxsthijHVuoRbxFue7lM00xa7DguGByoMNScq4tV&#10;sJK2Pn51xj4X+/RUlsb4upiUWsynjzWIQFP4D/+1P7WC7G0Fv2fiEZ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oLi/EAAAA3AAAAA8AAAAAAAAAAAAAAAAAmAIAAGRycy9k&#10;b3ducmV2LnhtbFBLBQYAAAAABAAEAPUAAACJAwAAAAA=&#10;" filled="f" stroked="f" strokeweight="1pt">
                    <v:textbox>
                      <w:txbxContent>
                        <w:p w:rsidR="006B75D0" w:rsidRPr="00DD1927" w:rsidRDefault="006B75D0" w:rsidP="0021009C">
                          <w:pPr>
                            <w:jc w:val="center"/>
                            <w:rPr>
                              <w:sz w:val="16"/>
                              <w:szCs w:val="16"/>
                            </w:rPr>
                          </w:pPr>
                          <w:r>
                            <w:rPr>
                              <w:sz w:val="16"/>
                              <w:szCs w:val="16"/>
                            </w:rPr>
                            <w:t>Website user</w:t>
                          </w:r>
                        </w:p>
                      </w:txbxContent>
                    </v:textbox>
                  </v:rect>
                  <v:rect id="Rectangle 658" o:spid="_x0000_s1071" style="position:absolute;left:-4085;top:13323;width:21580;height:1341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WcIA&#10;AADcAAAADwAAAGRycy9kb3ducmV2LnhtbERPy4rCMBTdC/MP4Q7MbkyVqY+OUWQYQRcDvtDtpbnT&#10;FJub0sRa/94sBJeH854tOluJlhpfOlYw6CcgiHOnSy4UHA+rzwkIH5A1Vo5JwZ08LOZvvRlm2t14&#10;R+0+FCKGsM9QgQmhzqT0uSGLvu9q4sj9u8ZiiLAppG7wFsNtJYdJMpIWS44NBmv6MZRf9ler4OQ2&#10;xd0kX7/pldrdON1W07/zSqmP9275DSJQF17ip3utFYzSuDa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pr9ZwgAAANwAAAAPAAAAAAAAAAAAAAAAAJgCAABkcnMvZG93&#10;bnJldi54bWxQSwUGAAAAAAQABAD1AAAAhwMAAAAA&#10;" fillcolor="window" strokecolor="#0d0d0d" strokeweight="1pt"/>
                  <v:rect id="Rectangle 659" o:spid="_x0000_s1072" style="position:absolute;left:7109;top:13325;width:10312;height:22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awsUA&#10;AADcAAAADwAAAGRycy9kb3ducmV2LnhtbESPQWvCQBSE74X+h+UVvOmmxWiNrlKKgh4EtaLXR/Y1&#10;G5p9G7JrjP/eFYQeh5n5hpktOluJlhpfOlbwPkhAEOdOl1woOP6s+p8gfEDWWDkmBTfysJi/vsww&#10;0+7Ke2oPoRARwj5DBSaEOpPS54Ys+oGriaP36xqLIcqmkLrBa4TbSn4kyUhaLDkuGKzp21D+d7hY&#10;BSe3KW4mGS7TC7X7cbqrJtvzSqneW/c1BRGoC//hZ3utFYzSCTzOx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6hrCxQAAANwAAAAPAAAAAAAAAAAAAAAAAJgCAABkcnMv&#10;ZG93bnJldi54bWxQSwUGAAAAAAQABAD1AAAAigMAAAAA&#10;" fillcolor="window" strokecolor="#0d0d0d" strokeweight="1pt">
                    <v:textbox>
                      <w:txbxContent>
                        <w:p w:rsidR="006B75D0" w:rsidRPr="00DD1927" w:rsidRDefault="006B75D0" w:rsidP="0021009C">
                          <w:pPr>
                            <w:rPr>
                              <w:sz w:val="16"/>
                              <w:szCs w:val="16"/>
                            </w:rPr>
                          </w:pPr>
                          <w:r>
                            <w:rPr>
                              <w:sz w:val="16"/>
                              <w:szCs w:val="16"/>
                            </w:rPr>
                            <w:t>Website Display</w:t>
                          </w:r>
                        </w:p>
                      </w:txbxContent>
                    </v:textbox>
                  </v:rect>
                  <v:rect id="Rectangle 660" o:spid="_x0000_s1073" style="position:absolute;left:-1058;top:18608;width:19893;height:236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54sMA&#10;AADcAAAADwAAAGRycy9kb3ducmV2LnhtbERPz2vCMBS+D/wfwhO8zXRDu62aliEK8zBYnbjro3k2&#10;Zc1LaWKt//1yEHb8+H6vi9G2YqDeN44VPM0TEMSV0w3XCo7fu8dXED4ga2wdk4IbeSjyycMaM+2u&#10;XNJwCLWIIewzVGBC6DIpfWXIop+7jjhyZ9dbDBH2tdQ9XmO4beVzkqTSYsOxwWBHG0PV7+FiFZzc&#10;vr6ZZLFdXmgoX5Zf7dvnz06p2XR8X4EINIZ/8d39oRWkaZwf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x54sMAAADcAAAADwAAAAAAAAAAAAAAAACYAgAAZHJzL2Rv&#10;d25yZXYueG1sUEsFBgAAAAAEAAQA9QAAAIgDAAAAAA==&#10;" fillcolor="window" strokecolor="#0d0d0d" strokeweight="1pt">
                    <v:textbox>
                      <w:txbxContent>
                        <w:p w:rsidR="006B75D0" w:rsidRPr="007D6A2F" w:rsidRDefault="006B75D0" w:rsidP="0021009C">
                          <w:pPr>
                            <w:jc w:val="center"/>
                            <w:rPr>
                              <w:sz w:val="16"/>
                              <w:szCs w:val="16"/>
                            </w:rPr>
                          </w:pPr>
                          <w:r>
                            <w:rPr>
                              <w:sz w:val="16"/>
                              <w:szCs w:val="16"/>
                            </w:rPr>
                            <w:t xml:space="preserve">View a list of saved routes </w:t>
                          </w:r>
                          <w:r w:rsidRPr="00F360F4">
                            <w:rPr>
                              <w:b/>
                              <w:sz w:val="16"/>
                              <w:szCs w:val="16"/>
                            </w:rPr>
                            <w:t>FN</w:t>
                          </w:r>
                        </w:p>
                      </w:txbxContent>
                    </v:textbox>
                  </v:rect>
                  <v:rect id="Rectangle 661" o:spid="_x0000_s1074" style="position:absolute;left:-4204;top:18548;width:19989;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DcecUA&#10;AADcAAAADwAAAGRycy9kb3ducmV2LnhtbESPQWvCQBSE70L/w/KE3nSjaGzTbKSIQnsoqC3t9ZF9&#10;zQazb0N2jfHfdwuCx2FmvmHy9WAb0VPna8cKZtMEBHHpdM2Vgq/P3eQJhA/IGhvHpOBKHtbFwyjH&#10;TLsLH6g/hkpECPsMFZgQ2kxKXxqy6KeuJY7er+sshii7SuoOLxFuGzlPklRarDkuGGxpY6g8Hc9W&#10;wbd7r64mWWyXZ+oPq+W+ef742Sn1OB5eX0AEGsI9fGu/aQVpOoP/M/EI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8Nx5xQAAANwAAAAPAAAAAAAAAAAAAAAAAJgCAABkcnMv&#10;ZG93bnJldi54bWxQSwUGAAAAAAQABAD1AAAAigMAAAAA&#10;" fillcolor="window" strokecolor="#0d0d0d" strokeweight="1pt">
                    <v:textbox>
                      <w:txbxContent>
                        <w:p w:rsidR="006B75D0" w:rsidRPr="007D6A2F" w:rsidRDefault="006B75D0" w:rsidP="0021009C">
                          <w:pPr>
                            <w:jc w:val="center"/>
                            <w:rPr>
                              <w:sz w:val="16"/>
                              <w:szCs w:val="16"/>
                            </w:rPr>
                          </w:pPr>
                          <w:r>
                            <w:rPr>
                              <w:sz w:val="16"/>
                              <w:szCs w:val="16"/>
                            </w:rPr>
                            <w:t xml:space="preserve">View a specific route </w:t>
                          </w:r>
                          <w:r w:rsidRPr="00F360F4">
                            <w:rPr>
                              <w:b/>
                              <w:sz w:val="16"/>
                              <w:szCs w:val="16"/>
                            </w:rPr>
                            <w:t>FN</w:t>
                          </w:r>
                        </w:p>
                      </w:txbxContent>
                    </v:textbox>
                  </v:rect>
                  <v:rect id="Rectangle 662" o:spid="_x0000_s1075" style="position:absolute;left:-7410;top:18547;width:19986;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JCDsUA&#10;AADcAAAADwAAAGRycy9kb3ducmV2LnhtbESPT2vCQBTE7wW/w/KE3upG0Wijq4gotAfBP6W9PrLP&#10;bDD7NmTXGL99Vyj0OMzMb5jFqrOVaKnxpWMFw0ECgjh3uuRCwdd59zYD4QOyxsoxKXiQh9Wy97LA&#10;TLs7H6k9hUJECPsMFZgQ6kxKnxuy6AeuJo7exTUWQ5RNIXWD9wi3lRwlSSotlhwXDNa0MZRfTzer&#10;4Nt9Fg+TjLeTG7XH6eRQve9/dkq99rv1HESgLvyH/9ofWkGajuB5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kIOxQAAANwAAAAPAAAAAAAAAAAAAAAAAJgCAABkcnMv&#10;ZG93bnJldi54bWxQSwUGAAAAAAQABAD1AAAAigMAAAAA&#10;" fillcolor="window" strokecolor="#0d0d0d" strokeweight="1pt">
                    <v:textbox>
                      <w:txbxContent>
                        <w:p w:rsidR="006B75D0" w:rsidRPr="007D6A2F" w:rsidRDefault="006B75D0" w:rsidP="0021009C">
                          <w:pPr>
                            <w:jc w:val="center"/>
                            <w:rPr>
                              <w:sz w:val="16"/>
                              <w:szCs w:val="16"/>
                            </w:rPr>
                          </w:pPr>
                          <w:r>
                            <w:rPr>
                              <w:sz w:val="16"/>
                              <w:szCs w:val="16"/>
                            </w:rPr>
                            <w:t>View points of interest on the route</w:t>
                          </w:r>
                        </w:p>
                      </w:txbxContent>
                    </v:textbox>
                  </v:rect>
                  <v:line id="Straight Connector 663" o:spid="_x0000_s1076" style="position:absolute;rotation:90;visibility:visible;mso-wrap-style:square" from="2803,4654" to="7899,9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K6nsUAAADcAAAADwAAAGRycy9kb3ducmV2LnhtbESPT2vCQBTE70K/w/IKvemmKQRJ3YiU&#10;mtaDB22heHtmX/7Q7Nuwu2r89t2C4HGYmd8wi+VoenEm5zvLCp5nCQjiyuqOGwXfX+vpHIQPyBp7&#10;y6TgSh6WxcNkgbm2F97ReR8aESHsc1TQhjDkUvqqJYN+Zgfi6NXWGQxRukZqh5cIN71MkySTBjuO&#10;Cy0O9NZS9bs/GQVmuym3B5N+vP/M0R7LehUcNUo9PY6rVxCBxnAP39qfWkGWvcD/mX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K6nsUAAADcAAAADwAAAAAAAAAA&#10;AAAAAAChAgAAZHJzL2Rvd25yZXYueG1sUEsFBgAAAAAEAAQA+QAAAJMDAAAAAA==&#10;"/>
                  <v:line id="Straight Connector 664" o:spid="_x0000_s1077" style="position:absolute;rotation:90;visibility:visible;mso-wrap-style:square" from="4346,6198" to="9439,8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si6sUAAADcAAAADwAAAGRycy9kb3ducmV2LnhtbESPT2vCQBTE70K/w/IKvemmoQRJ3YiU&#10;mtaDB22heHtmX/7Q7Nuwu2r89t2C4HGYmd8wi+VoenEm5zvLCp5nCQjiyuqOGwXfX+vpHIQPyBp7&#10;y6TgSh6WxcNkgbm2F97ReR8aESHsc1TQhjDkUvqqJYN+Zgfi6NXWGQxRukZqh5cIN71MkySTBjuO&#10;Cy0O9NZS9bs/GQVmuym3B5N+vP/M0R7LehUcNUo9PY6rVxCBxnAP39qfWkGWvcD/mX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si6sUAAADcAAAADwAAAAAAAAAA&#10;AAAAAAChAgAAZHJzL2Rvd25yZXYueG1sUEsFBgAAAAAEAAQA+QAAAJMDAAAAAA==&#10;"/>
                  <v:line id="Straight Connector 665" o:spid="_x0000_s1078" style="position:absolute;rotation:-90;flip:y;visibility:visible;mso-wrap-style:square" from="5949,6376" to="10940,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pt3MQAAADcAAAADwAAAGRycy9kb3ducmV2LnhtbESP0WoCMRRE3wv+Q7iCbzVrYRfdGqUW&#10;in0pZdUPuG6uybabmyVJdfv3TaHQx2FmzjDr7eh6caUQO88KFvMCBHHrdcdGwen4cr8EEROyxt4z&#10;KfimCNvN5G6NtfY3buh6SEZkCMcaFdiUhlrK2FpyGOd+IM7exQeHKctgpA54y3DXy4eiqKTDjvOC&#10;xYGeLbWfhy+n4Gy6nbHNKqz2Zbn8qN5kky7vSs2m49MjiERj+g//tV+1gqoq4fdMP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m3cxAAAANwAAAAPAAAAAAAAAAAA&#10;AAAAAKECAABkcnMvZG93bnJldi54bWxQSwUGAAAAAAQABAD5AAAAkgMAAAAA&#10;"/>
                </v:group>
                <v:group id="Group 666" o:spid="_x0000_s1079" style="position:absolute;left:2841;top:-2841;width:27705;height:33388;rotation:-90" coordsize="27710,33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aUaxgAAANwA&#10;AAAPAAAAAAAAAAAAAAAAAKoCAABkcnMvZG93bnJldi54bWxQSwUGAAAAAAQABAD6AAAAnQMAAAAA&#10;">
                  <v:group id="Group 667" o:spid="_x0000_s1080" style="position:absolute;left:12565;top:-2179;width:6292;height:10649;rotation:90" coordorigin="" coordsize="6292,10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1twXFAAAA3AAA&#10;AA8AAAAAAAAAAAAAAAAAqgIAAGRycy9kb3ducmV2LnhtbFBLBQYAAAAABAAEAPoAAACcAwAAAAA=&#10;">
                    <v:group id="Group 668" o:spid="_x0000_s1081" style="position:absolute;left:1552;width:3017;height:6813" coordsize="3019,6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oval id="Oval 669" o:spid="_x0000_s1082" style="position:absolute;left:1035;width:1118;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z6cYA&#10;AADcAAAADwAAAGRycy9kb3ducmV2LnhtbESPzU7DMBCE70i8g7VI3KgDhwTSulXpH0iIA23V8yre&#10;xinxOrJNGvr0GAmJ42hmvtFMZoNtRU8+NI4V3I8yEMSV0w3XCva79d0jiBCRNbaOScE3BZhNr68m&#10;WGp35g/qt7EWCcKhRAUmxq6UMlSGLIaR64iTd3TeYkzS11J7PCe4beVDluXSYsNpwWBHC0PV5/bL&#10;Kgin7vnl7f1kimJzWBX+cumHxVKp25thPgYRaYj/4b/2q1aQ50/weyYdAT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Fz6cYAAADcAAAADwAAAAAAAAAAAAAAAACYAgAAZHJz&#10;L2Rvd25yZXYueG1sUEsFBgAAAAAEAAQA9QAAAIsDAAAAAA==&#10;" fillcolor="window" strokecolor="windowText" strokeweight="1pt"/>
                      <v:line id="Straight Connector 670" o:spid="_x0000_s1083" style="position:absolute;visibility:visible;mso-wrap-style:square" from="1552,1380" to="1552,4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W+xsQAAADcAAAADwAAAGRycy9kb3ducmV2LnhtbERPy2rCQBTdF/yH4Qru6sQKqURHkZaC&#10;dlHqA3R5zVyTaOZOmJkm6d93FgWXh/NerHpTi5acrywrmIwTEMS51RUXCo6Hj+cZCB+QNdaWScEv&#10;eVgtB08LzLTteEftPhQihrDPUEEZQpNJ6fOSDPqxbYgjd7XOYIjQFVI77GK4qeVLkqTSYMWxocSG&#10;3krK7/sfo+Br+p226+3npj9t00v+vrucb51TajTs13MQgfrwEP+7N1pB+h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Vb7GxAAAANwAAAAPAAAAAAAAAAAA&#10;AAAAAKECAABkcnMvZG93bnJldi54bWxQSwUGAAAAAAQABAD5AAAAkgMAAAAA&#10;"/>
                      <v:line id="Straight Connector 671" o:spid="_x0000_s1084" style="position:absolute;visibility:visible;mso-wrap-style:square" from="0,2501" to="3019,2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kbXcYAAADcAAAADwAAAGRycy9kb3ducmV2LnhtbESPQWvCQBSE7wX/w/IKvdWNFlJJXUVa&#10;BPUg1Rba4zP7mqRm34bdNYn/3hUEj8PMfMNM572pRUvOV5YVjIYJCOLc6ooLBd9fy+cJCB+QNdaW&#10;ScGZPMxng4cpZtp2vKN2HwoRIewzVFCG0GRS+rwkg35oG+Lo/VlnMETpCqkddhFuajlOklQarDgu&#10;lNjQe0n5cX8yCrYvn2m7WG9W/c86PeQfu8Pvf+eUenrsF28gAvXhHr61V1pB+j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ZG13GAAAA3AAAAA8AAAAAAAAA&#10;AAAAAAAAoQIAAGRycy9kb3ducmV2LnhtbFBLBQYAAAAABAAEAPkAAACUAwAAAAA=&#10;"/>
                      <v:line id="Straight Connector 672" o:spid="_x0000_s1085" style="position:absolute;visibility:visible;mso-wrap-style:square" from="1552,4313" to="2152,6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FKsYAAADcAAAADwAAAGRycy9kb3ducmV2LnhtbESPQWvCQBSE7wX/w/IEb3VThbREVxFL&#10;QT2Uagt6fGafSWr2bdhdk/TfdwtCj8PMfMPMl72pRUvOV5YVPI0TEMS51RUXCr4+3x5fQPiArLG2&#10;TAp+yMNyMXiYY6Ztx3tqD6EQEcI+QwVlCE0mpc9LMujHtiGO3sU6gyFKV0jtsItwU8tJkqTSYMVx&#10;ocSG1iXl18PNKHiffqTtarvb9Mdtes5f9+fTd+eUGg371QxEoD78h+/tjVaQPk/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LhSrGAAAA3AAAAA8AAAAAAAAA&#10;AAAAAAAAoQIAAGRycy9kb3ducmV2LnhtbFBLBQYAAAAABAAEAPkAAACUAwAAAAA=&#10;"/>
                      <v:line id="Straight Connector 673" o:spid="_x0000_s1086" style="position:absolute;flip:x;visibility:visible;mso-wrap-style:square" from="517,4313" to="1549,6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OhzscAAADcAAAADwAAAGRycy9kb3ducmV2LnhtbESPzWsCMRTE74X+D+EVvBTN9gM/tkaR&#10;guDBS62seHtuXjfLbl62SdTtf98UhB6HmfkNM1/2thUX8qF2rOBplIEgLp2uuVKw/1wPpyBCRNbY&#10;OiYFPxRgubi/m2Ou3ZU/6LKLlUgQDjkqMDF2uZShNGQxjFxHnLwv5y3GJH0ltcdrgttWPmfZWFqs&#10;OS0Y7OjdUNnszlaBnG4fv/3q9NoUzeEwM0VZdMetUoOHfvUGIlIf/8O39kYrGE9e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o6HOxwAAANwAAAAPAAAAAAAA&#10;AAAAAAAAAKECAABkcnMvZG93bnJldi54bWxQSwUGAAAAAAQABAD5AAAAlQMAAAAA&#10;"/>
                    </v:group>
                    <v:rect id="Rectangle 674" o:spid="_x0000_s1087" style="position:absolute;top:6901;width:6292;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fqjcQA&#10;AADcAAAADwAAAGRycy9kb3ducmV2LnhtbESPT2sCMRTE74LfITyhN822iJXVKG2h2OKh+O/+mjx3&#10;l25eliTurt++EQSPw8z8hlmue1uLlnyoHCt4nmQgiLUzFRcKjofP8RxEiMgGa8ek4EoB1qvhYIm5&#10;cR3vqN3HQiQIhxwVlDE2uZRBl2QxTFxDnLyz8xZjkr6QxmOX4LaWL1k2kxYrTgslNvRRkv7bX6yC&#10;kzu/d1b/8nd7/akum63Xer5V6mnUvy1AROrjI3xvfxkFs9cp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H6o3EAAAA3AAAAA8AAAAAAAAAAAAAAAAAmAIAAGRycy9k&#10;b3ducmV2LnhtbFBLBQYAAAAABAAEAPUAAACJAwAAAAA=&#10;" filled="f" stroked="f" strokeweight="1pt">
                      <v:textbox>
                        <w:txbxContent>
                          <w:p w:rsidR="006B75D0" w:rsidRPr="00DD1927" w:rsidRDefault="006B75D0" w:rsidP="0021009C">
                            <w:pPr>
                              <w:jc w:val="center"/>
                              <w:rPr>
                                <w:sz w:val="16"/>
                                <w:szCs w:val="16"/>
                              </w:rPr>
                            </w:pPr>
                            <w:r>
                              <w:rPr>
                                <w:sz w:val="16"/>
                                <w:szCs w:val="16"/>
                              </w:rPr>
                              <w:t>Mobile User</w:t>
                            </w:r>
                          </w:p>
                        </w:txbxContent>
                      </v:textbox>
                    </v:rect>
                  </v:group>
                  <v:group id="Group 736" o:spid="_x0000_s1088" style="position:absolute;left:3064;top:8747;width:21581;height:27710;rotation:90" coordsize="19927,27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rMh7FAAAA3AAA&#10;AA8AAAAAAAAAAAAAAAAAqgIAAGRycy9kb3ducmV2LnhtbFBLBQYAAAAABAAEAPoAAACcAwAAAAA=&#10;">
                    <v:group id="Group 737" o:spid="_x0000_s1089" style="position:absolute;width:19927;height:27284" coordsize="12508,25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oKbcYAAADcAAAADwAAAGRycy9kb3ducmV2LnhtbESPQWvCQBSE7wX/w/IK&#10;3ppNlDa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CgptxgAAANwA&#10;AAAPAAAAAAAAAAAAAAAAAKoCAABkcnMvZG93bnJldi54bWxQSwUGAAAAAAQABAD6AAAAnQMAAAAA&#10;">
                      <v:rect id="Rectangle 738" o:spid="_x0000_s1090" style="position:absolute;width:12508;height:25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TAH8IA&#10;AADcAAAADwAAAGRycy9kb3ducmV2LnhtbERPz2vCMBS+C/sfwhvspuk2dFKbyuYQvKmdiMdH82xL&#10;mpfSZLX+98th4PHj+52tR9uKgXrfOFbwOktAEJdON1wpOP1sp0sQPiBrbB2Tgjt5WOdPkwxT7W58&#10;pKEIlYgh7FNUUIfQpVL6siaLfuY64shdXW8xRNhXUvd4i+G2lW9JspAWG44NNXa0qak0xa9VcCja&#10;M5+Hi/n+MvPNYI1Z7PcnpV6ex88ViEBjeIj/3Tut4OM9ro1n4hG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BMAfwgAAANwAAAAPAAAAAAAAAAAAAAAAAJgCAABkcnMvZG93&#10;bnJldi54bWxQSwUGAAAAAAQABAD1AAAAhwMAAAAA&#10;" fillcolor="window" strokecolor="#0d0d0d" strokeweight="1pt"/>
                      <v:rect id="Rectangle 739" o:spid="_x0000_s1091" style="position:absolute;width:4854;height:2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lhMUA&#10;AADcAAAADwAAAGRycy9kb3ducmV2LnhtbESPT2vCQBTE7wW/w/IEb3Vjpf6JrmIthd7UKOLxkX0m&#10;YbNvQ3Yb02/fLRR6HGbmN8x629tadNT6yrGCyTgBQZw7XXGh4HL+eF6A8AFZY+2YFHyTh+1m8LTG&#10;VLsHn6jLQiEihH2KCsoQmlRKn5dk0Y9dQxy9u2sthijbQuoWHxFua/mSJDNpseK4UGJD+5Jyk31Z&#10;BcesvvK1u5n3N/O676wxs8PhotRo2O9WIAL14T/81/7UCubTJ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SGWExQAAANwAAAAPAAAAAAAAAAAAAAAAAJgCAABkcnMv&#10;ZG93bnJldi54bWxQSwUGAAAAAAQABAD1AAAAigMAAAAA&#10;" fillcolor="window" strokecolor="#0d0d0d" strokeweight="1pt">
                        <v:textbox>
                          <w:txbxContent>
                            <w:p w:rsidR="006B75D0" w:rsidRPr="00DD1927" w:rsidRDefault="006B75D0" w:rsidP="0021009C">
                              <w:pPr>
                                <w:rPr>
                                  <w:sz w:val="16"/>
                                  <w:szCs w:val="16"/>
                                </w:rPr>
                              </w:pPr>
                              <w:r>
                                <w:rPr>
                                  <w:sz w:val="16"/>
                                  <w:szCs w:val="16"/>
                                </w:rPr>
                                <w:t>Android App</w:t>
                              </w:r>
                            </w:p>
                          </w:txbxContent>
                        </v:textbox>
                      </v:rect>
                    </v:group>
                    <v:rect id="Rectangle 740" o:spid="_x0000_s1092" style="position:absolute;left:776;top:3364;width:18369;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S/ZMIA&#10;AADcAAAADwAAAGRycy9kb3ducmV2LnhtbERPz2vCMBS+C/sfwhvspunGdFKbyuYQvKmdiMdH82xL&#10;mpfSZLX+98th4PHj+52tR9uKgXrfOFbwOktAEJdON1wpOP1sp0sQPiBrbB2Tgjt5WOdPkwxT7W58&#10;pKEIlYgh7FNUUIfQpVL6siaLfuY64shdXW8xRNhXUvd4i+G2lW9JspAWG44NNXa0qak0xa9VcCja&#10;M5+Hi/n+MvPNYI1Z7PcnpV6ex88ViEBjeIj/3Tut4OM9zo9n4hG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L9kwgAAANwAAAAPAAAAAAAAAAAAAAAAAJgCAABkcnMvZG93&#10;bnJldi54bWxQSwUGAAAAAAQABAD1AAAAhwMAAAAA&#10;" fillcolor="window" strokecolor="#0d0d0d" strokeweight="1pt">
                      <v:textbox>
                        <w:txbxContent>
                          <w:p w:rsidR="006B75D0" w:rsidRPr="007D6A2F" w:rsidRDefault="006B75D0" w:rsidP="0021009C">
                            <w:pPr>
                              <w:jc w:val="center"/>
                              <w:rPr>
                                <w:sz w:val="16"/>
                                <w:szCs w:val="16"/>
                              </w:rPr>
                            </w:pPr>
                            <w:r>
                              <w:rPr>
                                <w:sz w:val="16"/>
                                <w:szCs w:val="16"/>
                              </w:rPr>
                              <w:t xml:space="preserve">Create new routes </w:t>
                            </w:r>
                            <w:r>
                              <w:rPr>
                                <w:b/>
                                <w:sz w:val="16"/>
                                <w:szCs w:val="16"/>
                              </w:rPr>
                              <w:t>FR</w:t>
                            </w:r>
                          </w:p>
                        </w:txbxContent>
                      </v:textbox>
                    </v:rect>
                  </v:group>
                  <v:rect id="Rectangle 741" o:spid="_x0000_s1093" style="position:absolute;left:10012;top:21512;width:19990;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PhMUA&#10;AADcAAAADwAAAGRycy9kb3ducmV2LnhtbESPS2vDMBCE74X+B7GF3BrZIU83cgilgfRQyIv0ulhb&#10;y9RaGUtxnH9fFQI5DjPzDbNc9bYWHbW+cqwgHSYgiAunKy4VnI6b1zkIH5A11o5JwY08rPLnpyVm&#10;2l15T90hlCJC2GeowITQZFL6wpBFP3QNcfR+XGsxRNmWUrd4jXBby1GSTKXFiuOCwYbeDRW/h4tV&#10;cHaf5c0k44/Jhbr9bLKrF1/fG6UGL/36DUSgPjzC9/ZWK5iNU/g/E4+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I+ExQAAANwAAAAPAAAAAAAAAAAAAAAAAJgCAABkcnMv&#10;ZG93bnJldi54bWxQSwUGAAAAAAQABAD1AAAAigMAAAAA&#10;" fillcolor="window" strokecolor="#0d0d0d" strokeweight="1pt">
                    <v:textbox>
                      <w:txbxContent>
                        <w:p w:rsidR="006B75D0" w:rsidRPr="007D6A2F" w:rsidRDefault="006B75D0" w:rsidP="0021009C">
                          <w:pPr>
                            <w:jc w:val="center"/>
                            <w:rPr>
                              <w:sz w:val="16"/>
                              <w:szCs w:val="16"/>
                            </w:rPr>
                          </w:pPr>
                          <w:r>
                            <w:rPr>
                              <w:sz w:val="16"/>
                              <w:szCs w:val="16"/>
                            </w:rPr>
                            <w:t xml:space="preserve">Create new points of interest </w:t>
                          </w:r>
                          <w:r>
                            <w:rPr>
                              <w:b/>
                              <w:sz w:val="16"/>
                              <w:szCs w:val="16"/>
                            </w:rPr>
                            <w:t>FR</w:t>
                          </w:r>
                        </w:p>
                      </w:txbxContent>
                    </v:textbox>
                  </v:rect>
                  <v:rect id="Rectangle 742" o:spid="_x0000_s1094" style="position:absolute;left:6805;top:21513;width:19987;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R88UA&#10;AADcAAAADwAAAGRycy9kb3ducmV2LnhtbESPT2vCQBTE74LfYXkFb7qp+KdNXUVEQQ8Fo6W9PrKv&#10;2dDs25BdY/z2bkHwOMzMb5jFqrOVaKnxpWMFr6MEBHHudMmFgq/zbvgGwgdkjZVjUnAjD6tlv7fA&#10;VLsrZ9SeQiEihH2KCkwIdSqlzw1Z9CNXE0fv1zUWQ5RNIXWD1wi3lRwnyUxaLDkuGKxpYyj/O12s&#10;gm93KG4mmWynF2qz+fRYvX/+7JQavHTrDxCBuvAMP9p7rWA+GcP/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dhHzxQAAANwAAAAPAAAAAAAAAAAAAAAAAJgCAABkcnMv&#10;ZG93bnJldi54bWxQSwUGAAAAAAQABAD1AAAAigMAAAAA&#10;" fillcolor="window" strokecolor="#0d0d0d" strokeweight="1pt">
                    <v:textbox>
                      <w:txbxContent>
                        <w:p w:rsidR="006B75D0" w:rsidRPr="007D6A2F" w:rsidRDefault="006B75D0" w:rsidP="0021009C">
                          <w:pPr>
                            <w:jc w:val="center"/>
                            <w:rPr>
                              <w:sz w:val="16"/>
                              <w:szCs w:val="16"/>
                            </w:rPr>
                          </w:pPr>
                          <w:r>
                            <w:rPr>
                              <w:sz w:val="16"/>
                              <w:szCs w:val="16"/>
                            </w:rPr>
                            <w:t>Update points of interest on the route</w:t>
                          </w:r>
                        </w:p>
                      </w:txbxContent>
                    </v:textbox>
                  </v:rect>
                  <v:rect id="Rectangle 743" o:spid="_x0000_s1095" style="position:absolute;left:3955;top:21394;width:19881;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0aMYA&#10;AADcAAAADwAAAGRycy9kb3ducmV2LnhtbESPQWvCQBSE74L/YXlCb7rRam3TbKQUBXsQqi16fWSf&#10;2WD2bciuMf77bqHQ4zAz3zDZqre16Kj1lWMF00kCgrhwuuJSwffXZvwMwgdkjbVjUnAnD6t8OMgw&#10;1e7Ge+oOoRQRwj5FBSaEJpXSF4Ys+olriKN3dq3FEGVbSt3iLcJtLWdJ8iQtVhwXDDb0bqi4HK5W&#10;wdF9lHeTzNeLK3X75eKzftmdNko9jPq3VxCB+vAf/mtvtYLl/BF+z8QjI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q0aMYAAADcAAAADwAAAAAAAAAAAAAAAACYAgAAZHJz&#10;L2Rvd25yZXYueG1sUEsFBgAAAAAEAAQA9QAAAIsDAAAAAA==&#10;" fillcolor="window" strokecolor="#0d0d0d" strokeweight="1pt">
                    <v:textbox>
                      <w:txbxContent>
                        <w:p w:rsidR="006B75D0" w:rsidRPr="007D6A2F" w:rsidRDefault="006B75D0" w:rsidP="0021009C">
                          <w:pPr>
                            <w:jc w:val="center"/>
                            <w:rPr>
                              <w:sz w:val="16"/>
                              <w:szCs w:val="16"/>
                            </w:rPr>
                          </w:pPr>
                          <w:r>
                            <w:rPr>
                              <w:sz w:val="16"/>
                              <w:szCs w:val="16"/>
                            </w:rPr>
                            <w:t xml:space="preserve">Name the current route </w:t>
                          </w:r>
                          <w:r>
                            <w:rPr>
                              <w:b/>
                              <w:sz w:val="16"/>
                              <w:szCs w:val="16"/>
                            </w:rPr>
                            <w:t>FR</w:t>
                          </w:r>
                        </w:p>
                      </w:txbxContent>
                    </v:textbox>
                  </v:rect>
                  <v:rect id="Rectangle 744" o:spid="_x0000_s1096" style="position:absolute;left:986;top:21394;width:19879;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sHMUA&#10;AADcAAAADwAAAGRycy9kb3ducmV2LnhtbESPQWvCQBSE70L/w/IK3nRjidqmrlJEQQ+C2tJeH9nX&#10;bDD7NmTXGP+9Kwgeh5n5hpktOluJlhpfOlYwGiYgiHOnSy4U/HyvB+8gfEDWWDkmBVfysJi/9GaY&#10;aXfhA7XHUIgIYZ+hAhNCnUnpc0MW/dDVxNH7d43FEGVTSN3gJcJtJd+SZCItlhwXDNa0NJSfjmer&#10;4Ndti6tJ0tX4TO1hOt5XH7u/tVL91+7rE0SgLjzDj/ZGK5imKd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ywcxQAAANwAAAAPAAAAAAAAAAAAAAAAAJgCAABkcnMv&#10;ZG93bnJldi54bWxQSwUGAAAAAAQABAD1AAAAigMAAAAA&#10;" fillcolor="window" strokecolor="#0d0d0d" strokeweight="1pt">
                    <v:textbox>
                      <w:txbxContent>
                        <w:p w:rsidR="006B75D0" w:rsidRPr="007D6A2F" w:rsidRDefault="006B75D0" w:rsidP="0021009C">
                          <w:pPr>
                            <w:jc w:val="center"/>
                            <w:rPr>
                              <w:sz w:val="16"/>
                              <w:szCs w:val="16"/>
                            </w:rPr>
                          </w:pPr>
                          <w:r>
                            <w:rPr>
                              <w:sz w:val="16"/>
                              <w:szCs w:val="16"/>
                            </w:rPr>
                            <w:t xml:space="preserve">Add a description to the current route </w:t>
                          </w:r>
                          <w:r>
                            <w:rPr>
                              <w:b/>
                              <w:sz w:val="16"/>
                              <w:szCs w:val="16"/>
                            </w:rPr>
                            <w:t>FR</w:t>
                          </w:r>
                        </w:p>
                      </w:txbxContent>
                    </v:textbox>
                  </v:rect>
                  <v:rect id="Rectangle 745" o:spid="_x0000_s1097" style="position:absolute;left:-1864;top:21394;width:19879;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Jh8UA&#10;AADcAAAADwAAAGRycy9kb3ducmV2LnhtbESPQWvCQBSE74X+h+UVvNWNxWibZiNFFPRQUFva6yP7&#10;mg1m34bsGuO/dwuCx2FmvmHyxWAb0VPna8cKJuMEBHHpdM2Vgu+v9fMrCB+QNTaOScGFPCyKx4cc&#10;M+3OvKf+ECoRIewzVGBCaDMpfWnIoh+7ljh6f66zGKLsKqk7PEe4beRLksykxZrjgsGWlobK4+Fk&#10;Ffy4bXUxyXSVnqjfz9Nd8/b5u1Zq9DR8vIMINIR7+NbeaAXzaQr/Z+IRk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4mHxQAAANwAAAAPAAAAAAAAAAAAAAAAAJgCAABkcnMv&#10;ZG93bnJldi54bWxQSwUGAAAAAAQABAD1AAAAigMAAAAA&#10;" fillcolor="window" strokecolor="#0d0d0d" strokeweight="1pt">
                    <v:textbox>
                      <w:txbxContent>
                        <w:p w:rsidR="006B75D0" w:rsidRPr="007D6A2F" w:rsidRDefault="006B75D0" w:rsidP="0021009C">
                          <w:pPr>
                            <w:jc w:val="center"/>
                            <w:rPr>
                              <w:sz w:val="16"/>
                              <w:szCs w:val="16"/>
                            </w:rPr>
                          </w:pPr>
                          <w:r>
                            <w:rPr>
                              <w:sz w:val="16"/>
                              <w:szCs w:val="16"/>
                            </w:rPr>
                            <w:t xml:space="preserve">Upload route to the server </w:t>
                          </w:r>
                          <w:r>
                            <w:rPr>
                              <w:b/>
                              <w:sz w:val="16"/>
                              <w:szCs w:val="16"/>
                            </w:rPr>
                            <w:t>FR</w:t>
                          </w:r>
                        </w:p>
                      </w:txbxContent>
                    </v:textbox>
                  </v:rect>
                  <v:rect id="Rectangle 746" o:spid="_x0000_s1098" style="position:absolute;left:-4833;top:21394;width:19881;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0X8MUA&#10;AADcAAAADwAAAGRycy9kb3ducmV2LnhtbESPT2vCQBTE70K/w/KE3nRj8U8bXaWUCvYgGC31+sg+&#10;s8Hs25BdY/z2bkHwOMzMb5jFqrOVaKnxpWMFo2ECgjh3uuRCwe9hPXgH4QOyxsoxKbiRh9XypbfA&#10;VLsrZ9TuQyEihH2KCkwIdSqlzw1Z9ENXE0fv5BqLIcqmkLrBa4TbSr4lyVRaLDkuGKzpy1B+3l+s&#10;gj/3U9xMMv6eXKjNZpNd9bE9rpV67XefcxCBuvAMP9obrWA2nsL/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RfwxQAAANwAAAAPAAAAAAAAAAAAAAAAAJgCAABkcnMv&#10;ZG93bnJldi54bWxQSwUGAAAAAAQABAD1AAAAigMAAAAA&#10;" fillcolor="window" strokecolor="#0d0d0d" strokeweight="1pt">
                    <v:textbox>
                      <w:txbxContent>
                        <w:p w:rsidR="006B75D0" w:rsidRPr="007D6A2F" w:rsidRDefault="006B75D0" w:rsidP="0021009C">
                          <w:pPr>
                            <w:jc w:val="center"/>
                            <w:rPr>
                              <w:sz w:val="16"/>
                              <w:szCs w:val="16"/>
                            </w:rPr>
                          </w:pPr>
                          <w:r>
                            <w:rPr>
                              <w:sz w:val="16"/>
                              <w:szCs w:val="16"/>
                            </w:rPr>
                            <w:t>Add a photograph to the point of interest</w:t>
                          </w:r>
                        </w:p>
                        <w:p w:rsidR="006B75D0" w:rsidRPr="007D6A2F" w:rsidRDefault="006B75D0" w:rsidP="0021009C">
                          <w:pPr>
                            <w:jc w:val="center"/>
                            <w:rPr>
                              <w:sz w:val="16"/>
                              <w:szCs w:val="16"/>
                            </w:rPr>
                          </w:pPr>
                        </w:p>
                      </w:txbxContent>
                    </v:textbox>
                  </v:rect>
                  <v:group id="Group 747" o:spid="_x0000_s1099" style="position:absolute;left:10783;top:196;width:7165;height:17965;rotation:90" coordorigin="" coordsize="7166,17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3h5PjFAAAA3AAA&#10;AA8AAAAAAAAAAAAAAAAAqgIAAGRycy9kb3ducmV2LnhtbFBLBQYAAAAABAAEAPoAAACcAwAAAAA=&#10;">
                    <v:line id="Straight Connector 748" o:spid="_x0000_s1100" style="position:absolute;flip:y;visibility:visible;mso-wrap-style:square" from="106,0" to="7166,6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r2n8MAAADcAAAADwAAAGRycy9kb3ducmV2LnhtbERPz2vCMBS+C/4P4Qm7jJk6ZLpqFBGE&#10;HbxMpbLbW/NsSpuXmmTa/ffLYeDx4/u9XPe2FTfyoXasYDLOQBCXTtdcKTgddy9zECEia2wdk4Jf&#10;CrBeDQdLzLW78yfdDrESKYRDjgpMjF0uZSgNWQxj1xEn7uK8xZigr6T2eE/htpWvWfYmLdacGgx2&#10;tDVUNocfq0DO989Xv/meNkVzPr+boiy6r71ST6N+swARqY8P8b/7QyuYTdP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K9p/DAAAA3AAAAA8AAAAAAAAAAAAA&#10;AAAAoQIAAGRycy9kb3ducmV2LnhtbFBLBQYAAAAABAAEAPkAAACRAwAAAAA=&#10;"/>
                    <v:line id="Straight Connector 749" o:spid="_x0000_s1101" style="position:absolute;flip:y;visibility:visible;mso-wrap-style:square" from="0,3721" to="7016,6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TBMYAAADcAAAADwAAAGRycy9kb3ducmV2LnhtbESPQWsCMRSE74X+h/AKXqRmW6TV1Sgi&#10;FDx4qZaV3p6b182ym5c1ibr++6Yg9DjMzDfMfNnbVlzIh9qxgpdRBoK4dLrmSsHX/uN5AiJEZI2t&#10;Y1JwowDLxePDHHPtrvxJl12sRIJwyFGBibHLpQylIYth5Dri5P04bzEm6SupPV4T3LbyNcvepMWa&#10;04LBjtaGymZ3tgrkZDs8+dVx3BTN4TA1RVl031ulBk/9agYiUh//w/f2Rit4H0/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GUwTGAAAA3AAAAA8AAAAAAAAA&#10;AAAAAAAAoQIAAGRycy9kb3ducmV2LnhtbFBLBQYAAAAABAAEAPkAAACUAwAAAAA=&#10;"/>
                    <v:line id="Straight Connector 750" o:spid="_x0000_s1102" style="position:absolute;flip:y;visibility:visible;mso-wrap-style:square" from="106,6592" to="7015,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VsRMQAAADcAAAADwAAAGRycy9kb3ducmV2LnhtbERPy2oCMRTdC/5DuEI3UjNKH3ZqFBEE&#10;F260ZaS728ntZJjJzZikOv17syi4PJz3YtXbVlzIh9qxgukkA0FcOl1zpeDzY/s4BxEissbWMSn4&#10;owCr5XCwwFy7Kx/ocoyVSCEcclRgYuxyKUNpyGKYuI44cT/OW4wJ+kpqj9cUbls5y7IXabHm1GCw&#10;o42hsjn+WgVyvh+f/fr7qSma0+nNFGXRfe2Vehj163cQkfp4F/+7d1rB63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WxExAAAANwAAAAPAAAAAAAAAAAA&#10;AAAAAKECAABkcnMvZG93bnJldi54bWxQSwUGAAAAAAQABAD5AAAAkgMAAAAA&#10;"/>
                    <v:line id="Straight Connector 751" o:spid="_x0000_s1103" style="position:absolute;visibility:visible;mso-wrap-style:square" from="212,6592" to="7123,9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IoMcAAADcAAAADwAAAGRycy9kb3ducmV2LnhtbESPQWvCQBSE74X+h+UVeqsbLaY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TUigxwAAANwAAAAPAAAAAAAA&#10;AAAAAAAAAKECAABkcnMvZG93bnJldi54bWxQSwUGAAAAAAQABAD5AAAAlQMAAAAA&#10;"/>
                    <v:line id="Straight Connector 752" o:spid="_x0000_s1104" style="position:absolute;visibility:visible;mso-wrap-style:square" from="637,6698" to="7161,12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18cAAADcAAAADwAAAGRycy9kb3ducmV2LnhtbESPQWvCQBSE7wX/w/IKvdVNLU0luoq0&#10;FLSHolbQ4zP7TGKzb8PuNkn/vSsUPA4z8w0znfemFi05X1lW8DRMQBDnVldcKNh9fzyOQfiArLG2&#10;TAr+yMN8NribYqZtxxtqt6EQEcI+QwVlCE0mpc9LMuiHtiGO3sk6gyFKV0jtsItwU8tRkqTSYMVx&#10;ocSG3krKf7a/RsHX8z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n9bXxwAAANwAAAAPAAAAAAAA&#10;AAAAAAAAAKECAABkcnMvZG93bnJldi54bWxQSwUGAAAAAAQABAD5AAAAlQMAAAAA&#10;"/>
                    <v:line id="Straight Connector 753" o:spid="_x0000_s1105" style="position:absolute;visibility:visible;mso-wrap-style:square" from="212,6592" to="7015,14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NzTMcAAADcAAAADwAAAGRycy9kb3ducmV2LnhtbESPQWvCQBSE7wX/w/IKvdVNK00luoq0&#10;FLSHolbQ4zP7TGKzb8PuNkn/vSsUPA4z8w0znfemFi05X1lW8DRMQBDnVldcKNh9fzyOQfiArLG2&#10;TAr+yMN8NribYqZtxxtqt6EQEcI+QwVlCE0mpc9LMuiHtiGO3sk6gyFKV0jtsItwU8vnJEmlwYrj&#10;QokNvZWU/2x/jYKv0T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03NMxwAAANwAAAAPAAAAAAAA&#10;AAAAAAAAAKECAABkcnMvZG93bnJldi54bWxQSwUGAAAAAAQABAD5AAAAlQMAAAAA&#10;"/>
                    <v:line id="Straight Connector 754" o:spid="_x0000_s1106" style="position:absolute;visibility:visible;mso-wrap-style:square" from="425,6698" to="7123,17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rrOMcAAADcAAAADwAAAGRycy9kb3ducmV2LnhtbESPT0vDQBTE70K/w/IEb3bjvyix21Ja&#10;Co0HMVVoj6/ZZ5KafRt21yR++64geBxm5jfMbDGaVvTkfGNZwc00AUFcWt1wpeDjfXP9BMIHZI2t&#10;ZVLwQx4W88nFDDNtBy6o34VKRAj7DBXUIXSZlL6syaCf2o44ep/WGQxRukpqh0OEm1beJkkqDTYc&#10;F2rsaFVT+bX7Ngpe797Sfpm/bMd9nh7LdXE8nAan1NXluHwGEWgM/+G/9lYreHy4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Ous4xwAAANwAAAAPAAAAAAAA&#10;AAAAAAAAAKECAABkcnMvZG93bnJldi54bWxQSwUGAAAAAAQABAD5AAAAlQMAAAAA&#10;"/>
                  </v:group>
                  <v:rect id="Rectangle 755" o:spid="_x0000_s1107" style="position:absolute;left:-7327;top:21513;width:19875;height:231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YfWsUA&#10;AADcAAAADwAAAGRycy9kb3ducmV2LnhtbESPT2vCQBTE70K/w/IK3nRTMdqmrlJEQQ+Cf0p7fWRf&#10;s6HZtyG7xvjtXUHwOMzMb5jZorOVaKnxpWMFb8MEBHHudMmFgu/TevAOwgdkjZVjUnAlD4v5S2+G&#10;mXYXPlB7DIWIEPYZKjAh1JmUPjdk0Q9dTRy9P9dYDFE2hdQNXiLcVnKUJBNpseS4YLCmpaH8/3i2&#10;Cn7ctriaZLxKz9Qepum++tj9rpXqv3ZfnyACdeEZfrQ3WsE0TeF+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h9axQAAANwAAAAPAAAAAAAAAAAAAAAAAJgCAABkcnMv&#10;ZG93bnJldi54bWxQSwUGAAAAAAQABAD1AAAAigMAAAAA&#10;" fillcolor="window" strokecolor="#0d0d0d" strokeweight="1pt">
                    <v:textbox>
                      <w:txbxContent>
                        <w:p w:rsidR="006B75D0" w:rsidRPr="00D60092" w:rsidRDefault="006B75D0" w:rsidP="0021009C">
                          <w:pPr>
                            <w:jc w:val="center"/>
                            <w:rPr>
                              <w:b/>
                              <w:sz w:val="16"/>
                              <w:szCs w:val="16"/>
                            </w:rPr>
                          </w:pPr>
                          <w:r>
                            <w:rPr>
                              <w:sz w:val="16"/>
                              <w:szCs w:val="16"/>
                            </w:rPr>
                            <w:t xml:space="preserve">Display the local map </w:t>
                          </w:r>
                          <w:r>
                            <w:rPr>
                              <w:b/>
                              <w:sz w:val="16"/>
                              <w:szCs w:val="16"/>
                            </w:rPr>
                            <w:t>FR</w:t>
                          </w:r>
                        </w:p>
                        <w:p w:rsidR="006B75D0" w:rsidRPr="007D6A2F" w:rsidRDefault="006B75D0" w:rsidP="0021009C">
                          <w:pPr>
                            <w:jc w:val="center"/>
                            <w:rPr>
                              <w:sz w:val="16"/>
                              <w:szCs w:val="16"/>
                            </w:rPr>
                          </w:pPr>
                        </w:p>
                      </w:txbxContent>
                    </v:textbox>
                  </v:rect>
                </v:group>
                <w10:wrap type="square"/>
              </v:group>
            </w:pict>
          </mc:Fallback>
        </mc:AlternateContent>
      </w: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21009C" w:rsidRDefault="0021009C" w:rsidP="006411E4">
      <w:pPr>
        <w:pStyle w:val="Caption"/>
        <w:rPr>
          <w:i/>
          <w:iCs/>
          <w:sz w:val="20"/>
          <w:szCs w:val="20"/>
        </w:rPr>
      </w:pPr>
    </w:p>
    <w:p w:rsidR="006411E4" w:rsidRPr="006411E4" w:rsidRDefault="006411E4" w:rsidP="006411E4">
      <w:pPr>
        <w:pStyle w:val="Caption"/>
        <w:rPr>
          <w:rFonts w:ascii="Helvetica" w:hAnsi="Helvetica"/>
          <w:bCs w:val="0"/>
          <w:i/>
          <w:iCs/>
          <w:caps/>
          <w:noProof/>
          <w:kern w:val="28"/>
          <w:sz w:val="20"/>
          <w:szCs w:val="20"/>
        </w:rPr>
      </w:pPr>
      <w:r w:rsidRPr="006411E4">
        <w:rPr>
          <w:i/>
          <w:iCs/>
          <w:sz w:val="20"/>
          <w:szCs w:val="20"/>
        </w:rPr>
        <w:t>FR notation specifies that the task is a functional requirement and is needed in order to produce the specified output from the application.</w:t>
      </w:r>
    </w:p>
    <w:p w:rsidR="004E4AAA" w:rsidRDefault="004E4AAA">
      <w:r>
        <w:br w:type="page"/>
      </w:r>
    </w:p>
    <w:tbl>
      <w:tblPr>
        <w:tblStyle w:val="TableGrid"/>
        <w:tblW w:w="0" w:type="auto"/>
        <w:jc w:val="center"/>
        <w:tblLook w:val="04A0" w:firstRow="1" w:lastRow="0" w:firstColumn="1" w:lastColumn="0" w:noHBand="0" w:noVBand="1"/>
      </w:tblPr>
      <w:tblGrid>
        <w:gridCol w:w="3369"/>
        <w:gridCol w:w="5873"/>
      </w:tblGrid>
      <w:tr w:rsidR="004E4AAA" w:rsidRPr="0085208A" w:rsidTr="004E4AAA">
        <w:trPr>
          <w:jc w:val="center"/>
        </w:trPr>
        <w:tc>
          <w:tcPr>
            <w:tcW w:w="9242" w:type="dxa"/>
            <w:gridSpan w:val="2"/>
            <w:shd w:val="clear" w:color="auto" w:fill="EAF1DD" w:themeFill="accent3" w:themeFillTint="33"/>
          </w:tcPr>
          <w:p w:rsidR="004E4AAA" w:rsidRPr="0085208A" w:rsidRDefault="004E4AAA" w:rsidP="004E4AAA">
            <w:pPr>
              <w:rPr>
                <w:b/>
              </w:rPr>
            </w:pPr>
            <w:r w:rsidRPr="0085208A">
              <w:rPr>
                <w:b/>
              </w:rPr>
              <w:lastRenderedPageBreak/>
              <w:t>Web User</w:t>
            </w:r>
          </w:p>
        </w:tc>
      </w:tr>
      <w:tr w:rsidR="004E4AAA" w:rsidRPr="0085208A" w:rsidTr="004E4AAA">
        <w:trPr>
          <w:jc w:val="center"/>
        </w:trPr>
        <w:tc>
          <w:tcPr>
            <w:tcW w:w="3369" w:type="dxa"/>
          </w:tcPr>
          <w:p w:rsidR="004E4AAA" w:rsidRPr="0085208A" w:rsidRDefault="004E4AAA" w:rsidP="004E4AAA">
            <w:r w:rsidRPr="0085208A">
              <w:t>View a list of all stored routes</w:t>
            </w:r>
          </w:p>
        </w:tc>
        <w:tc>
          <w:tcPr>
            <w:tcW w:w="5873" w:type="dxa"/>
          </w:tcPr>
          <w:p w:rsidR="004E4AAA" w:rsidRPr="0085208A" w:rsidRDefault="004E4AAA" w:rsidP="004E4AAA">
            <w:r w:rsidRPr="0085208A">
              <w:t>The website will display all routes currently listed in the database to the user.</w:t>
            </w:r>
          </w:p>
        </w:tc>
      </w:tr>
      <w:tr w:rsidR="004E4AAA" w:rsidRPr="0085208A" w:rsidTr="004E4AAA">
        <w:trPr>
          <w:jc w:val="center"/>
        </w:trPr>
        <w:tc>
          <w:tcPr>
            <w:tcW w:w="3369" w:type="dxa"/>
          </w:tcPr>
          <w:p w:rsidR="004E4AAA" w:rsidRPr="0085208A" w:rsidRDefault="004E4AAA" w:rsidP="004E4AAA">
            <w:r w:rsidRPr="0085208A">
              <w:t>View the information for a specific list</w:t>
            </w:r>
          </w:p>
        </w:tc>
        <w:tc>
          <w:tcPr>
            <w:tcW w:w="5873" w:type="dxa"/>
          </w:tcPr>
          <w:p w:rsidR="004E4AAA" w:rsidRPr="0085208A" w:rsidRDefault="004E4AAA" w:rsidP="004E4AAA">
            <w:r w:rsidRPr="0085208A">
              <w:t>The website will allow the user to select a specific list.</w:t>
            </w:r>
          </w:p>
          <w:p w:rsidR="004E4AAA" w:rsidRPr="0085208A" w:rsidRDefault="004E4AAA" w:rsidP="004E4AAA">
            <w:r w:rsidRPr="0085208A">
              <w:t>The specific information for the selected list will be returned to the user.</w:t>
            </w:r>
          </w:p>
        </w:tc>
      </w:tr>
      <w:tr w:rsidR="004E4AAA" w:rsidRPr="0085208A" w:rsidTr="004E4AAA">
        <w:trPr>
          <w:jc w:val="center"/>
        </w:trPr>
        <w:tc>
          <w:tcPr>
            <w:tcW w:w="3369" w:type="dxa"/>
          </w:tcPr>
          <w:p w:rsidR="004E4AAA" w:rsidRPr="0085208A" w:rsidRDefault="004E4AAA" w:rsidP="004E4AAA">
            <w:r w:rsidRPr="0085208A">
              <w:t>View the points of interest for a specified route</w:t>
            </w:r>
          </w:p>
        </w:tc>
        <w:tc>
          <w:tcPr>
            <w:tcW w:w="5873" w:type="dxa"/>
          </w:tcPr>
          <w:p w:rsidR="004E4AAA" w:rsidRPr="0085208A" w:rsidRDefault="004E4AAA" w:rsidP="004E4AAA">
            <w:r w:rsidRPr="0085208A">
              <w:t>For any selected route the user will be able to view specific points of interest for said route.</w:t>
            </w:r>
          </w:p>
        </w:tc>
      </w:tr>
    </w:tbl>
    <w:p w:rsidR="004E4AAA" w:rsidRPr="0085208A" w:rsidRDefault="004E4AAA" w:rsidP="004E4AAA"/>
    <w:tbl>
      <w:tblPr>
        <w:tblStyle w:val="TableGrid"/>
        <w:tblW w:w="0" w:type="auto"/>
        <w:tblLook w:val="04A0" w:firstRow="1" w:lastRow="0" w:firstColumn="1" w:lastColumn="0" w:noHBand="0" w:noVBand="1"/>
      </w:tblPr>
      <w:tblGrid>
        <w:gridCol w:w="2235"/>
        <w:gridCol w:w="7007"/>
      </w:tblGrid>
      <w:tr w:rsidR="004E4AAA" w:rsidRPr="0085208A" w:rsidTr="004E4AAA">
        <w:tc>
          <w:tcPr>
            <w:tcW w:w="9242" w:type="dxa"/>
            <w:gridSpan w:val="2"/>
            <w:shd w:val="clear" w:color="auto" w:fill="EAF1DD" w:themeFill="accent3" w:themeFillTint="33"/>
          </w:tcPr>
          <w:p w:rsidR="004E4AAA" w:rsidRPr="0085208A" w:rsidRDefault="004E4AAA" w:rsidP="004E4AAA">
            <w:pPr>
              <w:rPr>
                <w:b/>
              </w:rPr>
            </w:pPr>
            <w:r w:rsidRPr="0085208A">
              <w:rPr>
                <w:b/>
              </w:rPr>
              <w:t>Database Administrator</w:t>
            </w:r>
          </w:p>
        </w:tc>
      </w:tr>
      <w:tr w:rsidR="004E4AAA" w:rsidRPr="0085208A" w:rsidTr="004E4AAA">
        <w:tc>
          <w:tcPr>
            <w:tcW w:w="2235" w:type="dxa"/>
          </w:tcPr>
          <w:p w:rsidR="004E4AAA" w:rsidRPr="0085208A" w:rsidRDefault="004E4AAA" w:rsidP="004E4AAA">
            <w:r w:rsidRPr="0085208A">
              <w:t>Manage the database system</w:t>
            </w:r>
          </w:p>
        </w:tc>
        <w:tc>
          <w:tcPr>
            <w:tcW w:w="7007" w:type="dxa"/>
          </w:tcPr>
          <w:p w:rsidR="004E4AAA" w:rsidRPr="0085208A" w:rsidRDefault="004E4AAA" w:rsidP="004E4AAA">
            <w:r w:rsidRPr="0085208A">
              <w:t xml:space="preserve">The administrator must be able to log into the database administrator facility to manage the database and collected data. </w:t>
            </w:r>
          </w:p>
        </w:tc>
      </w:tr>
    </w:tbl>
    <w:p w:rsidR="004E4AAA" w:rsidRPr="0085208A" w:rsidRDefault="004E4AAA" w:rsidP="004E4AAA"/>
    <w:tbl>
      <w:tblPr>
        <w:tblStyle w:val="TableGrid"/>
        <w:tblW w:w="9478" w:type="dxa"/>
        <w:tblLook w:val="04A0" w:firstRow="1" w:lastRow="0" w:firstColumn="1" w:lastColumn="0" w:noHBand="0" w:noVBand="1"/>
      </w:tblPr>
      <w:tblGrid>
        <w:gridCol w:w="2943"/>
        <w:gridCol w:w="6535"/>
      </w:tblGrid>
      <w:tr w:rsidR="004E4AAA" w:rsidRPr="0085208A" w:rsidTr="004E4AAA">
        <w:tc>
          <w:tcPr>
            <w:tcW w:w="9478" w:type="dxa"/>
            <w:gridSpan w:val="2"/>
            <w:shd w:val="clear" w:color="auto" w:fill="EAF1DD" w:themeFill="accent3" w:themeFillTint="33"/>
          </w:tcPr>
          <w:p w:rsidR="004E4AAA" w:rsidRPr="0085208A" w:rsidRDefault="004E4AAA" w:rsidP="004E4AAA">
            <w:pPr>
              <w:rPr>
                <w:b/>
              </w:rPr>
            </w:pPr>
            <w:r w:rsidRPr="0085208A">
              <w:rPr>
                <w:b/>
              </w:rPr>
              <w:t>Mobile user</w:t>
            </w:r>
          </w:p>
        </w:tc>
      </w:tr>
      <w:tr w:rsidR="004E4AAA" w:rsidRPr="0085208A" w:rsidTr="004E4AAA">
        <w:tc>
          <w:tcPr>
            <w:tcW w:w="2943" w:type="dxa"/>
          </w:tcPr>
          <w:p w:rsidR="004E4AAA" w:rsidRPr="0085208A" w:rsidRDefault="004E4AAA" w:rsidP="004E4AAA">
            <w:r w:rsidRPr="0085208A">
              <w:t>Create new routes</w:t>
            </w:r>
          </w:p>
        </w:tc>
        <w:tc>
          <w:tcPr>
            <w:tcW w:w="6535" w:type="dxa"/>
          </w:tcPr>
          <w:p w:rsidR="004E4AAA" w:rsidRPr="0085208A" w:rsidRDefault="004E4AAA" w:rsidP="004E4AAA">
            <w:r w:rsidRPr="0085208A">
              <w:t xml:space="preserve">The user of the </w:t>
            </w:r>
            <w:r w:rsidR="0013514E" w:rsidRPr="0085208A">
              <w:t>Android</w:t>
            </w:r>
            <w:r w:rsidRPr="0085208A">
              <w:t xml:space="preserve"> application will be able to create new routes which will record their GPS coordinates and any desired points of interest.</w:t>
            </w:r>
          </w:p>
        </w:tc>
      </w:tr>
      <w:tr w:rsidR="004E4AAA" w:rsidRPr="0085208A" w:rsidTr="004E4AAA">
        <w:tc>
          <w:tcPr>
            <w:tcW w:w="2943" w:type="dxa"/>
          </w:tcPr>
          <w:p w:rsidR="004E4AAA" w:rsidRPr="0085208A" w:rsidRDefault="004E4AAA" w:rsidP="004E4AAA">
            <w:r w:rsidRPr="0085208A">
              <w:t>Create points of interest on a route</w:t>
            </w:r>
          </w:p>
        </w:tc>
        <w:tc>
          <w:tcPr>
            <w:tcW w:w="6535" w:type="dxa"/>
          </w:tcPr>
          <w:p w:rsidR="004E4AAA" w:rsidRPr="0085208A" w:rsidRDefault="004E4AAA" w:rsidP="004E4AAA">
            <w:r w:rsidRPr="0085208A">
              <w:t>The user of the application will be able to add points of interest with their current GPS coordinates and add it to the route.</w:t>
            </w:r>
          </w:p>
        </w:tc>
      </w:tr>
      <w:tr w:rsidR="004E4AAA" w:rsidRPr="0085208A" w:rsidTr="004E4AAA">
        <w:tc>
          <w:tcPr>
            <w:tcW w:w="2943" w:type="dxa"/>
          </w:tcPr>
          <w:p w:rsidR="004E4AAA" w:rsidRPr="0085208A" w:rsidRDefault="004E4AAA" w:rsidP="004E4AAA">
            <w:r w:rsidRPr="0085208A">
              <w:t>Update points of interest on a route</w:t>
            </w:r>
          </w:p>
        </w:tc>
        <w:tc>
          <w:tcPr>
            <w:tcW w:w="6535" w:type="dxa"/>
          </w:tcPr>
          <w:p w:rsidR="004E4AAA" w:rsidRPr="0085208A" w:rsidRDefault="004E4AAA" w:rsidP="004E4AAA">
            <w:r w:rsidRPr="0085208A">
              <w:t>The user can modify and or update the points of interest on the route.</w:t>
            </w:r>
          </w:p>
        </w:tc>
      </w:tr>
      <w:tr w:rsidR="004E4AAA" w:rsidRPr="0085208A" w:rsidTr="004E4AAA">
        <w:tc>
          <w:tcPr>
            <w:tcW w:w="2943" w:type="dxa"/>
          </w:tcPr>
          <w:p w:rsidR="004E4AAA" w:rsidRPr="0085208A" w:rsidRDefault="004E4AAA" w:rsidP="004E4AAA">
            <w:r w:rsidRPr="0085208A">
              <w:t>Create a name for the route</w:t>
            </w:r>
          </w:p>
        </w:tc>
        <w:tc>
          <w:tcPr>
            <w:tcW w:w="6535" w:type="dxa"/>
          </w:tcPr>
          <w:p w:rsidR="004E4AAA" w:rsidRPr="0085208A" w:rsidRDefault="004E4AAA" w:rsidP="004E4AAA">
            <w:r w:rsidRPr="0085208A">
              <w:t>A name can be specified for the route which can be used to identify the route at a later time period.</w:t>
            </w:r>
          </w:p>
        </w:tc>
      </w:tr>
      <w:tr w:rsidR="004E4AAA" w:rsidRPr="0085208A" w:rsidTr="004E4AAA">
        <w:tc>
          <w:tcPr>
            <w:tcW w:w="2943" w:type="dxa"/>
          </w:tcPr>
          <w:p w:rsidR="004E4AAA" w:rsidRPr="0085208A" w:rsidRDefault="004E4AAA" w:rsidP="004E4AAA">
            <w:r w:rsidRPr="0085208A">
              <w:t>Add a description to the route</w:t>
            </w:r>
          </w:p>
        </w:tc>
        <w:tc>
          <w:tcPr>
            <w:tcW w:w="6535" w:type="dxa"/>
          </w:tcPr>
          <w:p w:rsidR="004E4AAA" w:rsidRPr="0085208A" w:rsidRDefault="004E4AAA" w:rsidP="004E4AAA">
            <w:r w:rsidRPr="0085208A">
              <w:t>A description can be added to the route which will be displayed on the website.</w:t>
            </w:r>
          </w:p>
        </w:tc>
      </w:tr>
      <w:tr w:rsidR="004E4AAA" w:rsidRPr="0085208A" w:rsidTr="004E4AAA">
        <w:tc>
          <w:tcPr>
            <w:tcW w:w="2943" w:type="dxa"/>
          </w:tcPr>
          <w:p w:rsidR="004E4AAA" w:rsidRPr="0085208A" w:rsidRDefault="004E4AAA" w:rsidP="004E4AAA">
            <w:r w:rsidRPr="0085208A">
              <w:t>Add a photograph to the point of interest</w:t>
            </w:r>
          </w:p>
        </w:tc>
        <w:tc>
          <w:tcPr>
            <w:tcW w:w="6535" w:type="dxa"/>
          </w:tcPr>
          <w:p w:rsidR="004E4AAA" w:rsidRPr="0085208A" w:rsidRDefault="004E4AAA" w:rsidP="004E4AAA">
            <w:r w:rsidRPr="0085208A">
              <w:t>A photograph can be retrieved from the devices camera, which can then be applied to the point of interest as a visual aid.</w:t>
            </w:r>
          </w:p>
        </w:tc>
      </w:tr>
      <w:tr w:rsidR="004E4AAA" w:rsidRPr="0085208A" w:rsidTr="004E4AAA">
        <w:tc>
          <w:tcPr>
            <w:tcW w:w="2943" w:type="dxa"/>
          </w:tcPr>
          <w:p w:rsidR="004E4AAA" w:rsidRPr="0085208A" w:rsidRDefault="004E4AAA" w:rsidP="004E4AAA">
            <w:r w:rsidRPr="0085208A">
              <w:t>Upload the completed route to the server</w:t>
            </w:r>
          </w:p>
        </w:tc>
        <w:tc>
          <w:tcPr>
            <w:tcW w:w="6535" w:type="dxa"/>
          </w:tcPr>
          <w:p w:rsidR="004E4AAA" w:rsidRPr="0085208A" w:rsidRDefault="004E4AAA" w:rsidP="004E4AAA">
            <w:r w:rsidRPr="0085208A">
              <w:t>Once the application user is happy with the route they can upload it to the server which will handle the request and store the information in the database.</w:t>
            </w:r>
          </w:p>
        </w:tc>
      </w:tr>
    </w:tbl>
    <w:p w:rsidR="004E4AAA" w:rsidRDefault="004E4AAA" w:rsidP="004E4AAA"/>
    <w:p w:rsidR="00296296" w:rsidRDefault="00296296" w:rsidP="004E4AAA"/>
    <w:p w:rsidR="00296296" w:rsidRDefault="00296296">
      <w:r>
        <w:br w:type="page"/>
      </w:r>
    </w:p>
    <w:bookmarkStart w:id="13" w:name="_Toc371431473"/>
    <w:p w:rsidR="00313994" w:rsidRDefault="000768C6" w:rsidP="00313994">
      <w:pPr>
        <w:pStyle w:val="Heading1"/>
      </w:pPr>
      <w:r>
        <w:rPr>
          <w:noProof/>
          <w:lang w:eastAsia="zh-CN" w:bidi="ta-IN"/>
        </w:rPr>
        <w:lastRenderedPageBreak/>
        <mc:AlternateContent>
          <mc:Choice Requires="wps">
            <w:drawing>
              <wp:anchor distT="0" distB="0" distL="114300" distR="114300" simplePos="0" relativeHeight="251708416" behindDoc="0" locked="0" layoutInCell="1" allowOverlap="1" wp14:anchorId="7711250D" wp14:editId="67C75277">
                <wp:simplePos x="0" y="0"/>
                <wp:positionH relativeFrom="column">
                  <wp:posOffset>-341630</wp:posOffset>
                </wp:positionH>
                <wp:positionV relativeFrom="paragraph">
                  <wp:posOffset>5838825</wp:posOffset>
                </wp:positionV>
                <wp:extent cx="6508750" cy="635"/>
                <wp:effectExtent l="0" t="0" r="0" b="0"/>
                <wp:wrapNone/>
                <wp:docPr id="637" name="Text Box 637"/>
                <wp:cNvGraphicFramePr/>
                <a:graphic xmlns:a="http://schemas.openxmlformats.org/drawingml/2006/main">
                  <a:graphicData uri="http://schemas.microsoft.com/office/word/2010/wordprocessingShape">
                    <wps:wsp>
                      <wps:cNvSpPr txBox="1"/>
                      <wps:spPr>
                        <a:xfrm>
                          <a:off x="0" y="0"/>
                          <a:ext cx="6508750" cy="635"/>
                        </a:xfrm>
                        <a:prstGeom prst="rect">
                          <a:avLst/>
                        </a:prstGeom>
                        <a:solidFill>
                          <a:prstClr val="white"/>
                        </a:solidFill>
                        <a:ln>
                          <a:noFill/>
                        </a:ln>
                        <a:effectLst/>
                      </wps:spPr>
                      <wps:txbx>
                        <w:txbxContent>
                          <w:p w:rsidR="006735EA" w:rsidRPr="009825FE" w:rsidRDefault="006735EA" w:rsidP="000768C6">
                            <w:pPr>
                              <w:pStyle w:val="Caption"/>
                              <w:rPr>
                                <w:rFonts w:ascii="Helvetica" w:hAnsi="Helvetica"/>
                                <w:bCs w:val="0"/>
                                <w:caps/>
                                <w:noProof/>
                                <w:kern w:val="28"/>
                                <w:sz w:val="20"/>
                                <w:szCs w:val="20"/>
                              </w:rPr>
                            </w:pPr>
                            <w:r>
                              <w:t xml:space="preserve">Figure </w:t>
                            </w:r>
                            <w:fldSimple w:instr=" SEQ Figure \* ARABIC ">
                              <w:r>
                                <w:rPr>
                                  <w:noProof/>
                                </w:rPr>
                                <w:t>3</w:t>
                              </w:r>
                            </w:fldSimple>
                            <w:r>
                              <w:rPr>
                                <w:noProof/>
                              </w:rPr>
                              <w:t>:Flow Chart of the screen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7" o:spid="_x0000_s1108" type="#_x0000_t202" style="position:absolute;left:0;text-align:left;margin-left:-26.9pt;margin-top:459.75pt;width:51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" stroked="f">
                <v:textbox style="mso-fit-shape-to-text:t" inset="0,0,0,0">
                  <w:txbxContent>
                    <w:p w:rsidR="006B75D0" w:rsidRPr="009825FE" w:rsidRDefault="006B75D0" w:rsidP="000768C6">
                      <w:pPr>
                        <w:pStyle w:val="Caption"/>
                        <w:rPr>
                          <w:rFonts w:ascii="Helvetica" w:hAnsi="Helvetica"/>
                          <w:bCs w:val="0"/>
                          <w:caps/>
                          <w:noProof/>
                          <w:kern w:val="28"/>
                          <w:sz w:val="20"/>
                          <w:szCs w:val="20"/>
                        </w:rPr>
                      </w:pPr>
                      <w:r>
                        <w:t xml:space="preserve">Figure </w:t>
                      </w:r>
                      <w:fldSimple w:instr=" SEQ Figure \* ARABIC ">
                        <w:r>
                          <w:rPr>
                            <w:noProof/>
                          </w:rPr>
                          <w:t>3</w:t>
                        </w:r>
                      </w:fldSimple>
                      <w:r>
                        <w:rPr>
                          <w:noProof/>
                        </w:rPr>
                        <w:t>:Flow Chart of the screen navigation</w:t>
                      </w:r>
                    </w:p>
                  </w:txbxContent>
                </v:textbox>
              </v:shape>
            </w:pict>
          </mc:Fallback>
        </mc:AlternateContent>
      </w:r>
      <w:r>
        <w:rPr>
          <w:noProof/>
          <w:sz w:val="20"/>
          <w:lang w:eastAsia="zh-CN" w:bidi="ta-IN"/>
        </w:rPr>
        <mc:AlternateContent>
          <mc:Choice Requires="wpg">
            <w:drawing>
              <wp:anchor distT="0" distB="0" distL="114300" distR="114300" simplePos="0" relativeHeight="251706368" behindDoc="1" locked="0" layoutInCell="1" allowOverlap="1" wp14:anchorId="64B38B0D" wp14:editId="56EA5A2C">
                <wp:simplePos x="0" y="0"/>
                <wp:positionH relativeFrom="column">
                  <wp:posOffset>-341630</wp:posOffset>
                </wp:positionH>
                <wp:positionV relativeFrom="paragraph">
                  <wp:posOffset>453390</wp:posOffset>
                </wp:positionV>
                <wp:extent cx="6508750" cy="5328285"/>
                <wp:effectExtent l="0" t="0" r="0" b="5715"/>
                <wp:wrapTopAndBottom/>
                <wp:docPr id="23" name="Group 23"/>
                <wp:cNvGraphicFramePr/>
                <a:graphic xmlns:a="http://schemas.openxmlformats.org/drawingml/2006/main">
                  <a:graphicData uri="http://schemas.microsoft.com/office/word/2010/wordprocessingGroup">
                    <wpg:wgp>
                      <wpg:cNvGrpSpPr/>
                      <wpg:grpSpPr>
                        <a:xfrm>
                          <a:off x="0" y="0"/>
                          <a:ext cx="6508750" cy="5328285"/>
                          <a:chOff x="0" y="0"/>
                          <a:chExt cx="6508905" cy="5328578"/>
                        </a:xfrm>
                      </wpg:grpSpPr>
                      <wps:wsp>
                        <wps:cNvPr id="24" name="Straight Connector 24"/>
                        <wps:cNvCnPr/>
                        <wps:spPr>
                          <a:xfrm>
                            <a:off x="2863969" y="4960189"/>
                            <a:ext cx="414452" cy="0"/>
                          </a:xfrm>
                          <a:prstGeom prst="line">
                            <a:avLst/>
                          </a:prstGeom>
                        </wps:spPr>
                        <wps:style>
                          <a:lnRef idx="1">
                            <a:schemeClr val="dk1"/>
                          </a:lnRef>
                          <a:fillRef idx="0">
                            <a:schemeClr val="dk1"/>
                          </a:fillRef>
                          <a:effectRef idx="0">
                            <a:schemeClr val="dk1"/>
                          </a:effectRef>
                          <a:fontRef idx="minor">
                            <a:schemeClr val="tx1"/>
                          </a:fontRef>
                        </wps:style>
                        <wps:bodyPr/>
                      </wps:wsp>
                      <wpg:grpSp>
                        <wpg:cNvPr id="25" name="Group 25"/>
                        <wpg:cNvGrpSpPr/>
                        <wpg:grpSpPr>
                          <a:xfrm>
                            <a:off x="0" y="0"/>
                            <a:ext cx="6508905" cy="5328578"/>
                            <a:chOff x="0" y="0"/>
                            <a:chExt cx="6508905" cy="5328578"/>
                          </a:xfrm>
                        </wpg:grpSpPr>
                        <wpg:grpSp>
                          <wpg:cNvPr id="26" name="Group 26"/>
                          <wpg:cNvGrpSpPr/>
                          <wpg:grpSpPr>
                            <a:xfrm>
                              <a:off x="0" y="0"/>
                              <a:ext cx="6508905" cy="5184368"/>
                              <a:chOff x="0" y="0"/>
                              <a:chExt cx="6508905" cy="5184368"/>
                            </a:xfrm>
                          </wpg:grpSpPr>
                          <wpg:grpSp>
                            <wpg:cNvPr id="27" name="Group 27"/>
                            <wpg:cNvGrpSpPr/>
                            <wpg:grpSpPr>
                              <a:xfrm>
                                <a:off x="431320" y="0"/>
                                <a:ext cx="6077585" cy="5184368"/>
                                <a:chOff x="0" y="0"/>
                                <a:chExt cx="6077585" cy="5184368"/>
                              </a:xfrm>
                            </wpg:grpSpPr>
                            <wps:wsp>
                              <wps:cNvPr id="28" name="Straight Arrow Connector 28"/>
                              <wps:cNvCnPr/>
                              <wps:spPr>
                                <a:xfrm flipH="1">
                                  <a:off x="4960189" y="2096219"/>
                                  <a:ext cx="0" cy="479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29" name="Group 29"/>
                              <wpg:cNvGrpSpPr/>
                              <wpg:grpSpPr>
                                <a:xfrm>
                                  <a:off x="0" y="0"/>
                                  <a:ext cx="6077585" cy="5184368"/>
                                  <a:chOff x="0" y="0"/>
                                  <a:chExt cx="6077585" cy="5184368"/>
                                </a:xfrm>
                              </wpg:grpSpPr>
                              <wps:wsp>
                                <wps:cNvPr id="30" name="Text Box 2"/>
                                <wps:cNvSpPr txBox="1">
                                  <a:spLocks noChangeArrowheads="1"/>
                                </wps:cNvSpPr>
                                <wps:spPr bwMode="auto">
                                  <a:xfrm>
                                    <a:off x="2199736" y="2708695"/>
                                    <a:ext cx="1095375" cy="353060"/>
                                  </a:xfrm>
                                  <a:prstGeom prst="rect">
                                    <a:avLst/>
                                  </a:prstGeom>
                                  <a:noFill/>
                                  <a:ln w="9525">
                                    <a:noFill/>
                                    <a:miter lim="800000"/>
                                    <a:headEnd/>
                                    <a:tailEnd/>
                                  </a:ln>
                                </wps:spPr>
                                <wps:txbx>
                                  <w:txbxContent>
                                    <w:p w:rsidR="006735EA" w:rsidRPr="001442FB" w:rsidRDefault="006735EA" w:rsidP="000768C6">
                                      <w:pPr>
                                        <w:jc w:val="center"/>
                                        <w:rPr>
                                          <w:sz w:val="16"/>
                                          <w:szCs w:val="16"/>
                                        </w:rPr>
                                      </w:pPr>
                                      <w:r>
                                        <w:rPr>
                                          <w:sz w:val="16"/>
                                          <w:szCs w:val="16"/>
                                        </w:rPr>
                                        <w:t>Press the continue button</w:t>
                                      </w:r>
                                    </w:p>
                                  </w:txbxContent>
                                </wps:txbx>
                                <wps:bodyPr rot="0" vert="horz" wrap="square" lIns="91440" tIns="45720" rIns="91440" bIns="45720" anchor="t" anchorCtr="0">
                                  <a:noAutofit/>
                                </wps:bodyPr>
                              </wps:wsp>
                              <wpg:grpSp>
                                <wpg:cNvPr id="31" name="Group 31"/>
                                <wpg:cNvGrpSpPr/>
                                <wpg:grpSpPr>
                                  <a:xfrm>
                                    <a:off x="0" y="0"/>
                                    <a:ext cx="6077585" cy="5184368"/>
                                    <a:chOff x="0" y="0"/>
                                    <a:chExt cx="6077585" cy="5184368"/>
                                  </a:xfrm>
                                </wpg:grpSpPr>
                                <wps:wsp>
                                  <wps:cNvPr id="320" name="Straight Arrow Connector 320"/>
                                  <wps:cNvCnPr/>
                                  <wps:spPr>
                                    <a:xfrm>
                                      <a:off x="2199736" y="3588589"/>
                                      <a:ext cx="0" cy="3623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321" name="Group 321"/>
                                  <wpg:cNvGrpSpPr/>
                                  <wpg:grpSpPr>
                                    <a:xfrm>
                                      <a:off x="0" y="0"/>
                                      <a:ext cx="6077585" cy="5184368"/>
                                      <a:chOff x="0" y="0"/>
                                      <a:chExt cx="6077585" cy="5184368"/>
                                    </a:xfrm>
                                  </wpg:grpSpPr>
                                  <wps:wsp>
                                    <wps:cNvPr id="322" name="Text Box 2"/>
                                    <wps:cNvSpPr txBox="1">
                                      <a:spLocks noChangeArrowheads="1"/>
                                    </wps:cNvSpPr>
                                    <wps:spPr bwMode="auto">
                                      <a:xfrm>
                                        <a:off x="362310" y="4252823"/>
                                        <a:ext cx="1095375" cy="353060"/>
                                      </a:xfrm>
                                      <a:prstGeom prst="rect">
                                        <a:avLst/>
                                      </a:prstGeom>
                                      <a:noFill/>
                                      <a:ln w="9525">
                                        <a:noFill/>
                                        <a:miter lim="800000"/>
                                        <a:headEnd/>
                                        <a:tailEnd/>
                                      </a:ln>
                                    </wps:spPr>
                                    <wps:txbx>
                                      <w:txbxContent>
                                        <w:p w:rsidR="006735EA" w:rsidRPr="001442FB" w:rsidRDefault="006735EA" w:rsidP="000768C6">
                                          <w:pPr>
                                            <w:jc w:val="center"/>
                                            <w:rPr>
                                              <w:sz w:val="16"/>
                                              <w:szCs w:val="16"/>
                                            </w:rPr>
                                          </w:pPr>
                                          <w:r>
                                            <w:rPr>
                                              <w:sz w:val="16"/>
                                              <w:szCs w:val="16"/>
                                            </w:rPr>
                                            <w:t>Press the cancel button</w:t>
                                          </w:r>
                                        </w:p>
                                      </w:txbxContent>
                                    </wps:txbx>
                                    <wps:bodyPr rot="0" vert="horz" wrap="square" lIns="91440" tIns="45720" rIns="91440" bIns="45720" anchor="t" anchorCtr="0">
                                      <a:noAutofit/>
                                    </wps:bodyPr>
                                  </wps:wsp>
                                  <wpg:grpSp>
                                    <wpg:cNvPr id="323" name="Group 323"/>
                                    <wpg:cNvGrpSpPr/>
                                    <wpg:grpSpPr>
                                      <a:xfrm>
                                        <a:off x="0" y="0"/>
                                        <a:ext cx="6077585" cy="5184368"/>
                                        <a:chOff x="0" y="0"/>
                                        <a:chExt cx="6077585" cy="5184368"/>
                                      </a:xfrm>
                                    </wpg:grpSpPr>
                                    <wps:wsp>
                                      <wps:cNvPr id="324" name="Rectangle 324"/>
                                      <wps:cNvSpPr/>
                                      <wps:spPr>
                                        <a:xfrm>
                                          <a:off x="1690778" y="3950898"/>
                                          <a:ext cx="1069340" cy="47434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5F25FB" w:rsidRDefault="006735EA" w:rsidP="000768C6">
                                            <w:pPr>
                                              <w:jc w:val="center"/>
                                              <w:rPr>
                                                <w:b/>
                                              </w:rPr>
                                            </w:pPr>
                                            <w:r>
                                              <w:t xml:space="preserve">View submission </w:t>
                                            </w:r>
                                            <w:r>
                                              <w:rPr>
                                                <w:b/>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526211" y="4710023"/>
                                          <a:ext cx="1069340" cy="47434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5F25FB" w:rsidRDefault="006735EA" w:rsidP="000768C6">
                                            <w:pPr>
                                              <w:jc w:val="center"/>
                                              <w:rPr>
                                                <w:b/>
                                              </w:rPr>
                                            </w:pPr>
                                            <w:r>
                                              <w:t xml:space="preserve">Cancel upload </w:t>
                                            </w:r>
                                            <w:r>
                                              <w:rPr>
                                                <w:b/>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2851179" y="4710023"/>
                                          <a:ext cx="1069340" cy="47434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5F25FB" w:rsidRDefault="006735EA" w:rsidP="000768C6">
                                            <w:pPr>
                                              <w:jc w:val="center"/>
                                              <w:rPr>
                                                <w:b/>
                                              </w:rPr>
                                            </w:pPr>
                                            <w:r>
                                              <w:t xml:space="preserve">Upload to server </w:t>
                                            </w:r>
                                            <w:r>
                                              <w:rPr>
                                                <w:b/>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H="1">
                                          <a:off x="1302589" y="4140680"/>
                                          <a:ext cx="388189" cy="0"/>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Straight Arrow Connector 328"/>
                                      <wps:cNvCnPr/>
                                      <wps:spPr>
                                        <a:xfrm>
                                          <a:off x="1302589" y="4140680"/>
                                          <a:ext cx="0" cy="5693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9" name="Straight Connector 329"/>
                                      <wps:cNvCnPr/>
                                      <wps:spPr>
                                        <a:xfrm>
                                          <a:off x="2760453" y="4140680"/>
                                          <a:ext cx="353060" cy="0"/>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Straight Arrow Connector 330"/>
                                      <wps:cNvCnPr/>
                                      <wps:spPr>
                                        <a:xfrm>
                                          <a:off x="3114136" y="4140680"/>
                                          <a:ext cx="0" cy="5693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1" name="Text Box 2"/>
                                      <wps:cNvSpPr txBox="1">
                                        <a:spLocks noChangeArrowheads="1"/>
                                      </wps:cNvSpPr>
                                      <wps:spPr bwMode="auto">
                                        <a:xfrm>
                                          <a:off x="2242748" y="3597057"/>
                                          <a:ext cx="922799" cy="353060"/>
                                        </a:xfrm>
                                        <a:prstGeom prst="rect">
                                          <a:avLst/>
                                        </a:prstGeom>
                                        <a:noFill/>
                                        <a:ln w="9525">
                                          <a:noFill/>
                                          <a:miter lim="800000"/>
                                          <a:headEnd/>
                                          <a:tailEnd/>
                                        </a:ln>
                                      </wps:spPr>
                                      <wps:txbx>
                                        <w:txbxContent>
                                          <w:p w:rsidR="006735EA" w:rsidRPr="001442FB" w:rsidRDefault="006735EA" w:rsidP="000768C6">
                                            <w:pPr>
                                              <w:jc w:val="center"/>
                                              <w:rPr>
                                                <w:sz w:val="16"/>
                                                <w:szCs w:val="16"/>
                                              </w:rPr>
                                            </w:pPr>
                                            <w:r>
                                              <w:rPr>
                                                <w:sz w:val="16"/>
                                                <w:szCs w:val="16"/>
                                              </w:rPr>
                                              <w:t>Press the upload button</w:t>
                                            </w:r>
                                          </w:p>
                                        </w:txbxContent>
                                      </wps:txbx>
                                      <wps:bodyPr rot="0" vert="horz" wrap="square" lIns="91440" tIns="45720" rIns="91440" bIns="45720" anchor="t" anchorCtr="0">
                                        <a:noAutofit/>
                                      </wps:bodyPr>
                                    </wps:wsp>
                                    <wps:wsp>
                                      <wps:cNvPr id="332" name="Text Box 2"/>
                                      <wps:cNvSpPr txBox="1">
                                        <a:spLocks noChangeArrowheads="1"/>
                                      </wps:cNvSpPr>
                                      <wps:spPr bwMode="auto">
                                        <a:xfrm>
                                          <a:off x="2976113" y="4226944"/>
                                          <a:ext cx="1095375" cy="353060"/>
                                        </a:xfrm>
                                        <a:prstGeom prst="rect">
                                          <a:avLst/>
                                        </a:prstGeom>
                                        <a:noFill/>
                                        <a:ln w="9525">
                                          <a:noFill/>
                                          <a:miter lim="800000"/>
                                          <a:headEnd/>
                                          <a:tailEnd/>
                                        </a:ln>
                                      </wps:spPr>
                                      <wps:txbx>
                                        <w:txbxContent>
                                          <w:p w:rsidR="006735EA" w:rsidRPr="001442FB" w:rsidRDefault="006735EA" w:rsidP="000768C6">
                                            <w:pPr>
                                              <w:jc w:val="center"/>
                                              <w:rPr>
                                                <w:sz w:val="16"/>
                                                <w:szCs w:val="16"/>
                                              </w:rPr>
                                            </w:pPr>
                                            <w:r>
                                              <w:rPr>
                                                <w:sz w:val="16"/>
                                                <w:szCs w:val="16"/>
                                              </w:rPr>
                                              <w:t>Press the confirm button</w:t>
                                            </w:r>
                                          </w:p>
                                        </w:txbxContent>
                                      </wps:txbx>
                                      <wps:bodyPr rot="0" vert="horz" wrap="square" lIns="91440" tIns="45720" rIns="91440" bIns="45720" anchor="t" anchorCtr="0">
                                        <a:noAutofit/>
                                      </wps:bodyPr>
                                    </wps:wsp>
                                    <wpg:grpSp>
                                      <wpg:cNvPr id="333" name="Group 333"/>
                                      <wpg:cNvGrpSpPr/>
                                      <wpg:grpSpPr>
                                        <a:xfrm>
                                          <a:off x="0" y="0"/>
                                          <a:ext cx="6077585" cy="3588014"/>
                                          <a:chOff x="0" y="43150"/>
                                          <a:chExt cx="6077585" cy="3588014"/>
                                        </a:xfrm>
                                      </wpg:grpSpPr>
                                      <wps:wsp>
                                        <wps:cNvPr id="334" name="Straight Connector 334"/>
                                        <wps:cNvCnPr/>
                                        <wps:spPr>
                                          <a:xfrm>
                                            <a:off x="2760453" y="396815"/>
                                            <a:ext cx="1160073" cy="0"/>
                                          </a:xfrm>
                                          <a:prstGeom prst="line">
                                            <a:avLst/>
                                          </a:prstGeom>
                                        </wps:spPr>
                                        <wps:style>
                                          <a:lnRef idx="1">
                                            <a:schemeClr val="dk1"/>
                                          </a:lnRef>
                                          <a:fillRef idx="0">
                                            <a:schemeClr val="dk1"/>
                                          </a:fillRef>
                                          <a:effectRef idx="0">
                                            <a:schemeClr val="dk1"/>
                                          </a:effectRef>
                                          <a:fontRef idx="minor">
                                            <a:schemeClr val="tx1"/>
                                          </a:fontRef>
                                        </wps:style>
                                        <wps:bodyPr/>
                                      </wps:wsp>
                                      <wpg:grpSp>
                                        <wpg:cNvPr id="335" name="Group 335"/>
                                        <wpg:cNvGrpSpPr/>
                                        <wpg:grpSpPr>
                                          <a:xfrm>
                                            <a:off x="0" y="43150"/>
                                            <a:ext cx="6077585" cy="3588014"/>
                                            <a:chOff x="0" y="0"/>
                                            <a:chExt cx="6077585" cy="3588014"/>
                                          </a:xfrm>
                                        </wpg:grpSpPr>
                                        <wps:wsp>
                                          <wps:cNvPr id="336" name="Text Box 2"/>
                                          <wps:cNvSpPr txBox="1">
                                            <a:spLocks noChangeArrowheads="1"/>
                                          </wps:cNvSpPr>
                                          <wps:spPr bwMode="auto">
                                            <a:xfrm>
                                              <a:off x="707366" y="0"/>
                                              <a:ext cx="1026208" cy="353647"/>
                                            </a:xfrm>
                                            <a:prstGeom prst="rect">
                                              <a:avLst/>
                                            </a:prstGeom>
                                            <a:noFill/>
                                            <a:ln w="9525">
                                              <a:noFill/>
                                              <a:miter lim="800000"/>
                                              <a:headEnd/>
                                              <a:tailEnd/>
                                            </a:ln>
                                          </wps:spPr>
                                          <wps:txbx>
                                            <w:txbxContent>
                                              <w:p w:rsidR="006735EA" w:rsidRDefault="006735EA" w:rsidP="000768C6">
                                                <w:pPr>
                                                  <w:jc w:val="center"/>
                                                  <w:rPr>
                                                    <w:sz w:val="16"/>
                                                    <w:szCs w:val="16"/>
                                                  </w:rPr>
                                                </w:pPr>
                                                <w:r w:rsidRPr="001442FB">
                                                  <w:rPr>
                                                    <w:sz w:val="16"/>
                                                    <w:szCs w:val="16"/>
                                                  </w:rPr>
                                                  <w:t>Start the</w:t>
                                                </w:r>
                                              </w:p>
                                              <w:p w:rsidR="006735EA" w:rsidRPr="001442FB" w:rsidRDefault="006735EA" w:rsidP="000768C6">
                                                <w:pPr>
                                                  <w:jc w:val="center"/>
                                                  <w:rPr>
                                                    <w:sz w:val="16"/>
                                                    <w:szCs w:val="16"/>
                                                  </w:rPr>
                                                </w:pPr>
                                                <w:r>
                                                  <w:rPr>
                                                    <w:sz w:val="16"/>
                                                    <w:szCs w:val="16"/>
                                                  </w:rPr>
                                                  <w:t>a</w:t>
                                                </w:r>
                                                <w:r w:rsidRPr="001442FB">
                                                  <w:rPr>
                                                    <w:sz w:val="16"/>
                                                    <w:szCs w:val="16"/>
                                                  </w:rPr>
                                                  <w:t>pplication</w:t>
                                                </w:r>
                                              </w:p>
                                            </w:txbxContent>
                                          </wps:txbx>
                                          <wps:bodyPr rot="0" vert="horz" wrap="square" lIns="91440" tIns="45720" rIns="91440" bIns="45720" anchor="t" anchorCtr="0">
                                            <a:noAutofit/>
                                          </wps:bodyPr>
                                        </wps:wsp>
                                        <wpg:grpSp>
                                          <wpg:cNvPr id="337" name="Group 337"/>
                                          <wpg:cNvGrpSpPr/>
                                          <wpg:grpSpPr>
                                            <a:xfrm>
                                              <a:off x="0" y="25800"/>
                                              <a:ext cx="6077585" cy="3562214"/>
                                              <a:chOff x="0" y="8547"/>
                                              <a:chExt cx="6077585" cy="3562214"/>
                                            </a:xfrm>
                                          </wpg:grpSpPr>
                                          <wps:wsp>
                                            <wps:cNvPr id="338" name="Text Box 2"/>
                                            <wps:cNvSpPr txBox="1">
                                              <a:spLocks noChangeArrowheads="1"/>
                                            </wps:cNvSpPr>
                                            <wps:spPr bwMode="auto">
                                              <a:xfrm>
                                                <a:off x="1104181" y="560717"/>
                                                <a:ext cx="1095375" cy="353060"/>
                                              </a:xfrm>
                                              <a:prstGeom prst="rect">
                                                <a:avLst/>
                                              </a:prstGeom>
                                              <a:noFill/>
                                              <a:ln w="9525">
                                                <a:noFill/>
                                                <a:miter lim="800000"/>
                                                <a:headEnd/>
                                                <a:tailEnd/>
                                              </a:ln>
                                            </wps:spPr>
                                            <wps:txbx>
                                              <w:txbxContent>
                                                <w:p w:rsidR="006735EA" w:rsidRDefault="006735EA" w:rsidP="000768C6">
                                                  <w:pPr>
                                                    <w:jc w:val="center"/>
                                                    <w:rPr>
                                                      <w:sz w:val="16"/>
                                                      <w:szCs w:val="16"/>
                                                    </w:rPr>
                                                  </w:pPr>
                                                  <w:r>
                                                    <w:rPr>
                                                      <w:sz w:val="16"/>
                                                      <w:szCs w:val="16"/>
                                                    </w:rPr>
                                                    <w:t>Press the edit</w:t>
                                                  </w:r>
                                                </w:p>
                                                <w:p w:rsidR="006735EA" w:rsidRPr="001442FB" w:rsidRDefault="006735EA" w:rsidP="000768C6">
                                                  <w:pPr>
                                                    <w:jc w:val="center"/>
                                                    <w:rPr>
                                                      <w:sz w:val="16"/>
                                                      <w:szCs w:val="16"/>
                                                    </w:rPr>
                                                  </w:pPr>
                                                  <w:r>
                                                    <w:rPr>
                                                      <w:sz w:val="16"/>
                                                      <w:szCs w:val="16"/>
                                                    </w:rPr>
                                                    <w:t xml:space="preserve"> button</w:t>
                                                  </w:r>
                                                </w:p>
                                              </w:txbxContent>
                                            </wps:txbx>
                                            <wps:bodyPr rot="0" vert="horz" wrap="square" lIns="91440" tIns="45720" rIns="91440" bIns="45720" anchor="t" anchorCtr="0">
                                              <a:noAutofit/>
                                            </wps:bodyPr>
                                          </wps:wsp>
                                          <wpg:grpSp>
                                            <wpg:cNvPr id="339" name="Group 339"/>
                                            <wpg:cNvGrpSpPr/>
                                            <wpg:grpSpPr>
                                              <a:xfrm>
                                                <a:off x="0" y="8547"/>
                                                <a:ext cx="6077585" cy="3562214"/>
                                                <a:chOff x="0" y="8547"/>
                                                <a:chExt cx="6077585" cy="3562214"/>
                                              </a:xfrm>
                                            </wpg:grpSpPr>
                                            <wps:wsp>
                                              <wps:cNvPr id="342" name="Text Box 2"/>
                                              <wps:cNvSpPr txBox="1">
                                                <a:spLocks noChangeArrowheads="1"/>
                                              </wps:cNvSpPr>
                                              <wps:spPr bwMode="auto">
                                                <a:xfrm>
                                                  <a:off x="1017921" y="2661748"/>
                                                  <a:ext cx="1095375" cy="353060"/>
                                                </a:xfrm>
                                                <a:prstGeom prst="rect">
                                                  <a:avLst/>
                                                </a:prstGeom>
                                                <a:noFill/>
                                                <a:ln w="9525">
                                                  <a:noFill/>
                                                  <a:miter lim="800000"/>
                                                  <a:headEnd/>
                                                  <a:tailEnd/>
                                                </a:ln>
                                              </wps:spPr>
                                              <wps:txbx>
                                                <w:txbxContent>
                                                  <w:p w:rsidR="006735EA" w:rsidRDefault="006735EA" w:rsidP="000768C6">
                                                    <w:pPr>
                                                      <w:jc w:val="center"/>
                                                      <w:rPr>
                                                        <w:sz w:val="16"/>
                                                        <w:szCs w:val="16"/>
                                                      </w:rPr>
                                                    </w:pPr>
                                                    <w:r>
                                                      <w:rPr>
                                                        <w:sz w:val="16"/>
                                                        <w:szCs w:val="16"/>
                                                      </w:rPr>
                                                      <w:t xml:space="preserve">Select a </w:t>
                                                    </w:r>
                                                  </w:p>
                                                  <w:p w:rsidR="006735EA" w:rsidRPr="001442FB" w:rsidRDefault="006735EA" w:rsidP="000768C6">
                                                    <w:pPr>
                                                      <w:jc w:val="center"/>
                                                      <w:rPr>
                                                        <w:sz w:val="16"/>
                                                        <w:szCs w:val="16"/>
                                                      </w:rPr>
                                                    </w:pPr>
                                                    <w:r>
                                                      <w:rPr>
                                                        <w:sz w:val="16"/>
                                                        <w:szCs w:val="16"/>
                                                      </w:rPr>
                                                      <w:t>route to edit</w:t>
                                                    </w:r>
                                                  </w:p>
                                                </w:txbxContent>
                                              </wps:txbx>
                                              <wps:bodyPr rot="0" vert="horz" wrap="square" lIns="91440" tIns="45720" rIns="91440" bIns="45720" anchor="t" anchorCtr="0">
                                                <a:noAutofit/>
                                              </wps:bodyPr>
                                            </wps:wsp>
                                            <wpg:grpSp>
                                              <wpg:cNvPr id="350" name="Group 350"/>
                                              <wpg:cNvGrpSpPr/>
                                              <wpg:grpSpPr>
                                                <a:xfrm>
                                                  <a:off x="0" y="8547"/>
                                                  <a:ext cx="6077585" cy="3562214"/>
                                                  <a:chOff x="0" y="8547"/>
                                                  <a:chExt cx="6077585" cy="3562214"/>
                                                </a:xfrm>
                                              </wpg:grpSpPr>
                                              <wps:wsp>
                                                <wps:cNvPr id="351" name="Straight Connector 351"/>
                                                <wps:cNvCnPr/>
                                                <wps:spPr>
                                                  <a:xfrm flipV="1">
                                                    <a:off x="2725947" y="3364302"/>
                                                    <a:ext cx="1189990" cy="635"/>
                                                  </a:xfrm>
                                                  <a:prstGeom prst="line">
                                                    <a:avLst/>
                                                  </a:prstGeom>
                                                </wps:spPr>
                                                <wps:style>
                                                  <a:lnRef idx="1">
                                                    <a:schemeClr val="dk1"/>
                                                  </a:lnRef>
                                                  <a:fillRef idx="0">
                                                    <a:schemeClr val="dk1"/>
                                                  </a:fillRef>
                                                  <a:effectRef idx="0">
                                                    <a:schemeClr val="dk1"/>
                                                  </a:effectRef>
                                                  <a:fontRef idx="minor">
                                                    <a:schemeClr val="tx1"/>
                                                  </a:fontRef>
                                                </wps:style>
                                                <wps:bodyPr/>
                                              </wps:wsp>
                                              <wpg:grpSp>
                                                <wpg:cNvPr id="352" name="Group 352"/>
                                                <wpg:cNvGrpSpPr/>
                                                <wpg:grpSpPr>
                                                  <a:xfrm>
                                                    <a:off x="0" y="8547"/>
                                                    <a:ext cx="6077585" cy="3562214"/>
                                                    <a:chOff x="0" y="8547"/>
                                                    <a:chExt cx="6077585" cy="3562214"/>
                                                  </a:xfrm>
                                                </wpg:grpSpPr>
                                                <wps:wsp>
                                                  <wps:cNvPr id="357" name="Text Box 2"/>
                                                  <wps:cNvSpPr txBox="1">
                                                    <a:spLocks noChangeArrowheads="1"/>
                                                  </wps:cNvSpPr>
                                                  <wps:spPr bwMode="auto">
                                                    <a:xfrm>
                                                      <a:off x="2764949" y="3129851"/>
                                                      <a:ext cx="1095375" cy="267898"/>
                                                    </a:xfrm>
                                                    <a:prstGeom prst="rect">
                                                      <a:avLst/>
                                                    </a:prstGeom>
                                                    <a:noFill/>
                                                    <a:ln w="9525">
                                                      <a:noFill/>
                                                      <a:miter lim="800000"/>
                                                      <a:headEnd/>
                                                      <a:tailEnd/>
                                                    </a:ln>
                                                  </wps:spPr>
                                                  <wps:txbx>
                                                    <w:txbxContent>
                                                      <w:p w:rsidR="006735EA" w:rsidRPr="001442FB" w:rsidRDefault="006735EA" w:rsidP="000768C6">
                                                        <w:pPr>
                                                          <w:jc w:val="center"/>
                                                          <w:rPr>
                                                            <w:sz w:val="16"/>
                                                            <w:szCs w:val="16"/>
                                                          </w:rPr>
                                                        </w:pPr>
                                                        <w:r>
                                                          <w:rPr>
                                                            <w:sz w:val="16"/>
                                                            <w:szCs w:val="16"/>
                                                          </w:rPr>
                                                          <w:t>Press the help button</w:t>
                                                        </w:r>
                                                      </w:p>
                                                    </w:txbxContent>
                                                  </wps:txbx>
                                                  <wps:bodyPr rot="0" vert="horz" wrap="square" lIns="91440" tIns="45720" rIns="91440" bIns="45720" anchor="t" anchorCtr="0">
                                                    <a:noAutofit/>
                                                  </wps:bodyPr>
                                                </wps:wsp>
                                                <wpg:grpSp>
                                                  <wpg:cNvPr id="364" name="Group 364"/>
                                                  <wpg:cNvGrpSpPr/>
                                                  <wpg:grpSpPr>
                                                    <a:xfrm>
                                                      <a:off x="0" y="8547"/>
                                                      <a:ext cx="6077585" cy="3562214"/>
                                                      <a:chOff x="0" y="8547"/>
                                                      <a:chExt cx="6077585" cy="3562214"/>
                                                    </a:xfrm>
                                                  </wpg:grpSpPr>
                                                  <wps:wsp>
                                                    <wps:cNvPr id="365" name="Rectangle 365"/>
                                                    <wps:cNvSpPr/>
                                                    <wps:spPr>
                                                      <a:xfrm>
                                                        <a:off x="4456143" y="1739720"/>
                                                        <a:ext cx="982980" cy="33591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Default="006735EA" w:rsidP="000768C6">
                                                          <w:pPr>
                                                            <w:jc w:val="center"/>
                                                          </w:pPr>
                                                          <w:r>
                                                            <w:t>Help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4459857" y="2553419"/>
                                                        <a:ext cx="982980" cy="33591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Default="006735EA" w:rsidP="000768C6">
                                                          <w:pPr>
                                                            <w:jc w:val="center"/>
                                                          </w:pPr>
                                                          <w:r>
                                                            <w:t>Help Screen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Straight Connector 368"/>
                                                    <wps:cNvCnPr/>
                                                    <wps:spPr>
                                                      <a:xfrm>
                                                        <a:off x="3916393" y="336430"/>
                                                        <a:ext cx="0" cy="1526876"/>
                                                      </a:xfrm>
                                                      <a:prstGeom prst="line">
                                                        <a:avLst/>
                                                      </a:prstGeom>
                                                    </wps:spPr>
                                                    <wps:style>
                                                      <a:lnRef idx="1">
                                                        <a:schemeClr val="dk1"/>
                                                      </a:lnRef>
                                                      <a:fillRef idx="0">
                                                        <a:schemeClr val="dk1"/>
                                                      </a:fillRef>
                                                      <a:effectRef idx="0">
                                                        <a:schemeClr val="dk1"/>
                                                      </a:effectRef>
                                                      <a:fontRef idx="minor">
                                                        <a:schemeClr val="tx1"/>
                                                      </a:fontRef>
                                                    </wps:style>
                                                    <wps:bodyPr/>
                                                  </wps:wsp>
                                                  <wps:wsp>
                                                    <wps:cNvPr id="376" name="Straight Arrow Connector 376"/>
                                                    <wps:cNvCnPr/>
                                                    <wps:spPr>
                                                      <a:xfrm>
                                                        <a:off x="3916393" y="1863306"/>
                                                        <a:ext cx="53989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7" name="Straight Connector 377"/>
                                                    <wps:cNvCnPr/>
                                                    <wps:spPr>
                                                      <a:xfrm>
                                                        <a:off x="3916393" y="2027208"/>
                                                        <a:ext cx="0" cy="1336040"/>
                                                      </a:xfrm>
                                                      <a:prstGeom prst="line">
                                                        <a:avLst/>
                                                      </a:prstGeom>
                                                    </wps:spPr>
                                                    <wps:style>
                                                      <a:lnRef idx="1">
                                                        <a:schemeClr val="dk1"/>
                                                      </a:lnRef>
                                                      <a:fillRef idx="0">
                                                        <a:schemeClr val="dk1"/>
                                                      </a:fillRef>
                                                      <a:effectRef idx="0">
                                                        <a:schemeClr val="dk1"/>
                                                      </a:effectRef>
                                                      <a:fontRef idx="minor">
                                                        <a:schemeClr val="tx1"/>
                                                      </a:fontRef>
                                                    </wps:style>
                                                    <wps:bodyPr/>
                                                  </wps:wsp>
                                                  <wps:wsp>
                                                    <wps:cNvPr id="378" name="Straight Arrow Connector 378"/>
                                                    <wps:cNvCnPr/>
                                                    <wps:spPr>
                                                      <a:xfrm>
                                                        <a:off x="3916393" y="2027208"/>
                                                        <a:ext cx="5397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9" name="Text Box 2"/>
                                                    <wps:cNvSpPr txBox="1">
                                                      <a:spLocks noChangeArrowheads="1"/>
                                                    </wps:cNvSpPr>
                                                    <wps:spPr bwMode="auto">
                                                      <a:xfrm>
                                                        <a:off x="2820838" y="8547"/>
                                                        <a:ext cx="1095375" cy="353683"/>
                                                      </a:xfrm>
                                                      <a:prstGeom prst="rect">
                                                        <a:avLst/>
                                                      </a:prstGeom>
                                                      <a:noFill/>
                                                      <a:ln w="9525">
                                                        <a:noFill/>
                                                        <a:miter lim="800000"/>
                                                        <a:headEnd/>
                                                        <a:tailEnd/>
                                                      </a:ln>
                                                    </wps:spPr>
                                                    <wps:txbx>
                                                      <w:txbxContent>
                                                        <w:p w:rsidR="006735EA" w:rsidRPr="001442FB" w:rsidRDefault="006735EA" w:rsidP="000768C6">
                                                          <w:pPr>
                                                            <w:jc w:val="center"/>
                                                            <w:rPr>
                                                              <w:sz w:val="16"/>
                                                              <w:szCs w:val="16"/>
                                                            </w:rPr>
                                                          </w:pPr>
                                                          <w:r>
                                                            <w:rPr>
                                                              <w:sz w:val="16"/>
                                                              <w:szCs w:val="16"/>
                                                            </w:rPr>
                                                            <w:t>Help button is pressed</w:t>
                                                          </w:r>
                                                        </w:p>
                                                      </w:txbxContent>
                                                    </wps:txbx>
                                                    <wps:bodyPr rot="0" vert="horz" wrap="square" lIns="91440" tIns="45720" rIns="91440" bIns="45720" anchor="t" anchorCtr="0">
                                                      <a:noAutofit/>
                                                    </wps:bodyPr>
                                                  </wps:wsp>
                                                  <wpg:grpSp>
                                                    <wpg:cNvPr id="380" name="Group 380"/>
                                                    <wpg:cNvGrpSpPr/>
                                                    <wpg:grpSpPr>
                                                      <a:xfrm>
                                                        <a:off x="0" y="172528"/>
                                                        <a:ext cx="3700397" cy="3398233"/>
                                                        <a:chOff x="0" y="0"/>
                                                        <a:chExt cx="3700397" cy="3398233"/>
                                                      </a:xfrm>
                                                    </wpg:grpSpPr>
                                                    <wps:wsp>
                                                      <wps:cNvPr id="381" name="Rectangle 381"/>
                                                      <wps:cNvSpPr/>
                                                      <wps:spPr>
                                                        <a:xfrm>
                                                          <a:off x="0" y="0"/>
                                                          <a:ext cx="790575" cy="3238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Default="006735EA" w:rsidP="000768C6">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621797" y="1466467"/>
                                                          <a:ext cx="1138352" cy="543464"/>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Default="006735EA" w:rsidP="000768C6">
                                                            <w:pPr>
                                                              <w:jc w:val="center"/>
                                                            </w:pPr>
                                                            <w:r>
                                                              <w:t>Display list of existing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1802921" y="0"/>
                                                          <a:ext cx="962025" cy="31432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Default="006735EA" w:rsidP="000768C6">
                                                            <w:pPr>
                                                              <w:jc w:val="center"/>
                                                            </w:pPr>
                                                            <w: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Straight Arrow Connector 384"/>
                                                      <wps:cNvCnPr/>
                                                      <wps:spPr>
                                                        <a:xfrm>
                                                          <a:off x="793630" y="163902"/>
                                                          <a:ext cx="1009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5" name="Rectangle 385"/>
                                                      <wps:cNvSpPr/>
                                                      <wps:spPr>
                                                        <a:xfrm>
                                                          <a:off x="1656272" y="3001993"/>
                                                          <a:ext cx="1069340" cy="39624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Default="006735EA" w:rsidP="000768C6">
                                                            <w:pPr>
                                                              <w:jc w:val="center"/>
                                                            </w:pPr>
                                                            <w:r>
                                                              <w:t xml:space="preserve">View Map </w:t>
                                                            </w:r>
                                                            <w:r w:rsidRPr="005F25FB">
                                                              <w:rPr>
                                                                <w:b/>
                                                              </w:rPr>
                                                              <w:t>FR</w:t>
                                                            </w:r>
                                                          </w:p>
                                                          <w:p w:rsidR="006735EA" w:rsidRDefault="006735EA" w:rsidP="00076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2631057" y="1466491"/>
                                                          <a:ext cx="1069340" cy="5689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5F25FB" w:rsidRDefault="006735EA" w:rsidP="000768C6">
                                                            <w:pPr>
                                                              <w:jc w:val="center"/>
                                                              <w:rPr>
                                                                <w:b/>
                                                              </w:rPr>
                                                            </w:pPr>
                                                            <w:r>
                                                              <w:t xml:space="preserve">Input routes details </w:t>
                                                            </w:r>
                                                            <w:r>
                                                              <w:rPr>
                                                                <w:b/>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7" name="Group 387"/>
                                                      <wpg:cNvGrpSpPr/>
                                                      <wpg:grpSpPr>
                                                        <a:xfrm>
                                                          <a:off x="1190973" y="310551"/>
                                                          <a:ext cx="1051895" cy="1155916"/>
                                                          <a:chOff x="-8099" y="0"/>
                                                          <a:chExt cx="1051895" cy="1155916"/>
                                                        </a:xfrm>
                                                      </wpg:grpSpPr>
                                                      <wps:wsp>
                                                        <wps:cNvPr id="388" name="Straight Connector 388"/>
                                                        <wps:cNvCnPr/>
                                                        <wps:spPr>
                                                          <a:xfrm>
                                                            <a:off x="1043796" y="0"/>
                                                            <a:ext cx="0" cy="379095"/>
                                                          </a:xfrm>
                                                          <a:prstGeom prst="line">
                                                            <a:avLst/>
                                                          </a:prstGeom>
                                                        </wps:spPr>
                                                        <wps:style>
                                                          <a:lnRef idx="1">
                                                            <a:schemeClr val="dk1"/>
                                                          </a:lnRef>
                                                          <a:fillRef idx="0">
                                                            <a:schemeClr val="dk1"/>
                                                          </a:fillRef>
                                                          <a:effectRef idx="0">
                                                            <a:schemeClr val="dk1"/>
                                                          </a:effectRef>
                                                          <a:fontRef idx="minor">
                                                            <a:schemeClr val="tx1"/>
                                                          </a:fontRef>
                                                        </wps:style>
                                                        <wps:bodyPr/>
                                                      </wps:wsp>
                                                      <wps:wsp>
                                                        <wps:cNvPr id="389" name="Straight Arrow Connector 389"/>
                                                        <wps:cNvCnPr/>
                                                        <wps:spPr>
                                                          <a:xfrm>
                                                            <a:off x="-8099" y="378761"/>
                                                            <a:ext cx="0" cy="7771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0" name="Straight Connector 390"/>
                                                        <wps:cNvCnPr/>
                                                        <wps:spPr>
                                                          <a:xfrm>
                                                            <a:off x="0" y="379563"/>
                                                            <a:ext cx="1043796"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91" name="Group 391"/>
                                                      <wpg:cNvGrpSpPr/>
                                                      <wpg:grpSpPr>
                                                        <a:xfrm>
                                                          <a:off x="2311880" y="310551"/>
                                                          <a:ext cx="914400" cy="1155940"/>
                                                          <a:chOff x="0" y="0"/>
                                                          <a:chExt cx="914400" cy="1156180"/>
                                                        </a:xfrm>
                                                      </wpg:grpSpPr>
                                                      <wps:wsp>
                                                        <wps:cNvPr id="576" name="Straight Connector 576"/>
                                                        <wps:cNvCnPr/>
                                                        <wps:spPr>
                                                          <a:xfrm>
                                                            <a:off x="0" y="0"/>
                                                            <a:ext cx="0" cy="379095"/>
                                                          </a:xfrm>
                                                          <a:prstGeom prst="line">
                                                            <a:avLst/>
                                                          </a:prstGeom>
                                                        </wps:spPr>
                                                        <wps:style>
                                                          <a:lnRef idx="1">
                                                            <a:schemeClr val="dk1"/>
                                                          </a:lnRef>
                                                          <a:fillRef idx="0">
                                                            <a:schemeClr val="dk1"/>
                                                          </a:fillRef>
                                                          <a:effectRef idx="0">
                                                            <a:schemeClr val="dk1"/>
                                                          </a:effectRef>
                                                          <a:fontRef idx="minor">
                                                            <a:schemeClr val="tx1"/>
                                                          </a:fontRef>
                                                        </wps:style>
                                                        <wps:bodyPr/>
                                                      </wps:wsp>
                                                      <wps:wsp>
                                                        <wps:cNvPr id="577" name="Straight Connector 577"/>
                                                        <wps:cNvCnPr/>
                                                        <wps:spPr>
                                                          <a:xfrm>
                                                            <a:off x="0" y="379563"/>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578" name="Straight Arrow Connector 578"/>
                                                        <wps:cNvCnPr/>
                                                        <wps:spPr>
                                                          <a:xfrm>
                                                            <a:off x="913840" y="378879"/>
                                                            <a:ext cx="560" cy="7773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579" name="Group 579"/>
                                                      <wpg:cNvGrpSpPr/>
                                                      <wpg:grpSpPr>
                                                        <a:xfrm>
                                                          <a:off x="1190973" y="2009931"/>
                                                          <a:ext cx="922499" cy="991990"/>
                                                          <a:chOff x="-8099" y="-448598"/>
                                                          <a:chExt cx="922499" cy="991990"/>
                                                        </a:xfrm>
                                                      </wpg:grpSpPr>
                                                      <wps:wsp>
                                                        <wps:cNvPr id="580" name="Straight Connector 580"/>
                                                        <wps:cNvCnPr/>
                                                        <wps:spPr>
                                                          <a:xfrm>
                                                            <a:off x="-8099" y="-448598"/>
                                                            <a:ext cx="0" cy="827427"/>
                                                          </a:xfrm>
                                                          <a:prstGeom prst="line">
                                                            <a:avLst/>
                                                          </a:prstGeom>
                                                        </wps:spPr>
                                                        <wps:style>
                                                          <a:lnRef idx="1">
                                                            <a:schemeClr val="dk1"/>
                                                          </a:lnRef>
                                                          <a:fillRef idx="0">
                                                            <a:schemeClr val="dk1"/>
                                                          </a:fillRef>
                                                          <a:effectRef idx="0">
                                                            <a:schemeClr val="dk1"/>
                                                          </a:effectRef>
                                                          <a:fontRef idx="minor">
                                                            <a:schemeClr val="tx1"/>
                                                          </a:fontRef>
                                                        </wps:style>
                                                        <wps:bodyPr/>
                                                      </wps:wsp>
                                                      <wps:wsp>
                                                        <wps:cNvPr id="581" name="Straight Connector 581"/>
                                                        <wps:cNvCnPr/>
                                                        <wps:spPr>
                                                          <a:xfrm>
                                                            <a:off x="0" y="379562"/>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582" name="Straight Arrow Connector 582"/>
                                                        <wps:cNvCnPr/>
                                                        <wps:spPr>
                                                          <a:xfrm>
                                                            <a:off x="914400" y="379562"/>
                                                            <a:ext cx="0" cy="1638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583" name="Group 583"/>
                                                      <wpg:cNvGrpSpPr/>
                                                      <wpg:grpSpPr>
                                                        <a:xfrm>
                                                          <a:off x="2311880" y="2035834"/>
                                                          <a:ext cx="905510" cy="966470"/>
                                                          <a:chOff x="138023" y="-440331"/>
                                                          <a:chExt cx="905510" cy="966542"/>
                                                        </a:xfrm>
                                                      </wpg:grpSpPr>
                                                      <wps:wsp>
                                                        <wps:cNvPr id="623" name="Straight Connector 623"/>
                                                        <wps:cNvCnPr/>
                                                        <wps:spPr>
                                                          <a:xfrm>
                                                            <a:off x="1043305" y="-440331"/>
                                                            <a:ext cx="228" cy="819115"/>
                                                          </a:xfrm>
                                                          <a:prstGeom prst="line">
                                                            <a:avLst/>
                                                          </a:prstGeom>
                                                        </wps:spPr>
                                                        <wps:style>
                                                          <a:lnRef idx="1">
                                                            <a:schemeClr val="dk1"/>
                                                          </a:lnRef>
                                                          <a:fillRef idx="0">
                                                            <a:schemeClr val="dk1"/>
                                                          </a:fillRef>
                                                          <a:effectRef idx="0">
                                                            <a:schemeClr val="dk1"/>
                                                          </a:effectRef>
                                                          <a:fontRef idx="minor">
                                                            <a:schemeClr val="tx1"/>
                                                          </a:fontRef>
                                                        </wps:style>
                                                        <wps:bodyPr/>
                                                      </wps:wsp>
                                                      <wps:wsp>
                                                        <wps:cNvPr id="624" name="Straight Arrow Connector 624"/>
                                                        <wps:cNvCnPr/>
                                                        <wps:spPr>
                                                          <a:xfrm>
                                                            <a:off x="138023" y="370750"/>
                                                            <a:ext cx="1" cy="1554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5" name="Straight Connector 625"/>
                                                        <wps:cNvCnPr/>
                                                        <wps:spPr>
                                                          <a:xfrm>
                                                            <a:off x="138023" y="379519"/>
                                                            <a:ext cx="90528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26" name="Text Box 2"/>
                                                      <wps:cNvSpPr txBox="1">
                                                        <a:spLocks noChangeArrowheads="1"/>
                                                      </wps:cNvSpPr>
                                                      <wps:spPr bwMode="auto">
                                                        <a:xfrm>
                                                          <a:off x="2398144" y="388189"/>
                                                          <a:ext cx="1095375" cy="353060"/>
                                                        </a:xfrm>
                                                        <a:prstGeom prst="rect">
                                                          <a:avLst/>
                                                        </a:prstGeom>
                                                        <a:noFill/>
                                                        <a:ln w="9525">
                                                          <a:noFill/>
                                                          <a:miter lim="800000"/>
                                                          <a:headEnd/>
                                                          <a:tailEnd/>
                                                        </a:ln>
                                                      </wps:spPr>
                                                      <wps:txbx>
                                                        <w:txbxContent>
                                                          <w:p w:rsidR="006735EA" w:rsidRPr="001442FB" w:rsidRDefault="006735EA" w:rsidP="000768C6">
                                                            <w:pPr>
                                                              <w:jc w:val="center"/>
                                                              <w:rPr>
                                                                <w:sz w:val="16"/>
                                                                <w:szCs w:val="16"/>
                                                              </w:rPr>
                                                            </w:pPr>
                                                            <w:r>
                                                              <w:rPr>
                                                                <w:sz w:val="16"/>
                                                                <w:szCs w:val="16"/>
                                                              </w:rPr>
                                                              <w:t>Press the new route button</w:t>
                                                            </w:r>
                                                          </w:p>
                                                        </w:txbxContent>
                                                      </wps:txbx>
                                                      <wps:bodyPr rot="0" vert="horz" wrap="square" lIns="91440" tIns="45720" rIns="91440" bIns="45720" anchor="t" anchorCtr="0">
                                                        <a:noAutofit/>
                                                      </wps:bodyPr>
                                                    </wps:wsp>
                                                  </wpg:grpSp>
                                                  <wps:wsp>
                                                    <wps:cNvPr id="627" name="Text Box 2"/>
                                                    <wps:cNvSpPr txBox="1">
                                                      <a:spLocks noChangeArrowheads="1"/>
                                                    </wps:cNvSpPr>
                                                    <wps:spPr bwMode="auto">
                                                      <a:xfrm>
                                                        <a:off x="4917057" y="2136345"/>
                                                        <a:ext cx="1160528" cy="353060"/>
                                                      </a:xfrm>
                                                      <a:prstGeom prst="rect">
                                                        <a:avLst/>
                                                      </a:prstGeom>
                                                      <a:noFill/>
                                                      <a:ln w="9525">
                                                        <a:noFill/>
                                                        <a:miter lim="800000"/>
                                                        <a:headEnd/>
                                                        <a:tailEnd/>
                                                      </a:ln>
                                                    </wps:spPr>
                                                    <wps:txbx>
                                                      <w:txbxContent>
                                                        <w:p w:rsidR="006735EA" w:rsidRPr="001442FB" w:rsidRDefault="006735EA" w:rsidP="000768C6">
                                                          <w:pPr>
                                                            <w:jc w:val="center"/>
                                                            <w:rPr>
                                                              <w:sz w:val="16"/>
                                                              <w:szCs w:val="16"/>
                                                            </w:rPr>
                                                          </w:pPr>
                                                          <w:r>
                                                            <w:rPr>
                                                              <w:sz w:val="16"/>
                                                              <w:szCs w:val="16"/>
                                                            </w:rPr>
                                                            <w:t>Press the next page button or swipe screen</w:t>
                                                          </w:r>
                                                        </w:p>
                                                      </w:txbxContent>
                                                    </wps:txbx>
                                                    <wps:bodyPr rot="0" vert="horz" wrap="square" lIns="91440" tIns="45720" rIns="91440" bIns="45720" anchor="t" anchorCtr="0">
                                                      <a:noAutofit/>
                                                    </wps:bodyPr>
                                                  </wps:wsp>
                                                </wpg:grpSp>
                                              </wpg:grpSp>
                                            </wpg:grpSp>
                                          </wpg:grpSp>
                                        </wpg:grpSp>
                                      </wpg:grpSp>
                                    </wpg:grpSp>
                                  </wpg:grpSp>
                                </wpg:grpSp>
                              </wpg:grpSp>
                            </wpg:grpSp>
                          </wpg:grpSp>
                          <wpg:grpSp>
                            <wpg:cNvPr id="628" name="Group 628"/>
                            <wpg:cNvGrpSpPr/>
                            <wpg:grpSpPr>
                              <a:xfrm>
                                <a:off x="0" y="3027872"/>
                                <a:ext cx="2190929" cy="655068"/>
                                <a:chOff x="0" y="0"/>
                                <a:chExt cx="2190929" cy="655068"/>
                              </a:xfrm>
                            </wpg:grpSpPr>
                            <wpg:grpSp>
                              <wpg:cNvPr id="629" name="Group 629"/>
                              <wpg:cNvGrpSpPr/>
                              <wpg:grpSpPr>
                                <a:xfrm>
                                  <a:off x="0" y="112143"/>
                                  <a:ext cx="2079732" cy="542925"/>
                                  <a:chOff x="0" y="0"/>
                                  <a:chExt cx="2079732" cy="542925"/>
                                </a:xfrm>
                              </wpg:grpSpPr>
                              <wps:wsp>
                                <wps:cNvPr id="630" name="Rectangle 630"/>
                                <wps:cNvSpPr/>
                                <wps:spPr>
                                  <a:xfrm>
                                    <a:off x="0" y="0"/>
                                    <a:ext cx="1137920" cy="54292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5F25FB" w:rsidRDefault="006735EA" w:rsidP="000768C6">
                                      <w:pPr>
                                        <w:jc w:val="center"/>
                                        <w:rPr>
                                          <w:b/>
                                        </w:rPr>
                                      </w:pPr>
                                      <w:r>
                                        <w:t xml:space="preserve">Create point of interest </w:t>
                                      </w:r>
                                      <w:r>
                                        <w:rPr>
                                          <w:b/>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 name="Straight Arrow Connector 631"/>
                                <wps:cNvCnPr/>
                                <wps:spPr>
                                  <a:xfrm flipH="1" flipV="1">
                                    <a:off x="1130060" y="241540"/>
                                    <a:ext cx="949672" cy="168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632" name="Text Box 2"/>
                              <wps:cNvSpPr txBox="1">
                                <a:spLocks noChangeArrowheads="1"/>
                              </wps:cNvSpPr>
                              <wps:spPr bwMode="auto">
                                <a:xfrm>
                                  <a:off x="1095554" y="0"/>
                                  <a:ext cx="1095375" cy="352425"/>
                                </a:xfrm>
                                <a:prstGeom prst="rect">
                                  <a:avLst/>
                                </a:prstGeom>
                                <a:noFill/>
                                <a:ln w="9525">
                                  <a:noFill/>
                                  <a:miter lim="800000"/>
                                  <a:headEnd/>
                                  <a:tailEnd/>
                                </a:ln>
                              </wps:spPr>
                              <wps:txbx>
                                <w:txbxContent>
                                  <w:p w:rsidR="006735EA" w:rsidRPr="001442FB" w:rsidRDefault="006735EA" w:rsidP="000768C6">
                                    <w:pPr>
                                      <w:jc w:val="center"/>
                                      <w:rPr>
                                        <w:sz w:val="16"/>
                                        <w:szCs w:val="16"/>
                                      </w:rPr>
                                    </w:pPr>
                                    <w:r>
                                      <w:rPr>
                                        <w:sz w:val="16"/>
                                        <w:szCs w:val="16"/>
                                      </w:rPr>
                                      <w:t>Press create Point of Interest button</w:t>
                                    </w:r>
                                  </w:p>
                                </w:txbxContent>
                              </wps:txbx>
                              <wps:bodyPr rot="0" vert="horz" wrap="square" lIns="91440" tIns="45720" rIns="91440" bIns="45720" anchor="t" anchorCtr="0">
                                <a:noAutofit/>
                              </wps:bodyPr>
                            </wps:wsp>
                          </wpg:grpSp>
                        </wpg:grpSp>
                        <wps:wsp>
                          <wps:cNvPr id="633" name="Straight Connector 633"/>
                          <wps:cNvCnPr/>
                          <wps:spPr>
                            <a:xfrm>
                              <a:off x="2027207" y="4968815"/>
                              <a:ext cx="414452" cy="0"/>
                            </a:xfrm>
                            <a:prstGeom prst="line">
                              <a:avLst/>
                            </a:prstGeom>
                          </wps:spPr>
                          <wps:style>
                            <a:lnRef idx="1">
                              <a:schemeClr val="dk1"/>
                            </a:lnRef>
                            <a:fillRef idx="0">
                              <a:schemeClr val="dk1"/>
                            </a:fillRef>
                            <a:effectRef idx="0">
                              <a:schemeClr val="dk1"/>
                            </a:effectRef>
                            <a:fontRef idx="minor">
                              <a:schemeClr val="tx1"/>
                            </a:fontRef>
                          </wps:style>
                          <wps:bodyPr/>
                        </wps:wsp>
                        <wps:wsp>
                          <wps:cNvPr id="634" name="Straight Arrow Connector 634"/>
                          <wps:cNvCnPr/>
                          <wps:spPr>
                            <a:xfrm flipV="1">
                              <a:off x="2441275" y="4425351"/>
                              <a:ext cx="0" cy="5437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35" name="Straight Arrow Connector 635"/>
                          <wps:cNvCnPr/>
                          <wps:spPr>
                            <a:xfrm flipV="1">
                              <a:off x="2863969" y="4408098"/>
                              <a:ext cx="0" cy="5437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36" name="Text Box 2"/>
                          <wps:cNvSpPr txBox="1">
                            <a:spLocks noChangeArrowheads="1"/>
                          </wps:cNvSpPr>
                          <wps:spPr bwMode="auto">
                            <a:xfrm>
                              <a:off x="2122095" y="4976153"/>
                              <a:ext cx="1094740" cy="352425"/>
                            </a:xfrm>
                            <a:prstGeom prst="rect">
                              <a:avLst/>
                            </a:prstGeom>
                            <a:noFill/>
                            <a:ln w="9525">
                              <a:noFill/>
                              <a:miter lim="800000"/>
                              <a:headEnd/>
                              <a:tailEnd/>
                            </a:ln>
                          </wps:spPr>
                          <wps:txbx>
                            <w:txbxContent>
                              <w:p w:rsidR="006735EA" w:rsidRPr="001442FB" w:rsidRDefault="006735EA" w:rsidP="000768C6">
                                <w:pPr>
                                  <w:jc w:val="center"/>
                                  <w:rPr>
                                    <w:sz w:val="16"/>
                                    <w:szCs w:val="16"/>
                                  </w:rPr>
                                </w:pPr>
                                <w:r>
                                  <w:rPr>
                                    <w:sz w:val="16"/>
                                    <w:szCs w:val="16"/>
                                  </w:rPr>
                                  <w:t>Press the decline button</w:t>
                                </w:r>
                              </w:p>
                            </w:txbxContent>
                          </wps:txbx>
                          <wps:bodyPr rot="0" vert="horz" wrap="square" lIns="91440" tIns="45720" rIns="91440" bIns="45720" anchor="t" anchorCtr="0">
                            <a:noAutofit/>
                          </wps:bodyPr>
                        </wps:wsp>
                      </wpg:grpSp>
                    </wpg:wgp>
                  </a:graphicData>
                </a:graphic>
              </wp:anchor>
            </w:drawing>
          </mc:Choice>
          <mc:Fallback>
            <w:pict>
              <v:group id="Group 23" o:spid="_x0000_s1109" style="position:absolute;left:0;text-align:left;margin-left:-26.9pt;margin-top:35.7pt;width:512.5pt;height:419.55pt;z-index:-251610112" coordsize="65089,5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">
                <v:line id="Straight Connector 24" o:spid="_x0000_s1110" style="position:absolute;visibility:visible;mso-wrap-style:square" from="28639,49601" to="32784,4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group id="Group 25" o:spid="_x0000_s1111" style="position:absolute;width:65089;height:53285" coordsize="65089,53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6" o:spid="_x0000_s1112" style="position:absolute;width:65089;height:51843" coordsize="65089,5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 27" o:spid="_x0000_s1113" style="position:absolute;left:4313;width:60776;height:51843" coordsize="60775,5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Straight Arrow Connector 28" o:spid="_x0000_s1114" type="#_x0000_t32" style="position:absolute;left:49601;top:20962;width:0;height:4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v:group id="Group 29" o:spid="_x0000_s1115" style="position:absolute;width:60775;height:51843" coordsize="60775,5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_x0000_s1116" type="#_x0000_t202" style="position:absolute;left:21997;top:27086;width:10954;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6B75D0" w:rsidRPr="001442FB" w:rsidRDefault="006B75D0" w:rsidP="000768C6">
                                <w:pPr>
                                  <w:jc w:val="center"/>
                                  <w:rPr>
                                    <w:sz w:val="16"/>
                                    <w:szCs w:val="16"/>
                                  </w:rPr>
                                </w:pPr>
                                <w:r>
                                  <w:rPr>
                                    <w:sz w:val="16"/>
                                    <w:szCs w:val="16"/>
                                  </w:rPr>
                                  <w:t>Press the continue button</w:t>
                                </w:r>
                              </w:p>
                            </w:txbxContent>
                          </v:textbox>
                        </v:shape>
                        <v:group id="Group 31" o:spid="_x0000_s1117" style="position:absolute;width:60775;height:51843" coordsize="60775,5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Straight Arrow Connector 320" o:spid="_x0000_s1118" type="#_x0000_t32" style="position:absolute;left:21997;top:35885;width:0;height:3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Zrtr4AAADcAAAADwAAAGRycy9kb3ducmV2LnhtbERPuwrCMBTdBf8hXMFNUxVEq1FEKDjo&#10;4AvXS3Nti81NbWKtf28GwfFw3st1a0rRUO0KywpGwwgEcWp1wZmCyzkZzEA4j6yxtEwKPuRgvep2&#10;lhhr++YjNSefiRDCLkYFufdVLKVLczLohrYiDtzd1gZ9gHUmdY3vEG5KOY6iqTRYcGjIsaJtTunj&#10;9DIKIjdNntvz49BcMn/c32Sy+8yvSvV77WYBwlPr/+Kfe6cVTMZ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Vmu2vgAAANwAAAAPAAAAAAAAAAAAAAAAAKEC&#10;AABkcnMvZG93bnJldi54bWxQSwUGAAAAAAQABAD5AAAAjAMAAAAA&#10;" strokecolor="black [3040]">
                            <v:stroke endarrow="open"/>
                          </v:shape>
                          <v:group id="Group 321" o:spid="_x0000_s1119" style="position:absolute;width:60775;height:51843" coordsize="60775,5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_x0000_s1120" type="#_x0000_t202" style="position:absolute;left:3623;top:42528;width:10953;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6B75D0" w:rsidRPr="001442FB" w:rsidRDefault="006B75D0" w:rsidP="000768C6">
                                    <w:pPr>
                                      <w:jc w:val="center"/>
                                      <w:rPr>
                                        <w:sz w:val="16"/>
                                        <w:szCs w:val="16"/>
                                      </w:rPr>
                                    </w:pPr>
                                    <w:r>
                                      <w:rPr>
                                        <w:sz w:val="16"/>
                                        <w:szCs w:val="16"/>
                                      </w:rPr>
                                      <w:t>Press the cancel button</w:t>
                                    </w:r>
                                  </w:p>
                                </w:txbxContent>
                              </v:textbox>
                            </v:shape>
                            <v:group id="Group 323" o:spid="_x0000_s1121" style="position:absolute;width:60775;height:51843" coordsize="60775,5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22" style="position:absolute;left:16907;top:39508;width:10694;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KIWcMA&#10;AADcAAAADwAAAGRycy9kb3ducmV2LnhtbESP0WoCMRRE3wv+Q7iCbzWrliKrUaRUEB9auvoBl811&#10;s7i5iUnU9e9NodDHYWbOMMt1bztxoxBbxwom4wIEce10y42C42H7OgcRE7LGzjEpeFCE9WrwssRS&#10;uzv/0K1KjcgQjiUqMCn5UspYG7IYx84TZ+/kgsWUZWikDnjPcNvJaVG8S4st5wWDnj4M1efqahX4&#10;sPHf5tMctv1X2O2ba9Way0Op0bDfLEAk6tN/+K+90wpm0z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KIWcMAAADcAAAADwAAAAAAAAAAAAAAAACYAgAAZHJzL2Rv&#10;d25yZXYueG1sUEsFBgAAAAAEAAQA9QAAAIgDAAAAAA==&#10;" fillcolor="white [3201]" strokecolor="black [3213]" strokeweight="1pt">
                                <v:textbox>
                                  <w:txbxContent>
                                    <w:p w:rsidR="006B75D0" w:rsidRPr="005F25FB" w:rsidRDefault="006B75D0" w:rsidP="000768C6">
                                      <w:pPr>
                                        <w:jc w:val="center"/>
                                        <w:rPr>
                                          <w:b/>
                                        </w:rPr>
                                      </w:pPr>
                                      <w:r>
                                        <w:t xml:space="preserve">View submission </w:t>
                                      </w:r>
                                      <w:r>
                                        <w:rPr>
                                          <w:b/>
                                        </w:rPr>
                                        <w:t>FR</w:t>
                                      </w:r>
                                    </w:p>
                                  </w:txbxContent>
                                </v:textbox>
                              </v:rect>
                              <v:rect id="Rectangle 325" o:spid="_x0000_s1123" style="position:absolute;left:5262;top:47100;width:10693;height:4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4twsMA&#10;AADcAAAADwAAAGRycy9kb3ducmV2LnhtbESP0WoCMRRE3wv+Q7iCbzWr0iKrUaRUEB9auvoBl811&#10;s7i5iUnU9e9NodDHYWbOMMt1bztxoxBbxwom4wIEce10y42C42H7OgcRE7LGzjEpeFCE9WrwssRS&#10;uzv/0K1KjcgQjiUqMCn5UspYG7IYx84TZ+/kgsWUZWikDnjPcNvJaVG8S4st5wWDnj4M1efqahX4&#10;sPHf5tMctv1X2O2ba9Way0Op0bDfLEAk6tN/+K+90wpm0z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4twsMAAADcAAAADwAAAAAAAAAAAAAAAACYAgAAZHJzL2Rv&#10;d25yZXYueG1sUEsFBgAAAAAEAAQA9QAAAIgDAAAAAA==&#10;" fillcolor="white [3201]" strokecolor="black [3213]" strokeweight="1pt">
                                <v:textbox>
                                  <w:txbxContent>
                                    <w:p w:rsidR="006B75D0" w:rsidRPr="005F25FB" w:rsidRDefault="006B75D0" w:rsidP="000768C6">
                                      <w:pPr>
                                        <w:jc w:val="center"/>
                                        <w:rPr>
                                          <w:b/>
                                        </w:rPr>
                                      </w:pPr>
                                      <w:r>
                                        <w:t xml:space="preserve">Cancel upload </w:t>
                                      </w:r>
                                      <w:r>
                                        <w:rPr>
                                          <w:b/>
                                        </w:rPr>
                                        <w:t>FR</w:t>
                                      </w:r>
                                    </w:p>
                                  </w:txbxContent>
                                </v:textbox>
                              </v:rect>
                              <v:rect id="Rectangle 326" o:spid="_x0000_s1124" style="position:absolute;left:28511;top:47100;width:10694;height:4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ztcIA&#10;AADcAAAADwAAAGRycy9kb3ducmV2LnhtbESP0WoCMRRE3wv+Q7hC32pWCyJbo0hREB8qrn7AZXO7&#10;Wbq5iUnU9e8bQfBxmJkzzHzZ205cKcTWsYLxqABBXDvdcqPgdNx8zEDEhKyxc0wK7hRhuRi8zbHU&#10;7sYHulapERnCsUQFJiVfShlrQxbjyHni7P26YDFlGRqpA94y3HZyUhRTabHlvGDQ07eh+q+6WAU+&#10;rPzerM1x0/+E7a65VK0535V6H/arLxCJ+vQKP9tbreBzMoX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7LO1wgAAANwAAAAPAAAAAAAAAAAAAAAAAJgCAABkcnMvZG93&#10;bnJldi54bWxQSwUGAAAAAAQABAD1AAAAhwMAAAAA&#10;" fillcolor="white [3201]" strokecolor="black [3213]" strokeweight="1pt">
                                <v:textbox>
                                  <w:txbxContent>
                                    <w:p w:rsidR="006B75D0" w:rsidRPr="005F25FB" w:rsidRDefault="006B75D0" w:rsidP="000768C6">
                                      <w:pPr>
                                        <w:jc w:val="center"/>
                                        <w:rPr>
                                          <w:b/>
                                        </w:rPr>
                                      </w:pPr>
                                      <w:r>
                                        <w:t xml:space="preserve">Upload to server </w:t>
                                      </w:r>
                                      <w:r>
                                        <w:rPr>
                                          <w:b/>
                                        </w:rPr>
                                        <w:t>FR</w:t>
                                      </w:r>
                                    </w:p>
                                  </w:txbxContent>
                                </v:textbox>
                              </v:rect>
                              <v:line id="Straight Connector 327" o:spid="_x0000_s1125" style="position:absolute;flip:x;visibility:visible;mso-wrap-style:square" from="13025,41406" to="16907,41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zr8QAAADcAAAADwAAAGRycy9kb3ducmV2LnhtbESPS4sCMRCE74L/IbTgTTMqqMwaRQRh&#10;WVF87B721kx6HjjpDJPojP/eCILHoqq+ohar1pTiTrUrLCsYDSMQxInVBWcKfi/bwRyE88gaS8uk&#10;4EEOVstuZ4Gxtg2f6H72mQgQdjEqyL2vYildkpNBN7QVcfBSWxv0QdaZ1DU2AW5KOY6iqTRYcFjI&#10;saJNTsn1fDMKUnerNv9/2qezn/1pn+6yAzZHpfq9dv0FwlPrP+F3+1srmIxn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DOvxAAAANwAAAAPAAAAAAAAAAAA&#10;AAAAAKECAABkcnMvZG93bnJldi54bWxQSwUGAAAAAAQABAD5AAAAkgMAAAAA&#10;" strokecolor="black [3040]"/>
                              <v:shape id="Straight Arrow Connector 328" o:spid="_x0000_s1126" type="#_x0000_t32" style="position:absolute;left:13025;top:41406;width:0;height:5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BnsL4AAADcAAAADwAAAGRycy9kb3ducmV2LnhtbERPuwrCMBTdBf8hXMFNUxVEq1FEKDjo&#10;4AvXS3Nti81NbWKtf28GwfFw3st1a0rRUO0KywpGwwgEcWp1wZmCyzkZzEA4j6yxtEwKPuRgvep2&#10;lhhr++YjNSefiRDCLkYFufdVLKVLczLohrYiDtzd1gZ9gHUmdY3vEG5KOY6iqTRYcGjIsaJtTunj&#10;9DIKIjdNntvz49BcMn/c32Sy+8yvSvV77WYBwlPr/+Kfe6cVTMZhbT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IGewvgAAANwAAAAPAAAAAAAAAAAAAAAAAKEC&#10;AABkcnMvZG93bnJldi54bWxQSwUGAAAAAAQABAD5AAAAjAMAAAAA&#10;" strokecolor="black [3040]">
                                <v:stroke endarrow="open"/>
                              </v:shape>
                              <v:line id="Straight Connector 329" o:spid="_x0000_s1127" style="position:absolute;visibility:visible;mso-wrap-style:square" from="27604,41406" to="31135,41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3Y0MMAAADcAAAADwAAAGRycy9kb3ducmV2LnhtbESPT2sCMRTE7wW/Q3iCt5pVqdTVrIhU&#10;LO2p/rk/Ns/dZTcva5Jq/PZNodDjMDO/YVbraDpxI+cbywom4wwEcWl1w5WC03H3/ArCB2SNnWVS&#10;8CAP62LwtMJc2zt/0e0QKpEg7HNUUIfQ51L6siaDfmx74uRdrDMYknSV1A7vCW46Oc2yuTTYcFqo&#10;sadtTWV7+DaJMjlfjdy3Czx/uE/3NpvHl3hVajSMmyWIQDH8h//a71rBbLqA3zPpCMj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d2NDDAAAA3AAAAA8AAAAAAAAAAAAA&#10;AAAAoQIAAGRycy9kb3ducmV2LnhtbFBLBQYAAAAABAAEAPkAAACRAwAAAAA=&#10;" strokecolor="black [3040]"/>
                              <v:shape id="Straight Arrow Connector 330" o:spid="_x0000_s1128" type="#_x0000_t32" style="position:absolute;left:31141;top:41406;width:0;height:5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9a74AAADcAAAADwAAAGRycy9kb3ducmV2LnhtbERPuwrCMBTdBf8hXMFNUxVEq1FEKDjo&#10;4AvXS3Nti81NbWKtf28GwfFw3st1a0rRUO0KywpGwwgEcWp1wZmCyzkZzEA4j6yxtEwKPuRgvep2&#10;lhhr++YjNSefiRDCLkYFufdVLKVLczLohrYiDtzd1gZ9gHUmdY3vEG5KOY6iqTRYcGjIsaJtTunj&#10;9DIKIjdNntvz49BcMn/c32Sy+8yvSvV77WYBwlPr/+Kfe6cVTCZ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j/1rvgAAANwAAAAPAAAAAAAAAAAAAAAAAKEC&#10;AABkcnMvZG93bnJldi54bWxQSwUGAAAAAAQABAD5AAAAjAMAAAAA&#10;" strokecolor="black [3040]">
                                <v:stroke endarrow="open"/>
                              </v:shape>
                              <v:shape id="_x0000_s1129" type="#_x0000_t202" style="position:absolute;left:22427;top:35970;width:9228;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eJ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E7H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HifEAAAA3AAAAA8AAAAAAAAAAAAAAAAAmAIAAGRycy9k&#10;b3ducmV2LnhtbFBLBQYAAAAABAAEAPUAAACJAwAAAAA=&#10;" filled="f" stroked="f">
                                <v:textbox>
                                  <w:txbxContent>
                                    <w:p w:rsidR="006B75D0" w:rsidRPr="001442FB" w:rsidRDefault="006B75D0" w:rsidP="000768C6">
                                      <w:pPr>
                                        <w:jc w:val="center"/>
                                        <w:rPr>
                                          <w:sz w:val="16"/>
                                          <w:szCs w:val="16"/>
                                        </w:rPr>
                                      </w:pPr>
                                      <w:r>
                                        <w:rPr>
                                          <w:sz w:val="16"/>
                                          <w:szCs w:val="16"/>
                                        </w:rPr>
                                        <w:t>Press the upload button</w:t>
                                      </w:r>
                                    </w:p>
                                  </w:txbxContent>
                                </v:textbox>
                              </v:shape>
                              <v:shape id="_x0000_s1130" type="#_x0000_t202" style="position:absolute;left:29761;top:42269;width:10953;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aAUMQA&#10;AADcAAAADwAAAGRycy9kb3ducmV2LnhtbESPQWvCQBSE74L/YXmCt7qrtsVGVxFF6MnStBa8PbLP&#10;JJh9G7Krif/eFQoeh5n5hlmsOluJKzW+dKxhPFIgiDNnSs41/P7sXmYgfEA2WDkmDTfysFr2ewtM&#10;jGv5m65pyEWEsE9QQxFCnUjps4Is+pGriaN3co3FEGWTS9NgG+G2khOl3qXFkuNCgTVtCsrO6cVq&#10;OOxPx79X9ZVv7Vvduk5Jth9S6+GgW89BBOrCM/zf/jQaptM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mgFDEAAAA3AAAAA8AAAAAAAAAAAAAAAAAmAIAAGRycy9k&#10;b3ducmV2LnhtbFBLBQYAAAAABAAEAPUAAACJAwAAAAA=&#10;" filled="f" stroked="f">
                                <v:textbox>
                                  <w:txbxContent>
                                    <w:p w:rsidR="006B75D0" w:rsidRPr="001442FB" w:rsidRDefault="006B75D0" w:rsidP="000768C6">
                                      <w:pPr>
                                        <w:jc w:val="center"/>
                                        <w:rPr>
                                          <w:sz w:val="16"/>
                                          <w:szCs w:val="16"/>
                                        </w:rPr>
                                      </w:pPr>
                                      <w:r>
                                        <w:rPr>
                                          <w:sz w:val="16"/>
                                          <w:szCs w:val="16"/>
                                        </w:rPr>
                                        <w:t>Press the confirm button</w:t>
                                      </w:r>
                                    </w:p>
                                  </w:txbxContent>
                                </v:textbox>
                              </v:shape>
                              <v:group id="Group 333" o:spid="_x0000_s1131" style="position:absolute;width:60775;height:35880" coordorigin=",431" coordsize="60775,35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line id="Straight Connector 334" o:spid="_x0000_s1132" style="position:absolute;visibility:visible;mso-wrap-style:square" from="27604,3968" to="39205,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hk8MAAADcAAAADwAAAGRycy9kb3ducmV2LnhtbESPT2sCMRTE7wW/Q3iCN83abUVXo0ix&#10;tNST/+6PzXN3cfOyJqmm374pCD0OM/MbZrGKphU3cr6xrGA8ykAQl1Y3XCk4Ht6HUxA+IGtsLZOC&#10;H/KwWvaeFlhoe+cd3fahEgnCvkAFdQhdIaUvazLoR7YjTt7ZOoMhSVdJ7fCe4KaVz1k2kQYbTgs1&#10;dvRWU3nZf5tEGZ+uRn5cZnj6clu3ySfxNV6VGvTjeg4iUAz/4Uf7UyvI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F4ZPDAAAA3AAAAA8AAAAAAAAAAAAA&#10;AAAAoQIAAGRycy9kb3ducmV2LnhtbFBLBQYAAAAABAAEAPkAAACRAwAAAAA=&#10;" strokecolor="black [3040]"/>
                                <v:group id="Group 335" o:spid="_x0000_s1133" style="position:absolute;top:431;width:60775;height:35880" coordsize="60775,35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_x0000_s1134" type="#_x0000_t202" style="position:absolute;left:7073;width:10262;height:3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6B75D0" w:rsidRDefault="006B75D0" w:rsidP="000768C6">
                                          <w:pPr>
                                            <w:jc w:val="center"/>
                                            <w:rPr>
                                              <w:sz w:val="16"/>
                                              <w:szCs w:val="16"/>
                                            </w:rPr>
                                          </w:pPr>
                                          <w:r w:rsidRPr="001442FB">
                                            <w:rPr>
                                              <w:sz w:val="16"/>
                                              <w:szCs w:val="16"/>
                                            </w:rPr>
                                            <w:t>Start the</w:t>
                                          </w:r>
                                        </w:p>
                                        <w:p w:rsidR="006B75D0" w:rsidRPr="001442FB" w:rsidRDefault="006B75D0" w:rsidP="000768C6">
                                          <w:pPr>
                                            <w:jc w:val="center"/>
                                            <w:rPr>
                                              <w:sz w:val="16"/>
                                              <w:szCs w:val="16"/>
                                            </w:rPr>
                                          </w:pPr>
                                          <w:r>
                                            <w:rPr>
                                              <w:sz w:val="16"/>
                                              <w:szCs w:val="16"/>
                                            </w:rPr>
                                            <w:t>a</w:t>
                                          </w:r>
                                          <w:r w:rsidRPr="001442FB">
                                            <w:rPr>
                                              <w:sz w:val="16"/>
                                              <w:szCs w:val="16"/>
                                            </w:rPr>
                                            <w:t>pplication</w:t>
                                          </w:r>
                                        </w:p>
                                      </w:txbxContent>
                                    </v:textbox>
                                  </v:shape>
                                  <v:group id="Group 337" o:spid="_x0000_s1135" style="position:absolute;top:258;width:60775;height:35622" coordorigin=",85" coordsize="6077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_x0000_s1136" type="#_x0000_t202" style="position:absolute;left:11041;top:5607;width:10954;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6B75D0" w:rsidRDefault="006B75D0" w:rsidP="000768C6">
                                            <w:pPr>
                                              <w:jc w:val="center"/>
                                              <w:rPr>
                                                <w:sz w:val="16"/>
                                                <w:szCs w:val="16"/>
                                              </w:rPr>
                                            </w:pPr>
                                            <w:r>
                                              <w:rPr>
                                                <w:sz w:val="16"/>
                                                <w:szCs w:val="16"/>
                                              </w:rPr>
                                              <w:t>Press the edit</w:t>
                                            </w:r>
                                          </w:p>
                                          <w:p w:rsidR="006B75D0" w:rsidRPr="001442FB" w:rsidRDefault="006B75D0" w:rsidP="000768C6">
                                            <w:pPr>
                                              <w:jc w:val="center"/>
                                              <w:rPr>
                                                <w:sz w:val="16"/>
                                                <w:szCs w:val="16"/>
                                              </w:rPr>
                                            </w:pPr>
                                            <w:r>
                                              <w:rPr>
                                                <w:sz w:val="16"/>
                                                <w:szCs w:val="16"/>
                                              </w:rPr>
                                              <w:t xml:space="preserve"> button</w:t>
                                            </w:r>
                                          </w:p>
                                        </w:txbxContent>
                                      </v:textbox>
                                    </v:shape>
                                    <v:group id="Group 339" o:spid="_x0000_s1137" style="position:absolute;top:85;width:60775;height:35622" coordorigin=",85" coordsize="6077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shape id="_x0000_s1138" type="#_x0000_t202" style="position:absolute;left:10179;top:26617;width:10953;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zLc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Z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PMtxQAAANwAAAAPAAAAAAAAAAAAAAAAAJgCAABkcnMv&#10;ZG93bnJldi54bWxQSwUGAAAAAAQABAD1AAAAigMAAAAA&#10;" filled="f" stroked="f">
                                        <v:textbox>
                                          <w:txbxContent>
                                            <w:p w:rsidR="006B75D0" w:rsidRDefault="006B75D0" w:rsidP="000768C6">
                                              <w:pPr>
                                                <w:jc w:val="center"/>
                                                <w:rPr>
                                                  <w:sz w:val="16"/>
                                                  <w:szCs w:val="16"/>
                                                </w:rPr>
                                              </w:pPr>
                                              <w:r>
                                                <w:rPr>
                                                  <w:sz w:val="16"/>
                                                  <w:szCs w:val="16"/>
                                                </w:rPr>
                                                <w:t xml:space="preserve">Select a </w:t>
                                              </w:r>
                                            </w:p>
                                            <w:p w:rsidR="006B75D0" w:rsidRPr="001442FB" w:rsidRDefault="006B75D0" w:rsidP="000768C6">
                                              <w:pPr>
                                                <w:jc w:val="center"/>
                                                <w:rPr>
                                                  <w:sz w:val="16"/>
                                                  <w:szCs w:val="16"/>
                                                </w:rPr>
                                              </w:pPr>
                                              <w:r>
                                                <w:rPr>
                                                  <w:sz w:val="16"/>
                                                  <w:szCs w:val="16"/>
                                                </w:rPr>
                                                <w:t>route to edit</w:t>
                                              </w:r>
                                            </w:p>
                                          </w:txbxContent>
                                        </v:textbox>
                                      </v:shape>
                                      <v:group id="Group 350" o:spid="_x0000_s1139" style="position:absolute;top:85;width:60775;height:35622" coordorigin=",85" coordsize="6077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line id="Straight Connector 351" o:spid="_x0000_s1140" style="position:absolute;flip:y;visibility:visible;mso-wrap-style:square" from="27259,33643" to="39159,33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99PcYAAADcAAAADwAAAGRycy9kb3ducmV2LnhtbESPS2vDMBCE74X8B7GB3Go5CW2KYyWE&#10;QCC0pOTRHnpbrPWDWCtjyY/++6pQ6HGYmW+YdDuaWvTUusqygnkUgyDOrK64UPBxOzy+gHAeWWNt&#10;mRR8k4PtZvKQYqLtwBfqr74QAcIuQQWl900ipctKMugi2xAHL7etQR9kW0jd4hDgppaLOH6WBisO&#10;CyU2tC8pu187oyB3XbP/+tQ+X72eLqf8rXjH4azUbDru1iA8jf4//Nc+agXLpz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vfT3GAAAA3AAAAA8AAAAAAAAA&#10;AAAAAAAAoQIAAGRycy9kb3ducmV2LnhtbFBLBQYAAAAABAAEAPkAAACUAwAAAAA=&#10;" strokecolor="black [3040]"/>
                                        <v:group id="Group 352" o:spid="_x0000_s1141" style="position:absolute;top:85;width:60775;height:35622" coordorigin=",85" coordsize="6077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shape id="_x0000_s1142" type="#_x0000_t202" style="position:absolute;left:27649;top:31298;width:10954;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rsidR="006B75D0" w:rsidRPr="001442FB" w:rsidRDefault="006B75D0" w:rsidP="000768C6">
                                                  <w:pPr>
                                                    <w:jc w:val="center"/>
                                                    <w:rPr>
                                                      <w:sz w:val="16"/>
                                                      <w:szCs w:val="16"/>
                                                    </w:rPr>
                                                  </w:pPr>
                                                  <w:r>
                                                    <w:rPr>
                                                      <w:sz w:val="16"/>
                                                      <w:szCs w:val="16"/>
                                                    </w:rPr>
                                                    <w:t>Press the help button</w:t>
                                                  </w:r>
                                                </w:p>
                                              </w:txbxContent>
                                            </v:textbox>
                                          </v:shape>
                                          <v:group id="Group 364" o:spid="_x0000_s1143" style="position:absolute;top:85;width:60775;height:35622" coordorigin=",85" coordsize="6077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144" style="position:absolute;left:44561;top:17397;width:9830;height:3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UAsMA&#10;AADcAAAADwAAAGRycy9kb3ducmV2LnhtbESP0WoCMRRE3wv+Q7iCbzVrS0VWo0ipID5YuvoBl811&#10;s7i5iUnU9e9NodDHYWbOMItVbztxoxBbxwom4wIEce10y42C42HzOgMRE7LGzjEpeFCE1XLwssBS&#10;uzv/0K1KjcgQjiUqMCn5UspYG7IYx84TZ+/kgsWUZWikDnjPcNvJt6KYSost5wWDnj4N1efqahX4&#10;sPbf5sscNv0+bHfNtWrN5aHUaNiv5yAS9ek//NfeagXv0w/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SUAsMAAADcAAAADwAAAAAAAAAAAAAAAACYAgAAZHJzL2Rv&#10;d25yZXYueG1sUEsFBgAAAAAEAAQA9QAAAIgDAAAAAA==&#10;" fillcolor="white [3201]" strokecolor="black [3213]" strokeweight="1pt">
                                              <v:textbox>
                                                <w:txbxContent>
                                                  <w:p w:rsidR="006B75D0" w:rsidRDefault="006B75D0" w:rsidP="000768C6">
                                                    <w:pPr>
                                                      <w:jc w:val="center"/>
                                                    </w:pPr>
                                                    <w:r>
                                                      <w:t>Help Screen</w:t>
                                                    </w:r>
                                                  </w:p>
                                                </w:txbxContent>
                                              </v:textbox>
                                            </v:rect>
                                            <v:rect id="Rectangle 366" o:spid="_x0000_s1145" style="position:absolute;left:44598;top:25534;width:9830;height:3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KdcMA&#10;AADcAAAADwAAAGRycy9kb3ducmV2LnhtbESP0WoCMRRE3wX/IVyhb5rVwlK2RhGpID5UuvYDLpvr&#10;ZnFzkyZR179vhEIfh5k5wyzXg+3FjULsHCuYzwoQxI3THbcKvk+76RuImJA19o5JwYMirFfj0RIr&#10;7e78Rbc6tSJDOFaowKTkKyljY8hinDlPnL2zCxZTlqGVOuA9w20vF0VRSosd5wWDnraGmkt9tQp8&#10;2Pij+TCn3fAZ9of2Wnfm56HUy2TYvININKT/8F97rxW8liU8z+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YKdcMAAADcAAAADwAAAAAAAAAAAAAAAACYAgAAZHJzL2Rv&#10;d25yZXYueG1sUEsFBgAAAAAEAAQA9QAAAIgDAAAAAA==&#10;" fillcolor="white [3201]" strokecolor="black [3213]" strokeweight="1pt">
                                              <v:textbox>
                                                <w:txbxContent>
                                                  <w:p w:rsidR="006B75D0" w:rsidRDefault="006B75D0" w:rsidP="000768C6">
                                                    <w:pPr>
                                                      <w:jc w:val="center"/>
                                                    </w:pPr>
                                                    <w:r>
                                                      <w:t>Help Screen 2</w:t>
                                                    </w:r>
                                                  </w:p>
                                                </w:txbxContent>
                                              </v:textbox>
                                            </v:rect>
                                            <v:line id="Straight Connector 368" o:spid="_x0000_s1146" style="position:absolute;visibility:visible;mso-wrap-style:square" from="39163,3364" to="39163,18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vEi8QAAADcAAAADwAAAGRycy9kb3ducmV2LnhtbESPwU7DMAyG75N4h8hI3LZ0TFRQlk0I&#10;gZjYaYXdrca01RqnS8KWvT0+IO1o/f4/+1uusxvUiULsPRuYzwpQxI23PbcGvr/ep4+gYkK2OHgm&#10;AxeKsF7dTJZYWX/mHZ3q1CqBcKzQQJfSWGkdm44cxpkfiSX78cFhkjG02gY8C9wN+r4oSu2wZ7nQ&#10;4UivHTWH+tcJZb4/Ov1xeML9Z9iGt0WZH/LRmLvb/PIMKlFO1+X/9sYaWJTyrciICO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8SLxAAAANwAAAAPAAAAAAAAAAAA&#10;AAAAAKECAABkcnMvZG93bnJldi54bWxQSwUGAAAAAAQABAD5AAAAkgMAAAAA&#10;" strokecolor="black [3040]"/>
                                            <v:shape id="Straight Arrow Connector 376" o:spid="_x0000_s1147" type="#_x0000_t32" style="position:absolute;left:39163;top:18633;width:53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B5RMQAAADcAAAADwAAAGRycy9kb3ducmV2LnhtbESPT4vCMBTE74LfITxhb5q6QtVqFBEK&#10;HnYP/sPro3m2xeal28Rav/1GEDwOM/MbZrnuTCVaalxpWcF4FIEgzqwuOVdwOqbDGQjnkTVWlknB&#10;kxysV/3eEhNtH7yn9uBzESDsElRQeF8nUrqsIINuZGvi4F1tY9AH2eRSN/gIcFPJ7yiKpcGSw0KB&#10;NW0Lym6Hu1EQuTj92x5vv+0p9/ufi0x3z/lZqa9Bt1mA8NT5T/jd3mkFk2kM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QHlExAAAANwAAAAPAAAAAAAAAAAA&#10;AAAAAKECAABkcnMvZG93bnJldi54bWxQSwUGAAAAAAQABAD5AAAAkgMAAAAA&#10;" strokecolor="black [3040]">
                                              <v:stroke endarrow="open"/>
                                            </v:shape>
                                            <v:line id="Straight Connector 377" o:spid="_x0000_s1148" style="position:absolute;visibility:visible;mso-wrap-style:square" from="39163,20272" to="39163,3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3GJMIAAADcAAAADwAAAGRycy9kb3ducmV2LnhtbESPQWsCMRSE7wX/Q3iCN82qVO3WKCKK&#10;xZ6q9f7YvO4ubl7WJGr67xtB6HGYmW+Y+TKaRtzI+dqyguEgA0FcWF1zqeD7uO3PQPiArLGxTAp+&#10;ycNy0XmZY67tnb/odgilSBD2OSqoQmhzKX1RkUE/sC1x8n6sMxiSdKXUDu8Jbho5yrKJNFhzWqiw&#10;pXVFxflwNYkyPF2M3J3f8LR3n24znsTXeFGq142rdxCBYvgPP9sfWsF4OoXH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3GJMIAAADcAAAADwAAAAAAAAAAAAAA&#10;AAChAgAAZHJzL2Rvd25yZXYueG1sUEsFBgAAAAAEAAQA+QAAAJADAAAAAA==&#10;" strokecolor="black [3040]"/>
                                            <v:shape id="Straight Arrow Connector 378" o:spid="_x0000_s1149" type="#_x0000_t32" style="position:absolute;left:39163;top:20272;width:53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rcEAAADcAAAADwAAAGRycy9kb3ducmV2LnhtbERPTYvCMBC9L/gfwgje1nQV1O02iggF&#10;D+5Bq3gdmtm2tJnUJtb6781hwePjfSebwTSip85VlhV8TSMQxLnVFRcKzln6uQLhPLLGxjIpeJKD&#10;zXr0kWCs7YOP1J98IUIIuxgVlN63sZQuL8mgm9qWOHB/tjPoA+wKqTt8hHDTyFkULaTBikNDiS3t&#10;Ssrr090oiNwive2y+rc/F/54uMp0//y+KDUZD9sfEJ4G/xb/u/dawXwZ1oYz4Qj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k0itwQAAANwAAAAPAAAAAAAAAAAAAAAA&#10;AKECAABkcnMvZG93bnJldi54bWxQSwUGAAAAAAQABAD5AAAAjwMAAAAA&#10;" strokecolor="black [3040]">
                                              <v:stroke endarrow="open"/>
                                            </v:shape>
                                            <v:shape id="_x0000_s1150" type="#_x0000_t202" style="position:absolute;left:28208;top:85;width:10954;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6B75D0" w:rsidRPr="001442FB" w:rsidRDefault="006B75D0" w:rsidP="000768C6">
                                                    <w:pPr>
                                                      <w:jc w:val="center"/>
                                                      <w:rPr>
                                                        <w:sz w:val="16"/>
                                                        <w:szCs w:val="16"/>
                                                      </w:rPr>
                                                    </w:pPr>
                                                    <w:r>
                                                      <w:rPr>
                                                        <w:sz w:val="16"/>
                                                        <w:szCs w:val="16"/>
                                                      </w:rPr>
                                                      <w:t>Help button is pressed</w:t>
                                                    </w:r>
                                                  </w:p>
                                                </w:txbxContent>
                                              </v:textbox>
                                            </v:shape>
                                            <v:group id="Group 380" o:spid="_x0000_s1151" style="position:absolute;top:1725;width:37003;height:33982" coordsize="37003,33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rect id="Rectangle 381" o:spid="_x0000_s1152" style="position:absolute;width:790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0+8IA&#10;AADcAAAADwAAAGRycy9kb3ducmV2LnhtbESP0WoCMRRE3wX/IVzBN81aochqFCkK0ocWVz/gsrlu&#10;lm5uYhJ1/fumUPBxmJkzzGrT207cKcTWsYLZtABBXDvdcqPgfNpPFiBiQtbYOSYFT4qwWQ8HKyy1&#10;e/CR7lVqRIZwLFGBScmXUsbakMU4dZ44excXLKYsQyN1wEeG206+FcW7tNhyXjDo6cNQ/VPdrAIf&#10;tv7b7Mxp33+Fw2dzq1pzfSo1HvXbJYhEfXqF/9sHrWC+mMHfmXw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Y3T7wgAAANwAAAAPAAAAAAAAAAAAAAAAAJgCAABkcnMvZG93&#10;bnJldi54bWxQSwUGAAAAAAQABAD1AAAAhwMAAAAA&#10;" fillcolor="white [3201]" strokecolor="black [3213]" strokeweight="1pt">
                                                <v:textbox>
                                                  <w:txbxContent>
                                                    <w:p w:rsidR="006B75D0" w:rsidRDefault="006B75D0" w:rsidP="000768C6">
                                                      <w:pPr>
                                                        <w:jc w:val="center"/>
                                                      </w:pPr>
                                                      <w:r>
                                                        <w:t>Start</w:t>
                                                      </w:r>
                                                    </w:p>
                                                  </w:txbxContent>
                                                </v:textbox>
                                              </v:rect>
                                              <v:rect id="Rectangle 382" o:spid="_x0000_s1153" style="position:absolute;left:6217;top:14664;width:11384;height:5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qjMMA&#10;AADcAAAADwAAAGRycy9kb3ducmV2LnhtbESP0WoCMRRE3wv+Q7hC32pWC0VWo4hUkD5UuusHXDbX&#10;zeLmJiZR179vhEIfh5k5wyzXg+3FjULsHCuYTgoQxI3THbcKjvXubQ4iJmSNvWNS8KAI69XoZYml&#10;dnf+oVuVWpEhHEtUYFLypZSxMWQxTpwnzt7JBYspy9BKHfCe4baXs6L4kBY7zgsGPW0NNefqahX4&#10;sPEH82nq3fAd9l/tterM5aHU63jYLEAkGtJ/+K+91wre5zN4ns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qjMMAAADcAAAADwAAAAAAAAAAAAAAAACYAgAAZHJzL2Rv&#10;d25yZXYueG1sUEsFBgAAAAAEAAQA9QAAAIgDAAAAAA==&#10;" fillcolor="white [3201]" strokecolor="black [3213]" strokeweight="1pt">
                                                <v:textbox>
                                                  <w:txbxContent>
                                                    <w:p w:rsidR="006B75D0" w:rsidRDefault="006B75D0" w:rsidP="000768C6">
                                                      <w:pPr>
                                                        <w:jc w:val="center"/>
                                                      </w:pPr>
                                                      <w:r>
                                                        <w:t>Display list of existing routes</w:t>
                                                      </w:r>
                                                    </w:p>
                                                  </w:txbxContent>
                                                </v:textbox>
                                              </v:rect>
                                              <v:rect id="Rectangle 383" o:spid="_x0000_s1154" style="position:absolute;left:18029;width:962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PF8MA&#10;AADcAAAADwAAAGRycy9kb3ducmV2LnhtbESP0WoCMRRE3wX/IVyhb5pVocjWKFIUpA+V7voBl83t&#10;ZunmJiZR179vhEIfh5k5w6y3g+3FjULsHCuYzwoQxI3THbcKzvVhugIRE7LG3jEpeFCE7WY8WmOp&#10;3Z2/6FalVmQIxxIVmJR8KWVsDFmMM+eJs/ftgsWUZWilDnjPcNvLRVG8Sosd5wWDnt4NNT/V1Srw&#10;YedPZm/qw/AZjh/tterM5aHUy2TYvYFINKT/8F/7qBUsV0t4ns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1PF8MAAADcAAAADwAAAAAAAAAAAAAAAACYAgAAZHJzL2Rv&#10;d25yZXYueG1sUEsFBgAAAAAEAAQA9QAAAIgDAAAAAA==&#10;" fillcolor="white [3201]" strokecolor="black [3213]" strokeweight="1pt">
                                                <v:textbox>
                                                  <w:txbxContent>
                                                    <w:p w:rsidR="006B75D0" w:rsidRDefault="006B75D0" w:rsidP="000768C6">
                                                      <w:pPr>
                                                        <w:jc w:val="center"/>
                                                      </w:pPr>
                                                      <w:r>
                                                        <w:t>Start Screen</w:t>
                                                      </w:r>
                                                    </w:p>
                                                  </w:txbxContent>
                                                </v:textbox>
                                              </v:rect>
                                              <v:shape id="Straight Arrow Connector 384" o:spid="_x0000_s1155" type="#_x0000_t32" style="position:absolute;left:7936;top:1639;width:10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syj8MAAADcAAAADwAAAGRycy9kb3ducmV2LnhtbESPzarCMBSE94LvEI5wd5rqFdFqFBEK&#10;Lq4L/3B7aI5tsTmpTW6tb28EweUwM98wi1VrStFQ7QrLCoaDCARxanXBmYLTMelPQTiPrLG0TAqe&#10;5GC17HYWGGv74D01B5+JAGEXo4Lc+yqW0qU5GXQDWxEH72prgz7IOpO6xkeAm1KOomgiDRYcFnKs&#10;aJNTejv8GwWRmyT3zfG2a06Z3/9dZLJ9zs5K/fTa9RyEp9Z/w5/2Viv4nY7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LMo/DAAAA3AAAAA8AAAAAAAAAAAAA&#10;AAAAoQIAAGRycy9kb3ducmV2LnhtbFBLBQYAAAAABAAEAPkAAACRAwAAAAA=&#10;" strokecolor="black [3040]">
                                                <v:stroke endarrow="open"/>
                                              </v:shape>
                                              <v:rect id="Rectangle 385" o:spid="_x0000_s1156" style="position:absolute;left:16562;top:30019;width:10694;height:3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hy+MQA&#10;AADcAAAADwAAAGRycy9kb3ducmV2LnhtbESP0WoCMRRE3wv9h3ALfavZtiiymhWRCtIHi6sfcNlc&#10;N0s3NzHJ6vr3TaHQx2FmzjDL1Wh7caUQO8cKXicFCOLG6Y5bBafj9mUOIiZkjb1jUnCnCKvq8WGJ&#10;pXY3PtC1Tq3IEI4lKjAp+VLK2BiyGCfOE2fv7ILFlGVopQ54y3Dby7eimEmLHecFg542hprverAK&#10;fFj7L/NhjttxH3af7VB35nJX6vlpXC9AJBrTf/ivvdMK3udT+D2Tj4C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YcvjEAAAA3AAAAA8AAAAAAAAAAAAAAAAAmAIAAGRycy9k&#10;b3ducmV2LnhtbFBLBQYAAAAABAAEAPUAAACJAwAAAAA=&#10;" fillcolor="white [3201]" strokecolor="black [3213]" strokeweight="1pt">
                                                <v:textbox>
                                                  <w:txbxContent>
                                                    <w:p w:rsidR="006B75D0" w:rsidRDefault="006B75D0" w:rsidP="000768C6">
                                                      <w:pPr>
                                                        <w:jc w:val="center"/>
                                                      </w:pPr>
                                                      <w:r>
                                                        <w:t xml:space="preserve">View Map </w:t>
                                                      </w:r>
                                                      <w:r w:rsidRPr="005F25FB">
                                                        <w:rPr>
                                                          <w:b/>
                                                        </w:rPr>
                                                        <w:t>FR</w:t>
                                                      </w:r>
                                                    </w:p>
                                                    <w:p w:rsidR="006B75D0" w:rsidRDefault="006B75D0" w:rsidP="000768C6"/>
                                                  </w:txbxContent>
                                                </v:textbox>
                                              </v:rect>
                                              <v:rect id="Rectangle 386" o:spid="_x0000_s1157" style="position:absolute;left:26310;top:14664;width:10693;height:5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sj8IA&#10;AADcAAAADwAAAGRycy9kb3ducmV2LnhtbESP0WoCMRRE3wv+Q7iCbzWrBZGtUaQoSB+Urn7AZXO7&#10;Wbq5iUnU9e+NIPRxmJkzzGLV205cKcTWsYLJuABBXDvdcqPgdNy+z0HEhKyxc0wK7hRhtRy8LbDU&#10;7sY/dK1SIzKEY4kKTEq+lDLWhizGsfPE2ft1wWLKMjRSB7xluO3ktChm0mLLecGgpy9D9V91sQp8&#10;WPuD2Zjjtt+H3XdzqVpzvis1GvbrTxCJ+vQffrV3WsHHfAb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uyPwgAAANwAAAAPAAAAAAAAAAAAAAAAAJgCAABkcnMvZG93&#10;bnJldi54bWxQSwUGAAAAAAQABAD1AAAAhwMAAAAA&#10;" fillcolor="white [3201]" strokecolor="black [3213]" strokeweight="1pt">
                                                <v:textbox>
                                                  <w:txbxContent>
                                                    <w:p w:rsidR="006B75D0" w:rsidRPr="005F25FB" w:rsidRDefault="006B75D0" w:rsidP="000768C6">
                                                      <w:pPr>
                                                        <w:jc w:val="center"/>
                                                        <w:rPr>
                                                          <w:b/>
                                                        </w:rPr>
                                                      </w:pPr>
                                                      <w:r>
                                                        <w:t xml:space="preserve">Input routes details </w:t>
                                                      </w:r>
                                                      <w:r>
                                                        <w:rPr>
                                                          <w:b/>
                                                        </w:rPr>
                                                        <w:t>FR</w:t>
                                                      </w:r>
                                                    </w:p>
                                                  </w:txbxContent>
                                                </v:textbox>
                                              </v:rect>
                                              <v:group id="Group 387" o:spid="_x0000_s1158" style="position:absolute;left:11909;top:3105;width:10519;height:11559" coordorigin="-80" coordsize="10518,11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line id="Straight Connector 388" o:spid="_x0000_s1159" style="position:absolute;visibility:visible;mso-wrap-style:square" from="10437,0" to="10437,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ciccMAAADcAAAADwAAAGRycy9kb3ducmV2LnhtbESPwW7CMAyG75P2DpEn7TZSQEOsENA0&#10;MQ2xEzDuVmPaisYpSQbh7ecD0o7W7/+zv/kyu05dKMTWs4HhoABFXHnbcm3gZ//5MgUVE7LFzjMZ&#10;uFGE5eLxYY6l9Vfe0mWXaiUQjiUaaFLqS61j1ZDDOPA9sWRHHxwmGUOtbcCrwF2nR0Ux0Q5blgsN&#10;9vTRUHXa/TqhDA9np79Ob3jYhO+wGk/yaz4b8/yU32egEuX0v3xvr62B8VS+FRkRAb3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3InHDAAAA3AAAAA8AAAAAAAAAAAAA&#10;AAAAoQIAAGRycy9kb3ducmV2LnhtbFBLBQYAAAAABAAEAPkAAACRAwAAAAA=&#10;" strokecolor="black [3040]"/>
                                                <v:shape id="Straight Arrow Connector 389" o:spid="_x0000_s1160" type="#_x0000_t32" style="position:absolute;left:-80;top:3787;width:0;height:77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qdEcUAAADcAAAADwAAAGRycy9kb3ducmV2LnhtbESPzWrDMBCE74G+g9hCboncFkLiRjYh&#10;YMihOdhJ6HWxNraJtXIt1T9vXxUKPQ4z8w2zTyfTioF611hW8LKOQBCXVjdcKbhestUWhPPIGlvL&#10;pGAmB2nytNhjrO3IOQ2Fr0SAsItRQe19F0vpypoMurXtiIN3t71BH2RfSd3jGOCmla9RtJEGGw4L&#10;NXZ0rKl8FN9GQeQ22dfx8jgP18rnH58yO827m1LL5+nwDsLT5P/Df+2TVvC23cHvmXAEZP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qdEcUAAADcAAAADwAAAAAAAAAA&#10;AAAAAAChAgAAZHJzL2Rvd25yZXYueG1sUEsFBgAAAAAEAAQA+QAAAJMDAAAAAA==&#10;" strokecolor="black [3040]">
                                                  <v:stroke endarrow="open"/>
                                                </v:shape>
                                                <v:line id="Straight Connector 390" o:spid="_x0000_s1161" style="position:absolute;visibility:visible;mso-wrap-style:square" from="0,3795" to="10437,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i4qsMAAADcAAAADwAAAGRycy9kb3ducmV2LnhtbESPwW7CMAyG75P2DpEn7TZSQENQCGia&#10;mIbYCTbuVmPaisYpSQbh7ecD0o7W7/+zv8Uqu05dKMTWs4HhoABFXHnbcm3g5/vjZQoqJmSLnWcy&#10;cKMIq+XjwwJL66+8o8s+1UogHEs00KTUl1rHqiGHceB7YsmOPjhMMoZa24BXgbtOj4pioh22LBca&#10;7Om9oeq0/3VCGR7OTn+eZnjYhq+wHk/yaz4b8/yU3+agEuX0v3xvb6yB8UzeFxkRAb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YuKrDAAAA3AAAAA8AAAAAAAAAAAAA&#10;AAAAoQIAAGRycy9kb3ducmV2LnhtbFBLBQYAAAAABAAEAPkAAACRAwAAAAA=&#10;" strokecolor="black [3040]"/>
                                              </v:group>
                                              <v:group id="Group 391" o:spid="_x0000_s1162" style="position:absolute;left:23118;top:3105;width:9144;height:11559" coordsize="9144,115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line id="Straight Connector 576" o:spid="_x0000_s1163" style="position:absolute;visibility:visible;mso-wrap-style:square" from="0,0" to="0,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qhR8MAAADcAAAADwAAAGRycy9kb3ducmV2LnhtbESPQWsCMRSE70L/Q3gFbzVrxbVujVJK&#10;i0VPbvX+2LzuLm5e1iTV+O8boeBxmJlvmMUqmk6cyfnWsoLxKANBXFndcq1g//359ALCB2SNnWVS&#10;cCUPq+XDYIGFthfe0bkMtUgQ9gUqaELoCyl91ZBBP7I9cfJ+rDMYknS11A4vCW46+ZxluTTYclpo&#10;sKf3hqpj+WsSZXw4Gbk+zvGwcVv3McnjNJ6UGj7Gt1cQgWK4h//bX1rBdJbD7Uw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6oUfDAAAA3AAAAA8AAAAAAAAAAAAA&#10;AAAAoQIAAGRycy9kb3ducmV2LnhtbFBLBQYAAAAABAAEAPkAAACRAwAAAAA=&#10;" strokecolor="black [3040]"/>
                                                <v:line id="Straight Connector 577" o:spid="_x0000_s1164" style="position:absolute;visibility:visible;mso-wrap-style:square" from="0,3795" to="9144,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E3MIAAADcAAAADwAAAGRycy9kb3ducmV2LnhtbESPQWsCMRSE74L/ITzBm2atqO3WKKVU&#10;FHuqrffH5nV3cfOyJlHjvzeC4HGYmW+Y+TKaRpzJ+dqygtEwA0FcWF1zqeDvdzV4BeEDssbGMim4&#10;koflotuZY67thX/ovAulSBD2OSqoQmhzKX1RkUE/tC1x8v6tMxiSdKXUDi8Jbhr5kmVTabDmtFBh&#10;S58VFYfdySTKaH80cn14w/3Wfbuv8TRO4lGpfi9+vIMIFMMz/GhvtILJbAb3M+kI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E3MIAAADcAAAADwAAAAAAAAAAAAAA&#10;AAChAgAAZHJzL2Rvd25yZXYueG1sUEsFBgAAAAAEAAQA+QAAAJADAAAAAA==&#10;" strokecolor="black [3040]"/>
                                                <v:shape id="Straight Arrow Connector 578" o:spid="_x0000_s1165" type="#_x0000_t32" style="position:absolute;left:9138;top:3788;width:6;height:77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iKVcIAAADcAAAADwAAAGRycy9kb3ducmV2LnhtbERPy4rCMBTdD/gP4QruxnQEH9NpFBEK&#10;LpyFVnF7ae60pc1NbWKtf28WAy4P551sBtOInjpXWVbwNY1AEOdWV1woOGfp5wqE88gaG8uk4EkO&#10;NuvRR4Kxtg8+Un/yhQgh7GJUUHrfxlK6vCSDbmpb4sD92c6gD7ArpO7wEcJNI2dRtJAGKw4NJba0&#10;KymvT3ejIHKL9LbL6t/+XPjj4SrT/fP7otRkPGx/QHga/Fv8795rBfNlWBvOhCM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iKVcIAAADcAAAADwAAAAAAAAAAAAAA&#10;AAChAgAAZHJzL2Rvd25yZXYueG1sUEsFBgAAAAAEAAQA+QAAAJADAAAAAA==&#10;" strokecolor="black [3040]">
                                                  <v:stroke endarrow="open"/>
                                                </v:shape>
                                              </v:group>
                                              <v:group id="Group 579" o:spid="_x0000_s1166" style="position:absolute;left:11909;top:20099;width:9225;height:9920" coordorigin="-80,-4485" coordsize="9224,9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fspcYAAADcAAAADwAAAGRycy9kb3ducmV2LnhtbESPT2vCQBTE74LfYXmC&#10;t7qJxWqjq4i0pYcgqIXS2yP7TILZtyG75s+37xYKHoeZ+Q2z2fWmEi01rrSsIJ5FIIgzq0vOFXxd&#10;3p9WIJxH1lhZJgUDOdhtx6MNJtp2fKL27HMRIOwSVFB4XydSuqwgg25ma+LgXW1j0AfZ5FI32AW4&#10;qeQ8il6kwZLDQoE1HQrKbue7UfDRYbd/jt/a9HY9DD+XxfE7jUmp6aTfr0F46v0j/N/+1AoWy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d+ylxgAAANwA&#10;AAAPAAAAAAAAAAAAAAAAAKoCAABkcnMvZG93bnJldi54bWxQSwUGAAAAAAQABAD6AAAAnQMAAAAA&#10;">
                                                <v:line id="Straight Connector 580" o:spid="_x0000_s1167" style="position:absolute;visibility:visible;mso-wrap-style:square" from="-80,-4485" to="-80,3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sj8MAAADcAAAADwAAAGRycy9kb3ducmV2LnhtbESPTW/CMAyG70j8h8hIu0HKJhAUApqm&#10;TZu2E193qzFtReOUJIPs38+HSTtar9/Hftbb7Dp1oxBbzwamkwIUceVty7WB4+FtvAAVE7LFzjMZ&#10;+KEI281wsMbS+jvv6LZPtRIIxxINNCn1pdaxashhnPieWLKzDw6TjKHWNuBd4K7Tj0Ux1w5blgsN&#10;9vTSUHXZfzuhTE9Xp98vSzx9hq/w+jTPs3w15mGUn1egEuX0v/zX/rAGZgt5X2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K7I/DAAAA3AAAAA8AAAAAAAAAAAAA&#10;AAAAoQIAAGRycy9kb3ducmV2LnhtbFBLBQYAAAAABAAEAPkAAACRAwAAAAA=&#10;" strokecolor="black [3040]"/>
                                                <v:line id="Straight Connector 581" o:spid="_x0000_s1168" style="position:absolute;visibility:visible;mso-wrap-style:square" from="0,3795" to="9144,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JFMMAAADcAAAADwAAAGRycy9kb3ducmV2LnhtbESPT2sCMRTE74LfITyhN81ui6KrUUQq&#10;Le3Jf/fH5rm7uHlZk6jpt28KBY/DzPyGWayiacWdnG8sK8hHGQji0uqGKwXHw3Y4BeEDssbWMin4&#10;IQ+rZb+3wELbB+/ovg+VSBD2BSqoQ+gKKX1Zk0E/sh1x8s7WGQxJukpqh48EN618zbKJNNhwWqix&#10;o01N5WV/M4mSn65GflxmePpy3+79bRLH8arUyyCu5yACxfAM/7c/tYLxNIe/M+k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GSRTDAAAA3AAAAA8AAAAAAAAAAAAA&#10;AAAAoQIAAGRycy9kb3ducmV2LnhtbFBLBQYAAAAABAAEAPkAAACRAwAAAAA=&#10;" strokecolor="black [3040]"/>
                                                <v:shape id="Straight Arrow Connector 582" o:spid="_x0000_s1169" type="#_x0000_t32" style="position:absolute;left:9144;top:3795;width:0;height:1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NmMIAAADcAAAADwAAAGRycy9kb3ducmV2LnhtbESPzarCMBSE9xd8h3AEd9dUQdFqFBEK&#10;LnThH24PzbEtNie1ibW+vREEl8PMfMPMl60pRUO1KywrGPQjEMSp1QVnCk7H5H8CwnlkjaVlUvAi&#10;B8tF52+OsbZP3lNz8JkIEHYxKsi9r2IpXZqTQde3FXHwrrY26IOsM6lrfAa4KeUwisbSYMFhIceK&#10;1jmlt8PDKIjcOLmvj7ddc8r8fnuRyeY1PSvV67arGQhPrf+Fv+2NVjCaD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NmMIAAADcAAAADwAAAAAAAAAAAAAA&#10;AAChAgAAZHJzL2Rvd25yZXYueG1sUEsFBgAAAAAEAAQA+QAAAJADAAAAAA==&#10;" strokecolor="black [3040]">
                                                  <v:stroke endarrow="open"/>
                                                </v:shape>
                                              </v:group>
                                              <v:group id="Group 583" o:spid="_x0000_s1170" style="position:absolute;left:23118;top:20358;width:9055;height:9665" coordorigin="1380,-4403" coordsize="9055,9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line id="Straight Connector 623" o:spid="_x0000_s1171" style="position:absolute;visibility:visible;mso-wrap-style:square" from="10433,-4403" to="10435,3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tMvsIAAADcAAAADwAAAGRycy9kb3ducmV2LnhtbESPQWsCMRSE74X+h/AKvWlWxcWuRhGx&#10;VOpJrffH5rm7uHlZk6jpv28EocdhZr5hZotoWnEj5xvLCgb9DARxaXXDlYKfw2dvAsIHZI2tZVLw&#10;Sx4W89eXGRba3nlHt32oRIKwL1BBHUJXSOnLmgz6vu2Ik3eyzmBI0lVSO7wnuGnlMMtyabDhtFBj&#10;R6uayvP+ahJlcLwY+XX+wOO327r1KI/jeFHq/S0upyACxfAffrY3WkE+HMHjTDoC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tMvsIAAADcAAAADwAAAAAAAAAAAAAA&#10;AAChAgAAZHJzL2Rvd25yZXYueG1sUEsFBgAAAAAEAAQA+QAAAJADAAAAAA==&#10;" strokecolor="black [3040]"/>
                                                <v:shape id="Straight Arrow Connector 624" o:spid="_x0000_s1172" type="#_x0000_t32" style="position:absolute;left:1380;top:3707;width:0;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POMcMAAADcAAAADwAAAGRycy9kb3ducmV2LnhtbESPzarCMBSE9xd8h3AEd9dUkaLVKCIU&#10;XFwX/uH20BzbYnNSm9xa394IgsthZr5hFqvOVKKlxpWWFYyGEQjizOqScwWnY/o7BeE8ssbKMil4&#10;koPVsvezwETbB++pPfhcBAi7BBUU3teJlC4ryKAb2po4eFfbGPRBNrnUDT4C3FRyHEWxNFhyWCiw&#10;pk1B2e3wbxRELk7vm+Nt155yv/+7yHT7nJ2VGvS79RyEp85/w5/2ViuIxx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DzjHDAAAA3AAAAA8AAAAAAAAAAAAA&#10;AAAAoQIAAGRycy9kb3ducmV2LnhtbFBLBQYAAAAABAAEAPkAAACRAwAAAAA=&#10;" strokecolor="black [3040]">
                                                  <v:stroke endarrow="open"/>
                                                </v:shape>
                                                <v:line id="Straight Connector 625" o:spid="_x0000_s1173" style="position:absolute;visibility:visible;mso-wrap-style:square" from="1380,3795" to="10433,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5xUcIAAADcAAAADwAAAGRycy9kb3ducmV2LnhtbESPQWsCMRSE74X+h/AK3mpWi4tdjSLS&#10;otiTWu+PzXN3cfOyJqnGf28EocdhZr5hpvNoWnEh5xvLCgb9DARxaXXDlYLf/ff7GIQPyBpby6Tg&#10;Rh7ms9eXKRbaXnlLl12oRIKwL1BBHUJXSOnLmgz6vu2Ik3e0zmBI0lVSO7wmuGnlMMtyabDhtFBj&#10;R8uaytPuzyTK4HA2cnX6xMPG/bivjzyO4lmp3ltcTEAEiuE//GyvtYJ8OILHmXQE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5xUcIAAADcAAAADwAAAAAAAAAAAAAA&#10;AAChAgAAZHJzL2Rvd25yZXYueG1sUEsFBgAAAAAEAAQA+QAAAJADAAAAAA==&#10;" strokecolor="black [3040]"/>
                                              </v:group>
                                              <v:shape id="_x0000_s1174" type="#_x0000_t202" style="position:absolute;left:23981;top:3881;width:10954;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CsQA&#10;AADcAAAADwAAAGRycy9kb3ducmV2LnhtbESPQWvCQBSE7wX/w/IEb81uQxtqdBVRCp5atK3g7ZF9&#10;JqHZtyG7Jum/7xYEj8PMfMMs16NtRE+drx1reEoUCOLCmZpLDV+fb4+vIHxANtg4Jg2/5GG9mjws&#10;MTdu4AP1x1CKCGGfo4YqhDaX0hcVWfSJa4mjd3GdxRBlV0rT4RDhtpGpUpm0WHNcqLClbUXFz/Fq&#10;NXy/X86nZ/VR7uxLO7hRSbZzqfVsOm4WIAKN4R6+tfdGQ5Zm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qswrEAAAA3AAAAA8AAAAAAAAAAAAAAAAAmAIAAGRycy9k&#10;b3ducmV2LnhtbFBLBQYAAAAABAAEAPUAAACJAwAAAAA=&#10;" filled="f" stroked="f">
                                                <v:textbox>
                                                  <w:txbxContent>
                                                    <w:p w:rsidR="006B75D0" w:rsidRPr="001442FB" w:rsidRDefault="006B75D0" w:rsidP="000768C6">
                                                      <w:pPr>
                                                        <w:jc w:val="center"/>
                                                        <w:rPr>
                                                          <w:sz w:val="16"/>
                                                          <w:szCs w:val="16"/>
                                                        </w:rPr>
                                                      </w:pPr>
                                                      <w:r>
                                                        <w:rPr>
                                                          <w:sz w:val="16"/>
                                                          <w:szCs w:val="16"/>
                                                        </w:rPr>
                                                        <w:t>Press the new route button</w:t>
                                                      </w:r>
                                                    </w:p>
                                                  </w:txbxContent>
                                                </v:textbox>
                                              </v:shape>
                                            </v:group>
                                            <v:shape id="_x0000_s1175" type="#_x0000_t202" style="position:absolute;left:49170;top:21363;width:11605;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WkcMA&#10;AADcAAAADwAAAGRycy9kb3ducmV2LnhtbESPQWsCMRSE74L/ITzBmyZKtXY1ilgKPSm1teDtsXnu&#10;Lm5elk10139vBMHjMDPfMItVa0txpdoXjjWMhgoEcepMwZmGv9+vwQyED8gGS8ek4UYeVstuZ4GJ&#10;cQ3/0HUfMhEh7BPUkIdQJVL6NCeLfugq4uidXG0xRFln0tTYRLgt5VipqbRYcFzIsaJNTul5f7Ea&#10;DtvT8f9N7bJPO6ka1yrJ9kNq3e+16zmIQG14hZ/tb6NhOn6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YWkcMAAADcAAAADwAAAAAAAAAAAAAAAACYAgAAZHJzL2Rv&#10;d25yZXYueG1sUEsFBgAAAAAEAAQA9QAAAIgDAAAAAA==&#10;" filled="f" stroked="f">
                                              <v:textbox>
                                                <w:txbxContent>
                                                  <w:p w:rsidR="006B75D0" w:rsidRPr="001442FB" w:rsidRDefault="006B75D0" w:rsidP="000768C6">
                                                    <w:pPr>
                                                      <w:jc w:val="center"/>
                                                      <w:rPr>
                                                        <w:sz w:val="16"/>
                                                        <w:szCs w:val="16"/>
                                                      </w:rPr>
                                                    </w:pPr>
                                                    <w:r>
                                                      <w:rPr>
                                                        <w:sz w:val="16"/>
                                                        <w:szCs w:val="16"/>
                                                      </w:rPr>
                                                      <w:t>Press the next page button or swipe screen</w:t>
                                                    </w:r>
                                                  </w:p>
                                                </w:txbxContent>
                                              </v:textbox>
                                            </v:shape>
                                          </v:group>
                                        </v:group>
                                      </v:group>
                                    </v:group>
                                  </v:group>
                                </v:group>
                              </v:group>
                            </v:group>
                          </v:group>
                        </v:group>
                      </v:group>
                    </v:group>
                    <v:group id="Group 628" o:spid="_x0000_s1176" style="position:absolute;top:30278;width:21909;height:6551" coordsize="21909,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0HX8MAAADcAAAADwAAAGRycy9kb3ducmV2LnhtbERPTWvCQBC9F/oflhF6&#10;q5tYDBJdg0gtPQShKpTehuyYhGRnQ3ZN4r93D0KPj/e9ySbTioF6V1tWEM8jEMSF1TWXCi7nw/sK&#10;hPPIGlvLpOBODrLt68sGU21H/qHh5EsRQtilqKDyvkuldEVFBt3cdsSBu9reoA+wL6XucQzhppWL&#10;KEqkwZpDQ4Ud7SsqmtPNKPgacdx9xJ9D3lz397/z8vibx6TU22zarUF4mvy/+On+1gqSR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rQdfwwAAANwAAAAP&#10;AAAAAAAAAAAAAAAAAKoCAABkcnMvZG93bnJldi54bWxQSwUGAAAAAAQABAD6AAAAmgMAAAAA&#10;">
                      <v:group id="Group 629" o:spid="_x0000_s1177" style="position:absolute;top:1121;width:20797;height:5429" coordsize="20797,5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ixMYAAADcAAAADwAAAGRycy9kb3ducmV2LnhtbESPQWvCQBSE7wX/w/KE&#10;3ppNLA01ZhURKx5CoSqU3h7ZZxLMvg3ZbRL/fbdQ6HGYmW+YfDOZVgzUu8aygiSKQRCXVjdcKbic&#10;355eQTiPrLG1TAru5GCznj3kmGk78gcNJ1+JAGGXoYLa+y6T0pU1GXSR7YiDd7W9QR9kX0nd4xjg&#10;ppWLOE6lwYbDQo0d7Woqb6dvo+Aw4rh9TvZDcbvu7l/nl/fPIiGlHufTdgXC0+T/w3/to1aQL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4aLExgAAANwA&#10;AAAPAAAAAAAAAAAAAAAAAKoCAABkcnMvZG93bnJldi54bWxQSwUGAAAAAAQABAD6AAAAnQMAAAAA&#10;">
                        <v:rect id="Rectangle 630" o:spid="_x0000_s1178" style="position:absolute;width:11379;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7A78A&#10;AADcAAAADwAAAGRycy9kb3ducmV2LnhtbERPzYrCMBC+L/gOYQRva+ouiFSjiKwge1ix+gBDMzbF&#10;ZhKTqPXtzWHB48f3v1j1thN3CrF1rGAyLkAQ10633Cg4HbefMxAxIWvsHJOCJ0VYLQcfCyy1e/CB&#10;7lVqRA7hWKICk5IvpYy1IYtx7Dxx5s4uWEwZhkbqgI8cbjv5VRRTabHl3GDQ08ZQfaluVoEPa783&#10;P+a47f/C7re5Va25PpUaDfv1HESiPr3F/+6dVjD9zvP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rsDvwAAANwAAAAPAAAAAAAAAAAAAAAAAJgCAABkcnMvZG93bnJl&#10;di54bWxQSwUGAAAAAAQABAD1AAAAhAMAAAAA&#10;" fillcolor="white [3201]" strokecolor="black [3213]" strokeweight="1pt">
                          <v:textbox>
                            <w:txbxContent>
                              <w:p w:rsidR="006B75D0" w:rsidRPr="005F25FB" w:rsidRDefault="006B75D0" w:rsidP="000768C6">
                                <w:pPr>
                                  <w:jc w:val="center"/>
                                  <w:rPr>
                                    <w:b/>
                                  </w:rPr>
                                </w:pPr>
                                <w:r>
                                  <w:t xml:space="preserve">Create point of interest </w:t>
                                </w:r>
                                <w:r>
                                  <w:rPr>
                                    <w:b/>
                                  </w:rPr>
                                  <w:t>FR</w:t>
                                </w:r>
                              </w:p>
                            </w:txbxContent>
                          </v:textbox>
                        </v:rect>
                        <v:shape id="Straight Arrow Connector 631" o:spid="_x0000_s1179" type="#_x0000_t32" style="position:absolute;left:11300;top:2415;width:9497;height: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77JcgAAADcAAAADwAAAGRycy9kb3ducmV2LnhtbESPQWvCQBSE7wX/w/IKvRTdWEuU1FWk&#10;tVAoFTR66O2RfU2i2bdhdzVpf323IPQ4zMw3zHzZm0ZcyPnasoLxKAFBXFhdc6lgn78OZyB8QNbY&#10;WCYF3+RhuRjczDHTtuMtXXahFBHCPkMFVQhtJqUvKjLoR7Yljt6XdQZDlK6U2mEX4aaRD0mSSoM1&#10;x4UKW3quqDjtzkYBfawPL9P857jfbB4n9zZ1n3n3rtTdbb96AhGoD//ha/tNK0gnY/g7E4+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877JcgAAADcAAAADwAAAAAA&#10;AAAAAAAAAAChAgAAZHJzL2Rvd25yZXYueG1sUEsFBgAAAAAEAAQA+QAAAJYDAAAAAA==&#10;" strokecolor="black [3040]">
                          <v:stroke endarrow="open"/>
                        </v:shape>
                      </v:group>
                      <v:shape id="_x0000_s1180" type="#_x0000_t202" style="position:absolute;left:10955;width:10954;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gj1MMA&#10;AADcAAAADwAAAGRycy9kb3ducmV2LnhtbESPQWsCMRSE74L/ITzBmyZaFbsaRSyFnpTaWvD22Dx3&#10;Fzcvyya66783gtDjMDPfMMt1a0txo9oXjjWMhgoEcepMwZmG35/PwRyED8gGS8ek4U4e1qtuZ4mJ&#10;cQ1/0+0QMhEh7BPUkIdQJVL6NCeLfugq4uidXW0xRFln0tTYRLgt5VipmbRYcFzIsaJtTunlcLUa&#10;jrvz6W+i9tmHnVaNa5Vk+y617vfazQJEoDb8h1/tL6Nh9j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gj1MMAAADcAAAADwAAAAAAAAAAAAAAAACYAgAAZHJzL2Rv&#10;d25yZXYueG1sUEsFBgAAAAAEAAQA9QAAAIgDAAAAAA==&#10;" filled="f" stroked="f">
                        <v:textbox>
                          <w:txbxContent>
                            <w:p w:rsidR="006B75D0" w:rsidRPr="001442FB" w:rsidRDefault="006B75D0" w:rsidP="000768C6">
                              <w:pPr>
                                <w:jc w:val="center"/>
                                <w:rPr>
                                  <w:sz w:val="16"/>
                                  <w:szCs w:val="16"/>
                                </w:rPr>
                              </w:pPr>
                              <w:r>
                                <w:rPr>
                                  <w:sz w:val="16"/>
                                  <w:szCs w:val="16"/>
                                </w:rPr>
                                <w:t>Press create Point of Interest button</w:t>
                              </w:r>
                            </w:p>
                          </w:txbxContent>
                        </v:textbox>
                      </v:shape>
                    </v:group>
                  </v:group>
                  <v:line id="Straight Connector 633" o:spid="_x0000_s1181" style="position:absolute;visibility:visible;mso-wrap-style:square" from="20272,49688" to="24416,49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LaY8MAAADcAAAADwAAAGRycy9kb3ducmV2LnhtbESPT2sCMRTE7wW/Q3hCbzWrS5e6GkWk&#10;pcWe6p/7Y/PcXdy8rEmq6bc3gtDjMDO/YebLaDpxIedbywrGowwEcWV1y7WC/e7j5Q2ED8gaO8uk&#10;4I88LBeDpzmW2l75hy7bUIsEYV+igiaEvpTSVw0Z9CPbEyfvaJ3BkKSrpXZ4TXDTyUmWFdJgy2mh&#10;wZ7WDVWn7a9JlPHhbOTnaYqHjft273kRX+NZqedhXM1ABIrhP/xof2kFRZ7D/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2mPDAAAA3AAAAA8AAAAAAAAAAAAA&#10;AAAAoQIAAGRycy9kb3ducmV2LnhtbFBLBQYAAAAABAAEAPkAAACRAwAAAAA=&#10;" strokecolor="black [3040]"/>
                  <v:shape id="Straight Arrow Connector 634" o:spid="_x0000_s1182" type="#_x0000_t32" style="position:absolute;left:24412;top:44253;width:0;height:54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y5nsYAAADcAAAADwAAAGRycy9kb3ducmV2LnhtbESPQWsCMRSE74X+h/AK3mpWV7RsjSIt&#10;RaWCVKXg7bF5bpZuXtZN1PXfG6HgcZiZb5jxtLWVOFPjS8cKet0EBHHudMmFgt326/UNhA/IGivH&#10;pOBKHqaT56cxZtpd+IfOm1CICGGfoQITQp1J6XNDFn3X1cTRO7jGYoiyKaRu8BLhtpL9JBlKiyXH&#10;BYM1fRjK/zYnq+Bz+TsYHdvjOp3vzSqndLTvz76V6ry0s3cQgdrwCP+3F1rBMB3A/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8uZ7GAAAA3AAAAA8AAAAAAAAA&#10;AAAAAAAAoQIAAGRycy9kb3ducmV2LnhtbFBLBQYAAAAABAAEAPkAAACUAwAAAAA=&#10;" strokecolor="black [3040]">
                    <v:stroke endarrow="open"/>
                  </v:shape>
                  <v:shape id="Straight Arrow Connector 635" o:spid="_x0000_s1183" type="#_x0000_t32" style="position:absolute;left:28639;top:44080;width:0;height:54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AcBccAAADcAAAADwAAAGRycy9kb3ducmV2LnhtbESPQWsCMRSE74X+h/AK3mpW12pZjSKV&#10;osVCUYvg7bF5bpZuXtZNquu/N0Khx2FmvmEms9ZW4kyNLx0r6HUTEMS50yUXCr5378+vIHxA1lg5&#10;JgVX8jCbPj5MMNPuwhs6b0MhIoR9hgpMCHUmpc8NWfRdVxNH7+gaiyHKppC6wUuE20r2k2QoLZYc&#10;FwzW9GYo/9n+WgWLj/1gdGpPX+nyYD5zSkeH/nytVOepnY9BBGrDf/ivvdIKhukL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cBwFxwAAANwAAAAPAAAAAAAA&#10;AAAAAAAAAKECAABkcnMvZG93bnJldi54bWxQSwUGAAAAAAQABAD5AAAAlQMAAAAA&#10;" strokecolor="black [3040]">
                    <v:stroke endarrow="open"/>
                  </v:shape>
                  <v:shape id="_x0000_s1184" type="#_x0000_t202" style="position:absolute;left:21220;top:49761;width:1094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l18QA&#10;AADcAAAADwAAAGRycy9kb3ducmV2LnhtbESPQWvCQBSE74X+h+UVvNXdVhtq6iaUiuDJolbB2yP7&#10;TEKzb0N2NfHfu4WCx2FmvmHm+WAbcaHO1441vIwVCOLCmZpLDT+75fM7CB+QDTaOScOVPOTZ48Mc&#10;U+N63tBlG0oRIexT1FCF0KZS+qIii37sWuLonVxnMUTZldJ02Ee4beSrUom0WHNcqLClr4qK3+3Z&#10;ativT8fDVH2XC/vW9m5Qku1Maj16Gj4/QAQawj38314ZDck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zJdfEAAAA3AAAAA8AAAAAAAAAAAAAAAAAmAIAAGRycy9k&#10;b3ducmV2LnhtbFBLBQYAAAAABAAEAPUAAACJAwAAAAA=&#10;" filled="f" stroked="f">
                    <v:textbox>
                      <w:txbxContent>
                        <w:p w:rsidR="006B75D0" w:rsidRPr="001442FB" w:rsidRDefault="006B75D0" w:rsidP="000768C6">
                          <w:pPr>
                            <w:jc w:val="center"/>
                            <w:rPr>
                              <w:sz w:val="16"/>
                              <w:szCs w:val="16"/>
                            </w:rPr>
                          </w:pPr>
                          <w:r>
                            <w:rPr>
                              <w:sz w:val="16"/>
                              <w:szCs w:val="16"/>
                            </w:rPr>
                            <w:t>Press the decline button</w:t>
                          </w:r>
                        </w:p>
                      </w:txbxContent>
                    </v:textbox>
                  </v:shape>
                </v:group>
                <w10:wrap type="topAndBottom"/>
              </v:group>
            </w:pict>
          </mc:Fallback>
        </mc:AlternateContent>
      </w:r>
      <w:r w:rsidR="00313994" w:rsidRPr="00313994">
        <w:t>User Interface Design</w:t>
      </w:r>
      <w:bookmarkEnd w:id="13"/>
    </w:p>
    <w:p w:rsidR="000768C6" w:rsidRPr="000768C6" w:rsidRDefault="000768C6" w:rsidP="000768C6">
      <w:pPr>
        <w:pStyle w:val="BodyText"/>
      </w:pPr>
    </w:p>
    <w:p w:rsidR="008F070F" w:rsidRDefault="008F070F" w:rsidP="008F070F">
      <w:pPr>
        <w:pStyle w:val="Heading2"/>
        <w:rPr>
          <w:sz w:val="24"/>
          <w:szCs w:val="24"/>
        </w:rPr>
      </w:pPr>
      <w:bookmarkStart w:id="14" w:name="_Toc371431474"/>
      <w:r>
        <w:rPr>
          <w:sz w:val="24"/>
          <w:szCs w:val="24"/>
        </w:rPr>
        <w:t>GUI design</w:t>
      </w:r>
      <w:bookmarkEnd w:id="14"/>
    </w:p>
    <w:p w:rsidR="008F070F" w:rsidRPr="006735EA" w:rsidRDefault="008F070F" w:rsidP="008F070F">
      <w:pPr>
        <w:rPr>
          <w:b/>
        </w:rPr>
      </w:pPr>
      <w:r w:rsidRPr="006735EA">
        <w:t xml:space="preserve">Below are the designs for each element in the Graphical User Interface. These are simple representations of the proposed design for the </w:t>
      </w:r>
      <w:r w:rsidR="0013514E" w:rsidRPr="006735EA">
        <w:t>Android</w:t>
      </w:r>
      <w:r w:rsidRPr="006735EA">
        <w:t xml:space="preserve"> application. These are designed to give a rough idea of the finished applications look, but are by no means finalized designs.</w:t>
      </w:r>
    </w:p>
    <w:bookmarkStart w:id="15" w:name="_Toc371431475"/>
    <w:p w:rsidR="008F070F" w:rsidRDefault="008F070F" w:rsidP="008F070F">
      <w:pPr>
        <w:pStyle w:val="Heading2"/>
        <w:rPr>
          <w:sz w:val="24"/>
          <w:szCs w:val="24"/>
        </w:rPr>
      </w:pPr>
      <w:r>
        <w:rPr>
          <w:noProof/>
          <w:lang w:eastAsia="zh-CN" w:bidi="ta-IN"/>
        </w:rPr>
        <mc:AlternateContent>
          <mc:Choice Requires="wps">
            <w:drawing>
              <wp:anchor distT="0" distB="0" distL="114300" distR="114300" simplePos="0" relativeHeight="251671552" behindDoc="0" locked="0" layoutInCell="1" allowOverlap="1" wp14:anchorId="55801E4B" wp14:editId="2F170DCC">
                <wp:simplePos x="0" y="0"/>
                <wp:positionH relativeFrom="column">
                  <wp:posOffset>4432300</wp:posOffset>
                </wp:positionH>
                <wp:positionV relativeFrom="paragraph">
                  <wp:posOffset>2108200</wp:posOffset>
                </wp:positionV>
                <wp:extent cx="1259205" cy="635"/>
                <wp:effectExtent l="0" t="0" r="0" b="0"/>
                <wp:wrapSquare wrapText="bothSides"/>
                <wp:docPr id="592" name="Text Box 592"/>
                <wp:cNvGraphicFramePr/>
                <a:graphic xmlns:a="http://schemas.openxmlformats.org/drawingml/2006/main">
                  <a:graphicData uri="http://schemas.microsoft.com/office/word/2010/wordprocessingShape">
                    <wps:wsp>
                      <wps:cNvSpPr txBox="1"/>
                      <wps:spPr>
                        <a:xfrm>
                          <a:off x="0" y="0"/>
                          <a:ext cx="1259205" cy="635"/>
                        </a:xfrm>
                        <a:prstGeom prst="rect">
                          <a:avLst/>
                        </a:prstGeom>
                        <a:solidFill>
                          <a:prstClr val="white"/>
                        </a:solidFill>
                        <a:ln>
                          <a:noFill/>
                        </a:ln>
                        <a:effectLst/>
                      </wps:spPr>
                      <wps:txbx>
                        <w:txbxContent>
                          <w:p w:rsidR="006735EA" w:rsidRPr="00590126" w:rsidRDefault="006735EA" w:rsidP="008F070F">
                            <w:pPr>
                              <w:pStyle w:val="Caption"/>
                              <w:rPr>
                                <w:rFonts w:ascii="Helvetica" w:hAnsi="Helvetica"/>
                                <w:b w:val="0"/>
                                <w:bCs w:val="0"/>
                                <w:noProof/>
                                <w:sz w:val="24"/>
                                <w:szCs w:val="24"/>
                              </w:rPr>
                            </w:pPr>
                            <w:bookmarkStart w:id="16" w:name="_Toc371362731"/>
                            <w:r>
                              <w:t xml:space="preserve">Figure </w:t>
                            </w:r>
                            <w:fldSimple w:instr=" SEQ Figure \* ARABIC ">
                              <w:r>
                                <w:rPr>
                                  <w:noProof/>
                                </w:rPr>
                                <w:t>4</w:t>
                              </w:r>
                            </w:fldSimple>
                            <w:r>
                              <w:t>: Diagram showing the Start Screen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92" o:spid="_x0000_s1185" type="#_x0000_t202" style="position:absolute;left:0;text-align:left;margin-left:349pt;margin-top:166pt;width:99.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" stroked="f">
                <v:textbox style="mso-fit-shape-to-text:t" inset="0,0,0,0">
                  <w:txbxContent>
                    <w:p w:rsidR="006B75D0" w:rsidRPr="00590126" w:rsidRDefault="006B75D0" w:rsidP="008F070F">
                      <w:pPr>
                        <w:pStyle w:val="Caption"/>
                        <w:rPr>
                          <w:rFonts w:ascii="Helvetica" w:hAnsi="Helvetica"/>
                          <w:b w:val="0"/>
                          <w:bCs w:val="0"/>
                          <w:noProof/>
                          <w:sz w:val="24"/>
                          <w:szCs w:val="24"/>
                        </w:rPr>
                      </w:pPr>
                      <w:bookmarkStart w:id="19" w:name="_Toc371362731"/>
                      <w:r>
                        <w:t xml:space="preserve">Figure </w:t>
                      </w:r>
                      <w:fldSimple w:instr=" SEQ Figure \* ARABIC ">
                        <w:r>
                          <w:rPr>
                            <w:noProof/>
                          </w:rPr>
                          <w:t>4</w:t>
                        </w:r>
                      </w:fldSimple>
                      <w:r>
                        <w:t>: Diagram showing the Start Screen</w:t>
                      </w:r>
                      <w:bookmarkEnd w:id="19"/>
                    </w:p>
                  </w:txbxContent>
                </v:textbox>
                <w10:wrap type="square"/>
              </v:shape>
            </w:pict>
          </mc:Fallback>
        </mc:AlternateContent>
      </w:r>
      <w:r>
        <w:rPr>
          <w:b w:val="0"/>
          <w:noProof/>
          <w:sz w:val="24"/>
          <w:szCs w:val="24"/>
          <w:lang w:eastAsia="zh-CN" w:bidi="ta-IN"/>
        </w:rPr>
        <mc:AlternateContent>
          <mc:Choice Requires="wpg">
            <w:drawing>
              <wp:anchor distT="0" distB="0" distL="114300" distR="114300" simplePos="0" relativeHeight="251669504" behindDoc="0" locked="0" layoutInCell="1" allowOverlap="1" wp14:anchorId="227909D4" wp14:editId="187ABEC5">
                <wp:simplePos x="0" y="0"/>
                <wp:positionH relativeFrom="column">
                  <wp:posOffset>4432300</wp:posOffset>
                </wp:positionH>
                <wp:positionV relativeFrom="paragraph">
                  <wp:posOffset>351790</wp:posOffset>
                </wp:positionV>
                <wp:extent cx="1259205" cy="1699260"/>
                <wp:effectExtent l="0" t="0" r="17145" b="15240"/>
                <wp:wrapSquare wrapText="bothSides"/>
                <wp:docPr id="584" name="Group 584"/>
                <wp:cNvGraphicFramePr/>
                <a:graphic xmlns:a="http://schemas.openxmlformats.org/drawingml/2006/main">
                  <a:graphicData uri="http://schemas.microsoft.com/office/word/2010/wordprocessingGroup">
                    <wpg:wgp>
                      <wpg:cNvGrpSpPr/>
                      <wpg:grpSpPr>
                        <a:xfrm>
                          <a:off x="0" y="0"/>
                          <a:ext cx="1259205" cy="1699260"/>
                          <a:chOff x="0" y="0"/>
                          <a:chExt cx="1259457" cy="1699404"/>
                        </a:xfrm>
                      </wpg:grpSpPr>
                      <wpg:grpSp>
                        <wpg:cNvPr id="585" name="Group 585"/>
                        <wpg:cNvGrpSpPr/>
                        <wpg:grpSpPr>
                          <a:xfrm>
                            <a:off x="0" y="0"/>
                            <a:ext cx="1259457" cy="1699404"/>
                            <a:chOff x="0" y="0"/>
                            <a:chExt cx="1259457" cy="1699404"/>
                          </a:xfrm>
                        </wpg:grpSpPr>
                        <wps:wsp>
                          <wps:cNvPr id="586" name="Rectangle 586"/>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Rectangle 587"/>
                          <wps:cNvSpPr/>
                          <wps:spPr>
                            <a:xfrm>
                              <a:off x="362310" y="414068"/>
                              <a:ext cx="569343" cy="48307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Default="006735EA" w:rsidP="008F070F">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Rectangle 588"/>
                          <wps:cNvSpPr/>
                          <wps:spPr>
                            <a:xfrm>
                              <a:off x="146649" y="112143"/>
                              <a:ext cx="983412"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sidRPr="00495E25">
                                  <w:rPr>
                                    <w:sz w:val="16"/>
                                    <w:szCs w:val="16"/>
                                  </w:rPr>
                                  <w:t>App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Rectangle 589"/>
                          <wps:cNvSpPr/>
                          <wps:spPr>
                            <a:xfrm>
                              <a:off x="146649" y="957532"/>
                              <a:ext cx="983412" cy="2152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sidRPr="00495E25">
                                  <w:rPr>
                                    <w:sz w:val="16"/>
                                    <w:szCs w:val="16"/>
                                  </w:rPr>
                                  <w:t>New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Rectangle 590"/>
                          <wps:cNvSpPr/>
                          <wps:spPr>
                            <a:xfrm>
                              <a:off x="146649" y="1250830"/>
                              <a:ext cx="983412" cy="2152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sidRPr="00495E25">
                                  <w:rPr>
                                    <w:sz w:val="16"/>
                                    <w:szCs w:val="16"/>
                                  </w:rPr>
                                  <w:t>Edit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1" name="Rectangle 591"/>
                        <wps:cNvSpPr/>
                        <wps:spPr>
                          <a:xfrm>
                            <a:off x="0" y="0"/>
                            <a:ext cx="318770" cy="31877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Default="006735EA" w:rsidP="008F070F">
                              <w:pPr>
                                <w:jc w:val="center"/>
                              </w:pPr>
                              <w:r>
                                <w:rPr>
                                  <w:noProof/>
                                  <w:lang w:eastAsia="zh-CN" w:bidi="ta-IN"/>
                                </w:rPr>
                                <w:drawing>
                                  <wp:inline distT="0" distB="0" distL="0" distR="0" wp14:anchorId="7DA878CA" wp14:editId="432ED737">
                                    <wp:extent cx="138022" cy="207034"/>
                                    <wp:effectExtent l="0" t="0" r="0" b="254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155" cy="2297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84" o:spid="_x0000_s1186" style="position:absolute;left:0;text-align:left;margin-left:349pt;margin-top:27.7pt;width:99.15pt;height:133.8pt;z-index:251669504;mso-width-relative:margin;mso-height-relative:margin" coordsize="12594,16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">
                <v:group id="Group 585" o:spid="_x0000_s1187" style="position:absolute;width:12594;height:16994" coordsize="12594,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rect id="Rectangle 586" o:spid="_x0000_s1188"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v5ksQA&#10;AADcAAAADwAAAGRycy9kb3ducmV2LnhtbESPQWvCQBSE74X+h+UJXkQ3BhpidJVSKPZWjIIeH9ln&#10;EpJ9G7OrSf99tyD0OMzMN8xmN5pWPKh3tWUFy0UEgriwuuZSwen4OU9BOI+ssbVMCn7IwW77+rLB&#10;TNuBD/TIfSkChF2GCirvu0xKV1Rk0C1sRxy8q+0N+iD7UuoehwA3rYyjKJEGaw4LFXb0UVHR5Hej&#10;4EK3/YxWp5u7RvH9/D1rlj5tlJpOxvc1CE+j/w8/219awVuawN+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r+ZLEAAAA3AAAAA8AAAAAAAAAAAAAAAAAmAIAAGRycy9k&#10;b3ducmV2LnhtbFBLBQYAAAAABAAEAPUAAACJAwAAAAA=&#10;" fillcolor="white [3201]" strokecolor="black [3213]" strokeweight="2pt"/>
                  <v:rect id="Rectangle 587" o:spid="_x0000_s1189" style="position:absolute;left:3623;top:4140;width:5693;height:48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2L7MQA&#10;AADcAAAADwAAAGRycy9kb3ducmV2LnhtbESP0WoCMRRE3wv9h3ALfavZFqqymhWRCtIHi6sfcNlc&#10;N0s3NzHJ6vr3TaHQx2FmzjDL1Wh7caUQO8cKXicFCOLG6Y5bBafj9mUOIiZkjb1jUnCnCKvq8WGJ&#10;pXY3PtC1Tq3IEI4lKjAp+VLK2BiyGCfOE2fv7ILFlGVopQ54y3Dby7eimEqLHecFg542hprverAK&#10;fFj7L/NhjttxH3af7VB35nJX6vlpXC9AJBrTf/ivvdMK3ucz+D2Tj4C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Ni+zEAAAA3AAAAA8AAAAAAAAAAAAAAAAAmAIAAGRycy9k&#10;b3ducmV2LnhtbFBLBQYAAAAABAAEAPUAAACJAwAAAAA=&#10;" fillcolor="white [3201]" strokecolor="black [3213]" strokeweight="1pt">
                    <v:textbox>
                      <w:txbxContent>
                        <w:p w:rsidR="006B75D0" w:rsidRDefault="006B75D0" w:rsidP="008F070F">
                          <w:pPr>
                            <w:jc w:val="center"/>
                          </w:pPr>
                          <w:r>
                            <w:t>Logo</w:t>
                          </w:r>
                        </w:p>
                      </w:txbxContent>
                    </v:textbox>
                  </v:rect>
                  <v:rect id="Rectangle 588" o:spid="_x0000_s1190" style="position:absolute;left:1466;top:1121;width:9834;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x08EA&#10;AADcAAAADwAAAGRycy9kb3ducmV2LnhtbERPW2vCMBR+H/gfwhH2NlMHk1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68dPBAAAA3AAAAA8AAAAAAAAAAAAAAAAAmAIAAGRycy9kb3du&#10;cmV2LnhtbFBLBQYAAAAABAAEAPUAAACGAwAAAAA=&#10;" filled="f" stroked="f" strokeweight="1pt">
                    <v:textbox>
                      <w:txbxContent>
                        <w:p w:rsidR="006B75D0" w:rsidRPr="00495E25" w:rsidRDefault="006B75D0" w:rsidP="008F070F">
                          <w:pPr>
                            <w:jc w:val="center"/>
                            <w:rPr>
                              <w:sz w:val="16"/>
                              <w:szCs w:val="16"/>
                            </w:rPr>
                          </w:pPr>
                          <w:r w:rsidRPr="00495E25">
                            <w:rPr>
                              <w:sz w:val="16"/>
                              <w:szCs w:val="16"/>
                            </w:rPr>
                            <w:t>App name</w:t>
                          </w:r>
                        </w:p>
                      </w:txbxContent>
                    </v:textbox>
                  </v:rect>
                  <v:rect id="Rectangle 589" o:spid="_x0000_s1191" style="position:absolute;left:1466;top:9575;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66BcMA&#10;AADcAAAADwAAAGRycy9kb3ducmV2LnhtbESP0WoCMRRE3wv+Q7iCbzVroUVXo0ipID5YuvoBl811&#10;s7i5iUnU9e9NodDHYWbOMItVbztxoxBbxwom4wIEce10y42C42HzOgURE7LGzjEpeFCE1XLwssBS&#10;uzv/0K1KjcgQjiUqMCn5UspYG7IYx84TZ+/kgsWUZWikDnjPcNvJt6L4kBZbzgsGPX0aqs/V1Srw&#10;Ye2/zZc5bPp92O6aa9Way0Op0bBfz0Ek6tN/+K+91QrepzP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66BcMAAADcAAAADwAAAAAAAAAAAAAAAACYAgAAZHJzL2Rv&#10;d25yZXYueG1sUEsFBgAAAAAEAAQA9QAAAIgDAAAAAA==&#10;" fillcolor="white [3201]" strokecolor="black [3213]" strokeweight="1pt">
                    <v:textbox>
                      <w:txbxContent>
                        <w:p w:rsidR="006B75D0" w:rsidRPr="00495E25" w:rsidRDefault="006B75D0" w:rsidP="008F070F">
                          <w:pPr>
                            <w:jc w:val="center"/>
                            <w:rPr>
                              <w:sz w:val="16"/>
                              <w:szCs w:val="16"/>
                            </w:rPr>
                          </w:pPr>
                          <w:r w:rsidRPr="00495E25">
                            <w:rPr>
                              <w:sz w:val="16"/>
                              <w:szCs w:val="16"/>
                            </w:rPr>
                            <w:t>New route</w:t>
                          </w:r>
                        </w:p>
                      </w:txbxContent>
                    </v:textbox>
                  </v:rect>
                  <v:rect id="Rectangle 590" o:spid="_x0000_s1192" style="position:absolute;left:1466;top:12508;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2FRcAA&#10;AADcAAAADwAAAGRycy9kb3ducmV2LnhtbERPzWoCMRC+F3yHMEJvNWuhUlejSKkgPSiuPsCwGTeL&#10;m0lMoq5vbw5Cjx/f/3zZ207cKMTWsYLxqABBXDvdcqPgeFh/fIOICVlj55gUPCjCcjF4m2Op3Z33&#10;dKtSI3IIxxIVmJR8KWWsDVmMI+eJM3dywWLKMDRSB7zncNvJz6KYSIst5waDnn4M1efqahX4sPI7&#10;82sO634bNn/NtWrN5aHU+7BfzUAk6tO/+OXeaAVf0zw/n8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2FRcAAAADcAAAADwAAAAAAAAAAAAAAAACYAgAAZHJzL2Rvd25y&#10;ZXYueG1sUEsFBgAAAAAEAAQA9QAAAIUDAAAAAA==&#10;" fillcolor="white [3201]" strokecolor="black [3213]" strokeweight="1pt">
                    <v:textbox>
                      <w:txbxContent>
                        <w:p w:rsidR="006B75D0" w:rsidRPr="00495E25" w:rsidRDefault="006B75D0" w:rsidP="008F070F">
                          <w:pPr>
                            <w:jc w:val="center"/>
                            <w:rPr>
                              <w:sz w:val="16"/>
                              <w:szCs w:val="16"/>
                            </w:rPr>
                          </w:pPr>
                          <w:r w:rsidRPr="00495E25">
                            <w:rPr>
                              <w:sz w:val="16"/>
                              <w:szCs w:val="16"/>
                            </w:rPr>
                            <w:t>Edit route</w:t>
                          </w:r>
                        </w:p>
                      </w:txbxContent>
                    </v:textbox>
                  </v:rect>
                </v:group>
                <v:rect id="Rectangle 591" o:spid="_x0000_s1193" style="position:absolute;width:318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Ok8QA&#10;AADcAAAADwAAAGRycy9kb3ducmV2LnhtbESPT2sCMRTE74LfIbxCbzVroUVXo9RCqeKh+O/+mjx3&#10;l25eliTurt++EQSPw8z8hpkve1uLlnyoHCsYjzIQxNqZigsFx8PXywREiMgGa8ek4EoBlovhYI65&#10;cR3vqN3HQiQIhxwVlDE2uZRBl2QxjFxDnLyz8xZjkr6QxmOX4LaWr1n2Li1WnBZKbOizJP23v1gF&#10;J3dedVb/8qa9/lSX763XerJV6vmp/5iBiNTHR/jeXhsFb9Mx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zpPEAAAA3AAAAA8AAAAAAAAAAAAAAAAAmAIAAGRycy9k&#10;b3ducmV2LnhtbFBLBQYAAAAABAAEAPUAAACJAwAAAAA=&#10;" filled="f" stroked="f" strokeweight="1pt">
                  <v:textbox>
                    <w:txbxContent>
                      <w:p w:rsidR="006B75D0" w:rsidRDefault="006B75D0" w:rsidP="008F070F">
                        <w:pPr>
                          <w:jc w:val="center"/>
                        </w:pPr>
                        <w:r>
                          <w:rPr>
                            <w:noProof/>
                            <w:lang w:eastAsia="zh-CN" w:bidi="ta-IN"/>
                          </w:rPr>
                          <w:drawing>
                            <wp:inline distT="0" distB="0" distL="0" distR="0" wp14:anchorId="0C5C2988" wp14:editId="46B1F71C">
                              <wp:extent cx="138022" cy="207034"/>
                              <wp:effectExtent l="0" t="0" r="0" b="254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155" cy="229733"/>
                                      </a:xfrm>
                                      <a:prstGeom prst="rect">
                                        <a:avLst/>
                                      </a:prstGeom>
                                      <a:noFill/>
                                      <a:ln>
                                        <a:noFill/>
                                      </a:ln>
                                    </pic:spPr>
                                  </pic:pic>
                                </a:graphicData>
                              </a:graphic>
                            </wp:inline>
                          </w:drawing>
                        </w:r>
                      </w:p>
                    </w:txbxContent>
                  </v:textbox>
                </v:rect>
                <w10:wrap type="square"/>
              </v:group>
            </w:pict>
          </mc:Fallback>
        </mc:AlternateContent>
      </w:r>
      <w:r>
        <w:rPr>
          <w:sz w:val="24"/>
          <w:szCs w:val="24"/>
        </w:rPr>
        <w:t>Start Screen</w:t>
      </w:r>
      <w:bookmarkEnd w:id="15"/>
    </w:p>
    <w:p w:rsidR="008F070F" w:rsidRPr="008F070F" w:rsidRDefault="008F070F" w:rsidP="008F070F">
      <w:pPr>
        <w:pStyle w:val="BodyText"/>
      </w:pPr>
    </w:p>
    <w:p w:rsidR="008F070F" w:rsidRPr="006735EA" w:rsidRDefault="008F070F" w:rsidP="008F070F">
      <w:pPr>
        <w:tabs>
          <w:tab w:val="left" w:pos="2581"/>
        </w:tabs>
        <w:jc w:val="both"/>
        <w:rPr>
          <w:b/>
        </w:rPr>
      </w:pPr>
      <w:r w:rsidRPr="006735EA">
        <w:t xml:space="preserve">This is the screen that will greet users when they load the app. It has the name of the app and the logo, along with two buttons. The first button, 'New route' allows the user to start mapping a new walk and takes the user to the “Create new route” screen. The second button allows the user to modify existing routes and takes the user to the “Display all existing routes” interface. </w:t>
      </w:r>
    </w:p>
    <w:bookmarkStart w:id="17" w:name="_Toc371431476"/>
    <w:p w:rsidR="008F070F" w:rsidRDefault="008F070F" w:rsidP="008F070F">
      <w:pPr>
        <w:pStyle w:val="Heading2"/>
        <w:rPr>
          <w:sz w:val="24"/>
          <w:szCs w:val="24"/>
        </w:rPr>
      </w:pPr>
      <w:r>
        <w:rPr>
          <w:noProof/>
          <w:lang w:eastAsia="zh-CN" w:bidi="ta-IN"/>
        </w:rPr>
        <w:lastRenderedPageBreak/>
        <mc:AlternateContent>
          <mc:Choice Requires="wps">
            <w:drawing>
              <wp:anchor distT="0" distB="0" distL="114300" distR="114300" simplePos="0" relativeHeight="251675648" behindDoc="0" locked="0" layoutInCell="1" allowOverlap="1" wp14:anchorId="222839E7" wp14:editId="7C421706">
                <wp:simplePos x="0" y="0"/>
                <wp:positionH relativeFrom="column">
                  <wp:posOffset>76200</wp:posOffset>
                </wp:positionH>
                <wp:positionV relativeFrom="paragraph">
                  <wp:posOffset>1777365</wp:posOffset>
                </wp:positionV>
                <wp:extent cx="1449070" cy="635"/>
                <wp:effectExtent l="0" t="0" r="0" b="0"/>
                <wp:wrapSquare wrapText="bothSides"/>
                <wp:docPr id="593" name="Text Box 593"/>
                <wp:cNvGraphicFramePr/>
                <a:graphic xmlns:a="http://schemas.openxmlformats.org/drawingml/2006/main">
                  <a:graphicData uri="http://schemas.microsoft.com/office/word/2010/wordprocessingShape">
                    <wps:wsp>
                      <wps:cNvSpPr txBox="1"/>
                      <wps:spPr>
                        <a:xfrm>
                          <a:off x="0" y="0"/>
                          <a:ext cx="1449070" cy="635"/>
                        </a:xfrm>
                        <a:prstGeom prst="rect">
                          <a:avLst/>
                        </a:prstGeom>
                        <a:solidFill>
                          <a:prstClr val="white"/>
                        </a:solidFill>
                        <a:ln>
                          <a:noFill/>
                        </a:ln>
                        <a:effectLst/>
                      </wps:spPr>
                      <wps:txbx>
                        <w:txbxContent>
                          <w:p w:rsidR="006735EA" w:rsidRPr="00444B47" w:rsidRDefault="006735EA" w:rsidP="008F070F">
                            <w:pPr>
                              <w:pStyle w:val="Caption"/>
                              <w:rPr>
                                <w:rFonts w:ascii="Helvetica" w:hAnsi="Helvetica"/>
                                <w:bCs w:val="0"/>
                                <w:noProof/>
                                <w:sz w:val="24"/>
                                <w:szCs w:val="24"/>
                              </w:rPr>
                            </w:pPr>
                            <w:bookmarkStart w:id="18" w:name="_Toc371362732"/>
                            <w:r>
                              <w:t xml:space="preserve">Figure </w:t>
                            </w:r>
                            <w:fldSimple w:instr=" SEQ Figure \* ARABIC ">
                              <w:r>
                                <w:rPr>
                                  <w:noProof/>
                                </w:rPr>
                                <w:t>5</w:t>
                              </w:r>
                            </w:fldSimple>
                            <w:r>
                              <w:t>: The Display All Routes screen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93" o:spid="_x0000_s1194" type="#_x0000_t202" style="position:absolute;left:0;text-align:left;margin-left:6pt;margin-top:139.95pt;width:114.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" stroked="f">
                <v:textbox style="mso-fit-shape-to-text:t" inset="0,0,0,0">
                  <w:txbxContent>
                    <w:p w:rsidR="006B75D0" w:rsidRPr="00444B47" w:rsidRDefault="006B75D0" w:rsidP="008F070F">
                      <w:pPr>
                        <w:pStyle w:val="Caption"/>
                        <w:rPr>
                          <w:rFonts w:ascii="Helvetica" w:hAnsi="Helvetica"/>
                          <w:bCs w:val="0"/>
                          <w:noProof/>
                          <w:sz w:val="24"/>
                          <w:szCs w:val="24"/>
                        </w:rPr>
                      </w:pPr>
                      <w:bookmarkStart w:id="22" w:name="_Toc371362732"/>
                      <w:r>
                        <w:t xml:space="preserve">Figure </w:t>
                      </w:r>
                      <w:fldSimple w:instr=" SEQ Figure \* ARABIC ">
                        <w:r>
                          <w:rPr>
                            <w:noProof/>
                          </w:rPr>
                          <w:t>5</w:t>
                        </w:r>
                      </w:fldSimple>
                      <w:r>
                        <w:t>: The Display All Routes screen</w:t>
                      </w:r>
                      <w:bookmarkEnd w:id="22"/>
                    </w:p>
                  </w:txbxContent>
                </v:textbox>
                <w10:wrap type="square"/>
              </v:shape>
            </w:pict>
          </mc:Fallback>
        </mc:AlternateContent>
      </w:r>
      <w:r>
        <w:rPr>
          <w:noProof/>
          <w:sz w:val="24"/>
          <w:szCs w:val="24"/>
          <w:lang w:eastAsia="zh-CN" w:bidi="ta-IN"/>
        </w:rPr>
        <mc:AlternateContent>
          <mc:Choice Requires="wpg">
            <w:drawing>
              <wp:anchor distT="0" distB="0" distL="114300" distR="114300" simplePos="0" relativeHeight="251673600" behindDoc="0" locked="0" layoutInCell="1" allowOverlap="1" wp14:anchorId="0E7A45A8" wp14:editId="03CEF6E8">
                <wp:simplePos x="0" y="0"/>
                <wp:positionH relativeFrom="column">
                  <wp:posOffset>76200</wp:posOffset>
                </wp:positionH>
                <wp:positionV relativeFrom="paragraph">
                  <wp:posOffset>-99695</wp:posOffset>
                </wp:positionV>
                <wp:extent cx="1449070" cy="1819910"/>
                <wp:effectExtent l="0" t="0" r="17780" b="27940"/>
                <wp:wrapSquare wrapText="bothSides"/>
                <wp:docPr id="369" name="Group 369"/>
                <wp:cNvGraphicFramePr/>
                <a:graphic xmlns:a="http://schemas.openxmlformats.org/drawingml/2006/main">
                  <a:graphicData uri="http://schemas.microsoft.com/office/word/2010/wordprocessingGroup">
                    <wpg:wgp>
                      <wpg:cNvGrpSpPr/>
                      <wpg:grpSpPr>
                        <a:xfrm>
                          <a:off x="0" y="0"/>
                          <a:ext cx="1449070" cy="1819910"/>
                          <a:chOff x="0" y="0"/>
                          <a:chExt cx="1449070" cy="1819910"/>
                        </a:xfrm>
                      </wpg:grpSpPr>
                      <wpg:grpSp>
                        <wpg:cNvPr id="355" name="Group 355"/>
                        <wpg:cNvGrpSpPr/>
                        <wpg:grpSpPr>
                          <a:xfrm>
                            <a:off x="0" y="0"/>
                            <a:ext cx="1449070" cy="1819910"/>
                            <a:chOff x="0" y="0"/>
                            <a:chExt cx="1259205" cy="1699260"/>
                          </a:xfrm>
                        </wpg:grpSpPr>
                        <wpg:grpSp>
                          <wpg:cNvPr id="354" name="Group 354"/>
                          <wpg:cNvGrpSpPr/>
                          <wpg:grpSpPr>
                            <a:xfrm>
                              <a:off x="0" y="0"/>
                              <a:ext cx="1259205" cy="1699260"/>
                              <a:chOff x="0" y="0"/>
                              <a:chExt cx="1259205" cy="1699260"/>
                            </a:xfrm>
                          </wpg:grpSpPr>
                          <wpg:grpSp>
                            <wpg:cNvPr id="340" name="Group 340"/>
                            <wpg:cNvGrpSpPr/>
                            <wpg:grpSpPr>
                              <a:xfrm>
                                <a:off x="0" y="0"/>
                                <a:ext cx="1259205" cy="1699260"/>
                                <a:chOff x="0" y="0"/>
                                <a:chExt cx="1259457" cy="1699404"/>
                              </a:xfrm>
                            </wpg:grpSpPr>
                            <wps:wsp>
                              <wps:cNvPr id="341" name="Rectangle 341"/>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Rectangle 343"/>
                              <wps:cNvSpPr/>
                              <wps:spPr>
                                <a:xfrm>
                                  <a:off x="146923" y="63811"/>
                                  <a:ext cx="983412"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Stored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Rectangle 344"/>
                              <wps:cNvSpPr/>
                              <wps:spPr>
                                <a:xfrm>
                                  <a:off x="345332" y="578018"/>
                                  <a:ext cx="785004" cy="2152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Route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a:off x="345126" y="852424"/>
                                  <a:ext cx="785210" cy="2152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Route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7" name="Rectangle 347"/>
                            <wps:cNvSpPr/>
                            <wps:spPr>
                              <a:xfrm>
                                <a:off x="146649" y="547339"/>
                                <a:ext cx="60414" cy="88806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146649" y="497471"/>
                                <a:ext cx="60325" cy="69011"/>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146649" y="1382556"/>
                                <a:ext cx="60325" cy="5163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500332" y="1406105"/>
                                <a:ext cx="430530"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sidRPr="00495E25">
                                    <w:rPr>
                                      <w:sz w:val="16"/>
                                      <w:szCs w:val="16"/>
                                    </w:rPr>
                                    <w:t xml:space="preserve">Edit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6" name="Rectangle 346"/>
                          <wps:cNvSpPr/>
                          <wps:spPr>
                            <a:xfrm>
                              <a:off x="345057" y="1130060"/>
                              <a:ext cx="784225"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Route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6" name="Rectangle 356"/>
                        <wps:cNvSpPr/>
                        <wps:spPr>
                          <a:xfrm>
                            <a:off x="163902" y="336430"/>
                            <a:ext cx="1103630"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Number of routes: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9" o:spid="_x0000_s1195" style="position:absolute;left:0;text-align:left;margin-left:6pt;margin-top:-7.85pt;width:114.1pt;height:143.3pt;z-index:251673600" coordsize="14490,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">
                <v:group id="Group 355" o:spid="_x0000_s1196" style="position:absolute;width:14490;height:18199" coordsize="12592,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group id="Group 354" o:spid="_x0000_s1197" style="position:absolute;width:12592;height:16992" coordsize="12592,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group id="Group 340" o:spid="_x0000_s1198" style="position:absolute;width:12592;height:16992" coordsize="12594,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rect id="Rectangle 341" o:spid="_x0000_s1199"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ZhMQA&#10;AADcAAAADwAAAGRycy9kb3ducmV2LnhtbESPQYvCMBSE74L/IbwFL7KmdWXRrlFEEL2JbmE9Pppn&#10;W9q81CZq/fcbQfA4zMw3zHzZmVrcqHWlZQXxKAJBnFldcq4g/d18TkE4j6yxtkwKHuRguej35pho&#10;e+cD3Y4+FwHCLkEFhfdNIqXLCjLoRrYhDt7ZtgZ9kG0udYv3ADe1HEfRtzRYclgosKF1QVl1vBoF&#10;J7pshzRLL+4cja9/+2EV+2ml1OCjW/2A8NT5d/jV3mkFX5MYn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wGYTEAAAA3AAAAA8AAAAAAAAAAAAAAAAAmAIAAGRycy9k&#10;b3ducmV2LnhtbFBLBQYAAAAABAAEAPUAAACJAwAAAAA=&#10;" fillcolor="white [3201]" strokecolor="black [3213]" strokeweight="2pt"/>
                      <v:rect id="Rectangle 343" o:spid="_x0000_s1200" style="position:absolute;left:1469;top:638;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bwMQA&#10;AADcAAAADwAAAGRycy9kb3ducmV2LnhtbESPT2sCMRTE74LfITzBm2arpchqlLYgtngo9c/9NXnu&#10;Lt28LEncXb99Iwg9DjPzG2a16W0tWvKhcqzgaZqBINbOVFwoOB23kwWIEJEN1o5JwY0CbNbDwQpz&#10;4zr+pvYQC5EgHHJUUMbY5FIGXZLFMHUNcfIuzluMSfpCGo9dgttazrLsRVqsOC2U2NB7Sfr3cLUK&#10;zu7y1ln9w5/t7au67vZe68VeqfGof12CiNTH//Cj/WEUzJ/nc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sG8DEAAAA3AAAAA8AAAAAAAAAAAAAAAAAmAIAAGRycy9k&#10;b3ducmV2LnhtbFBLBQYAAAAABAAEAPUAAACJAwAAAAA=&#10;" filled="f" stroked="f" strokeweight="1pt">
                        <v:textbox>
                          <w:txbxContent>
                            <w:p w:rsidR="006B75D0" w:rsidRPr="00495E25" w:rsidRDefault="006B75D0" w:rsidP="008F070F">
                              <w:pPr>
                                <w:jc w:val="center"/>
                                <w:rPr>
                                  <w:sz w:val="16"/>
                                  <w:szCs w:val="16"/>
                                </w:rPr>
                              </w:pPr>
                              <w:r>
                                <w:rPr>
                                  <w:sz w:val="16"/>
                                  <w:szCs w:val="16"/>
                                </w:rPr>
                                <w:t>Stored routes</w:t>
                              </w:r>
                            </w:p>
                          </w:txbxContent>
                        </v:textbox>
                      </v:rect>
                      <v:rect id="Rectangle 344" o:spid="_x0000_s1201" style="position:absolute;left:3453;top:5780;width:7850;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1t+cMA&#10;AADcAAAADwAAAGRycy9kb3ducmV2LnhtbESP0WoCMRRE3wv+Q7iCbzVrK0VWo0ipID5YuvoBl811&#10;s7i5iUnU9e9NodDHYWbOMItVbztxoxBbxwom4wIEce10y42C42HzOgMRE7LGzjEpeFCE1XLwssBS&#10;uzv/0K1KjcgQjiUqMCn5UspYG7IYx84TZ+/kgsWUZWikDnjPcNvJt6L4kBZbzgsGPX0aqs/V1Srw&#10;Ye2/zZc5bPp92O6aa9Way0Op0bBfz0Ek6tN/+K+91Qrep1P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1t+cMAAADcAAAADwAAAAAAAAAAAAAAAACYAgAAZHJzL2Rv&#10;d25yZXYueG1sUEsFBgAAAAAEAAQA9QAAAIgDAAAAAA==&#10;" fillcolor="white [3201]" strokecolor="black [3213]" strokeweight="1pt">
                        <v:textbox>
                          <w:txbxContent>
                            <w:p w:rsidR="006B75D0" w:rsidRPr="00495E25" w:rsidRDefault="006B75D0" w:rsidP="008F070F">
                              <w:pPr>
                                <w:jc w:val="center"/>
                                <w:rPr>
                                  <w:sz w:val="16"/>
                                  <w:szCs w:val="16"/>
                                </w:rPr>
                              </w:pPr>
                              <w:r>
                                <w:rPr>
                                  <w:sz w:val="16"/>
                                  <w:szCs w:val="16"/>
                                </w:rPr>
                                <w:t>Route 1</w:t>
                              </w:r>
                            </w:p>
                          </w:txbxContent>
                        </v:textbox>
                      </v:rect>
                      <v:rect id="Rectangle 345" o:spid="_x0000_s1202" style="position:absolute;left:3451;top:8524;width:7852;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IYsMA&#10;AADcAAAADwAAAGRycy9kb3ducmV2LnhtbESP3WoCMRSE7wu+QzhC72rW/oisRpFSQXrR4uoDHDbH&#10;zeLmJCZR17dvCoKXw8x8w8yXve3EhUJsHSsYjwoQxLXTLTcK9rv1yxRETMgaO8ek4EYRlovB0xxL&#10;7a68pUuVGpEhHEtUYFLypZSxNmQxjpwnzt7BBYspy9BIHfCa4baTr0UxkRZbzgsGPX0aqo/V2Srw&#10;YeV/zZfZrfufsPluzlVrTjelnof9agYiUZ8e4Xt7oxW8vX/A/5l8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HIYsMAAADcAAAADwAAAAAAAAAAAAAAAACYAgAAZHJzL2Rv&#10;d25yZXYueG1sUEsFBgAAAAAEAAQA9QAAAIgDAAAAAA==&#10;" fillcolor="white [3201]" strokecolor="black [3213]" strokeweight="1pt">
                        <v:textbox>
                          <w:txbxContent>
                            <w:p w:rsidR="006B75D0" w:rsidRPr="00495E25" w:rsidRDefault="006B75D0" w:rsidP="008F070F">
                              <w:pPr>
                                <w:jc w:val="center"/>
                                <w:rPr>
                                  <w:sz w:val="16"/>
                                  <w:szCs w:val="16"/>
                                </w:rPr>
                              </w:pPr>
                              <w:r>
                                <w:rPr>
                                  <w:sz w:val="16"/>
                                  <w:szCs w:val="16"/>
                                </w:rPr>
                                <w:t>Route 2</w:t>
                              </w:r>
                            </w:p>
                          </w:txbxContent>
                        </v:textbox>
                      </v:rect>
                    </v:group>
                    <v:rect id="Rectangle 347" o:spid="_x0000_s1203" style="position:absolute;left:1466;top:5473;width:604;height:8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jsMA&#10;AADcAAAADwAAAGRycy9kb3ducmV2LnhtbESP0WoCMRRE3wv+Q7hC32rWtlRZjSKlgvShxdUPuGyu&#10;m8XNTUyirn/fFAQfh5k5w8yXve3EhUJsHSsYjwoQxLXTLTcK9rv1yxRETMgaO8ek4EYRlovB0xxL&#10;7a68pUuVGpEhHEtUYFLypZSxNmQxjpwnzt7BBYspy9BIHfCa4baTr0XxIS22nBcMevo0VB+rs1Xg&#10;w8r/mi+zW/c/YfPdnKvWnG5KPQ/71QxEoj49wvf2Rit4e5/A/5l8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zjsMAAADcAAAADwAAAAAAAAAAAAAAAACYAgAAZHJzL2Rv&#10;d25yZXYueG1sUEsFBgAAAAAEAAQA9QAAAIgDAAAAAA==&#10;" fillcolor="white [3201]" strokecolor="black [3213]" strokeweight="1pt"/>
                    <v:rect id="Rectangle 348" o:spid="_x0000_s1204" style="position:absolute;left:1466;top:4974;width:603;height: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n/MAA&#10;AADcAAAADwAAAGRycy9kb3ducmV2LnhtbERPzWoCMRC+F3yHMEJvNWsrRVajSKkgPSiuPsCwGTeL&#10;m0lMoq5vbw5Cjx/f/3zZ207cKMTWsYLxqABBXDvdcqPgeFh/TEHEhKyxc0wKHhRhuRi8zbHU7s57&#10;ulWpETmEY4kKTEq+lDLWhizGkfPEmTu5YDFlGBqpA95zuO3kZ1F8S4st5waDnn4M1efqahX4sPI7&#10;82sO634bNn/NtWrN5aHU+7BfzUAk6tO/+OXeaAVfk7w2n8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n/MAAAADcAAAADwAAAAAAAAAAAAAAAACYAgAAZHJzL2Rvd25y&#10;ZXYueG1sUEsFBgAAAAAEAAQA9QAAAIUDAAAAAA==&#10;" fillcolor="white [3201]" strokecolor="black [3213]" strokeweight="1pt"/>
                    <v:rect id="Rectangle 349" o:spid="_x0000_s1205" style="position:absolute;left:1466;top:13825;width:603;height:5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CZ8MA&#10;AADcAAAADwAAAGRycy9kb3ducmV2LnhtbESP0WoCMRRE3wv+Q7hC32rWthRdjSKlgvShxdUPuGyu&#10;m8XNTUyirn/fFAQfh5k5w8yXve3EhUJsHSsYjwoQxLXTLTcK9rv1ywRETMgaO8ek4EYRlovB0xxL&#10;7a68pUuVGpEhHEtUYFLypZSxNmQxjpwnzt7BBYspy9BIHfCa4baTr0XxIS22nBcMevo0VB+rs1Xg&#10;w8r/mi+zW/c/YfPdnKvWnG5KPQ/71QxEoj49wvf2Rit4e5/C/5l8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zCZ8MAAADcAAAADwAAAAAAAAAAAAAAAACYAgAAZHJzL2Rv&#10;d25yZXYueG1sUEsFBgAAAAAEAAQA9QAAAIgDAAAAAA==&#10;" fillcolor="white [3201]" strokecolor="black [3213]" strokeweight="1pt"/>
                    <v:rect id="Rectangle 353" o:spid="_x0000_s1206" style="position:absolute;left:5003;top:14061;width:4305;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jUMMA&#10;AADcAAAADwAAAGRycy9kb3ducmV2LnhtbESP0WoCMRRE3wX/IdxC3zTbSousRhFRkD5UuvoBl83t&#10;ZunmJiZR179vBMHHYWbOMPNlbztxoRBbxwrexgUI4trplhsFx8N2NAURE7LGzjEpuFGE5WI4mGOp&#10;3ZV/6FKlRmQIxxIVmJR8KWWsDVmMY+eJs/frgsWUZWikDnjNcNvJ96L4lBZbzgsGPa0N1X/V2Srw&#10;YeX3ZmMO2/477L6ac9Wa002p15d+NQORqE/P8KO90womHxO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1jUMMAAADcAAAADwAAAAAAAAAAAAAAAACYAgAAZHJzL2Rv&#10;d25yZXYueG1sUEsFBgAAAAAEAAQA9QAAAIgDAAAAAA==&#10;" fillcolor="white [3201]" strokecolor="black [3213]" strokeweight="1pt">
                      <v:textbox>
                        <w:txbxContent>
                          <w:p w:rsidR="006B75D0" w:rsidRPr="00495E25" w:rsidRDefault="006B75D0" w:rsidP="008F070F">
                            <w:pPr>
                              <w:jc w:val="center"/>
                              <w:rPr>
                                <w:sz w:val="16"/>
                                <w:szCs w:val="16"/>
                              </w:rPr>
                            </w:pPr>
                            <w:r w:rsidRPr="00495E25">
                              <w:rPr>
                                <w:sz w:val="16"/>
                                <w:szCs w:val="16"/>
                              </w:rPr>
                              <w:t xml:space="preserve">Edit </w:t>
                            </w:r>
                          </w:p>
                        </w:txbxContent>
                      </v:textbox>
                    </v:rect>
                  </v:group>
                  <v:rect id="Rectangle 346" o:spid="_x0000_s1207" style="position:absolute;left:3450;top:11300;width:7842;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WFcMA&#10;AADcAAAADwAAAGRycy9kb3ducmV2LnhtbESP0WoCMRRE3wv+Q7iCbzVrW0RWo0ipID5YuvoBl811&#10;s7i5iUnU9e9NodDHYWbOMItVbztxoxBbxwom4wIEce10y42C42HzOgMRE7LGzjEpeFCE1XLwssBS&#10;uzv/0K1KjcgQjiUqMCn5UspYG7IYx84TZ+/kgsWUZWikDnjPcNvJt6KYSost5wWDnj4N1efqahX4&#10;sPbf5sscNv0+bHfNtWrN5aHUaNiv5yAS9ek//NfeagXvH1P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NWFcMAAADcAAAADwAAAAAAAAAAAAAAAACYAgAAZHJzL2Rv&#10;d25yZXYueG1sUEsFBgAAAAAEAAQA9QAAAIgDAAAAAA==&#10;" fillcolor="white [3201]" strokecolor="black [3213]" strokeweight="1pt">
                    <v:textbox>
                      <w:txbxContent>
                        <w:p w:rsidR="006B75D0" w:rsidRPr="00495E25" w:rsidRDefault="006B75D0" w:rsidP="008F070F">
                          <w:pPr>
                            <w:jc w:val="center"/>
                            <w:rPr>
                              <w:sz w:val="16"/>
                              <w:szCs w:val="16"/>
                            </w:rPr>
                          </w:pPr>
                          <w:r>
                            <w:rPr>
                              <w:sz w:val="16"/>
                              <w:szCs w:val="16"/>
                            </w:rPr>
                            <w:t>Route 3</w:t>
                          </w:r>
                        </w:p>
                      </w:txbxContent>
                    </v:textbox>
                  </v:rect>
                </v:group>
                <v:rect id="Rectangle 356" o:spid="_x0000_s1208" style="position:absolute;left:1639;top:3364;width:11036;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uhcQA&#10;AADcAAAADwAAAGRycy9kb3ducmV2LnhtbESPT2sCMRTE7wW/Q3hCbzVbpSKrUdqC2OJB6p/7a/Lc&#10;Xbp5WZK4u357Iwg9DjPzG2ax6m0tWvKhcqzgdZSBINbOVFwoOB7WLzMQISIbrB2TgisFWC0HTwvM&#10;jev4h9p9LESCcMhRQRljk0sZdEkWw8g1xMk7O28xJukLaTx2CW5rOc6yqbRYcVoosaHPkvTf/mIV&#10;nNz5o7P6l7/b6666bLZe69lWqedh/z4HEamP/+FH+8somLxN4X4mH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LoXEAAAA3AAAAA8AAAAAAAAAAAAAAAAAmAIAAGRycy9k&#10;b3ducmV2LnhtbFBLBQYAAAAABAAEAPUAAACJAwAAAAA=&#10;" filled="f" stroked="f" strokeweight="1pt">
                  <v:textbox>
                    <w:txbxContent>
                      <w:p w:rsidR="006B75D0" w:rsidRPr="00495E25" w:rsidRDefault="006B75D0" w:rsidP="008F070F">
                        <w:pPr>
                          <w:jc w:val="center"/>
                          <w:rPr>
                            <w:sz w:val="16"/>
                            <w:szCs w:val="16"/>
                          </w:rPr>
                        </w:pPr>
                        <w:r>
                          <w:rPr>
                            <w:sz w:val="16"/>
                            <w:szCs w:val="16"/>
                          </w:rPr>
                          <w:t>Number of routes: n</w:t>
                        </w:r>
                      </w:p>
                    </w:txbxContent>
                  </v:textbox>
                </v:rect>
                <w10:wrap type="square"/>
              </v:group>
            </w:pict>
          </mc:Fallback>
        </mc:AlternateContent>
      </w:r>
      <w:r>
        <w:rPr>
          <w:sz w:val="24"/>
          <w:szCs w:val="24"/>
        </w:rPr>
        <w:t>Displaying all existing routes Screen</w:t>
      </w:r>
      <w:bookmarkEnd w:id="17"/>
    </w:p>
    <w:p w:rsidR="008F070F" w:rsidRPr="008F070F" w:rsidRDefault="008F070F" w:rsidP="008F070F">
      <w:pPr>
        <w:pStyle w:val="BodyText"/>
      </w:pPr>
    </w:p>
    <w:p w:rsidR="008F070F" w:rsidRDefault="008F070F" w:rsidP="008F070F">
      <w:r w:rsidRPr="006735EA">
        <w:rPr>
          <w:noProof/>
          <w:lang w:eastAsia="zh-CN" w:bidi="ta-IN"/>
        </w:rPr>
        <mc:AlternateContent>
          <mc:Choice Requires="wps">
            <w:drawing>
              <wp:anchor distT="0" distB="0" distL="114300" distR="114300" simplePos="0" relativeHeight="251679744" behindDoc="0" locked="0" layoutInCell="1" allowOverlap="1" wp14:anchorId="3AD0BEB8" wp14:editId="7531753A">
                <wp:simplePos x="0" y="0"/>
                <wp:positionH relativeFrom="column">
                  <wp:posOffset>2279650</wp:posOffset>
                </wp:positionH>
                <wp:positionV relativeFrom="paragraph">
                  <wp:posOffset>2752090</wp:posOffset>
                </wp:positionV>
                <wp:extent cx="1623695" cy="635"/>
                <wp:effectExtent l="0" t="0" r="0" b="0"/>
                <wp:wrapSquare wrapText="bothSides"/>
                <wp:docPr id="594" name="Text Box 594"/>
                <wp:cNvGraphicFramePr/>
                <a:graphic xmlns:a="http://schemas.openxmlformats.org/drawingml/2006/main">
                  <a:graphicData uri="http://schemas.microsoft.com/office/word/2010/wordprocessingShape">
                    <wps:wsp>
                      <wps:cNvSpPr txBox="1"/>
                      <wps:spPr>
                        <a:xfrm>
                          <a:off x="0" y="0"/>
                          <a:ext cx="1623695" cy="635"/>
                        </a:xfrm>
                        <a:prstGeom prst="rect">
                          <a:avLst/>
                        </a:prstGeom>
                        <a:solidFill>
                          <a:prstClr val="white"/>
                        </a:solidFill>
                        <a:ln>
                          <a:noFill/>
                        </a:ln>
                        <a:effectLst/>
                      </wps:spPr>
                      <wps:txbx>
                        <w:txbxContent>
                          <w:p w:rsidR="006735EA" w:rsidRPr="00937A7B" w:rsidRDefault="006735EA" w:rsidP="008F070F">
                            <w:pPr>
                              <w:pStyle w:val="Caption"/>
                              <w:rPr>
                                <w:noProof/>
                                <w:sz w:val="24"/>
                                <w:szCs w:val="24"/>
                              </w:rPr>
                            </w:pPr>
                            <w:bookmarkStart w:id="19" w:name="_Toc371362733"/>
                            <w:r>
                              <w:t xml:space="preserve">Figure </w:t>
                            </w:r>
                            <w:fldSimple w:instr=" SEQ Figure \* ARABIC ">
                              <w:r>
                                <w:rPr>
                                  <w:noProof/>
                                </w:rPr>
                                <w:t>6</w:t>
                              </w:r>
                            </w:fldSimple>
                            <w:r>
                              <w:t>: Create New Route screen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94" o:spid="_x0000_s1209" type="#_x0000_t202" style="position:absolute;margin-left:179.5pt;margin-top:216.7pt;width:127.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" stroked="f">
                <v:textbox style="mso-fit-shape-to-text:t" inset="0,0,0,0">
                  <w:txbxContent>
                    <w:p w:rsidR="006B75D0" w:rsidRPr="00937A7B" w:rsidRDefault="006B75D0" w:rsidP="008F070F">
                      <w:pPr>
                        <w:pStyle w:val="Caption"/>
                        <w:rPr>
                          <w:noProof/>
                          <w:sz w:val="24"/>
                          <w:szCs w:val="24"/>
                        </w:rPr>
                      </w:pPr>
                      <w:bookmarkStart w:id="24" w:name="_Toc371362733"/>
                      <w:r>
                        <w:t xml:space="preserve">Figure </w:t>
                      </w:r>
                      <w:fldSimple w:instr=" SEQ Figure \* ARABIC ">
                        <w:r>
                          <w:rPr>
                            <w:noProof/>
                          </w:rPr>
                          <w:t>6</w:t>
                        </w:r>
                      </w:fldSimple>
                      <w:r>
                        <w:t>: Create New Route screen</w:t>
                      </w:r>
                      <w:bookmarkEnd w:id="24"/>
                    </w:p>
                  </w:txbxContent>
                </v:textbox>
                <w10:wrap type="square"/>
              </v:shape>
            </w:pict>
          </mc:Fallback>
        </mc:AlternateContent>
      </w:r>
      <w:r w:rsidRPr="006735EA">
        <w:rPr>
          <w:b/>
          <w:noProof/>
          <w:lang w:eastAsia="zh-CN" w:bidi="ta-IN"/>
        </w:rPr>
        <mc:AlternateContent>
          <mc:Choice Requires="wpg">
            <w:drawing>
              <wp:anchor distT="0" distB="0" distL="114300" distR="114300" simplePos="0" relativeHeight="251677696" behindDoc="0" locked="0" layoutInCell="1" allowOverlap="1" wp14:anchorId="056B30DA" wp14:editId="7C3DDB8E">
                <wp:simplePos x="0" y="0"/>
                <wp:positionH relativeFrom="column">
                  <wp:posOffset>2279650</wp:posOffset>
                </wp:positionH>
                <wp:positionV relativeFrom="paragraph">
                  <wp:posOffset>875030</wp:posOffset>
                </wp:positionV>
                <wp:extent cx="1623695" cy="1819910"/>
                <wp:effectExtent l="0" t="0" r="14605" b="27940"/>
                <wp:wrapSquare wrapText="bothSides"/>
                <wp:docPr id="375" name="Group 375"/>
                <wp:cNvGraphicFramePr/>
                <a:graphic xmlns:a="http://schemas.openxmlformats.org/drawingml/2006/main">
                  <a:graphicData uri="http://schemas.microsoft.com/office/word/2010/wordprocessingGroup">
                    <wpg:wgp>
                      <wpg:cNvGrpSpPr/>
                      <wpg:grpSpPr>
                        <a:xfrm>
                          <a:off x="0" y="0"/>
                          <a:ext cx="1623695" cy="1819910"/>
                          <a:chOff x="0" y="0"/>
                          <a:chExt cx="1623695" cy="1819910"/>
                        </a:xfrm>
                      </wpg:grpSpPr>
                      <wpg:grpSp>
                        <wpg:cNvPr id="374" name="Group 374"/>
                        <wpg:cNvGrpSpPr/>
                        <wpg:grpSpPr>
                          <a:xfrm>
                            <a:off x="0" y="0"/>
                            <a:ext cx="1623695" cy="1819910"/>
                            <a:chOff x="0" y="0"/>
                            <a:chExt cx="1623695" cy="1819910"/>
                          </a:xfrm>
                        </wpg:grpSpPr>
                        <wpg:grpSp>
                          <wpg:cNvPr id="358" name="Group 358"/>
                          <wpg:cNvGrpSpPr/>
                          <wpg:grpSpPr>
                            <a:xfrm>
                              <a:off x="0" y="0"/>
                              <a:ext cx="1623695" cy="1819910"/>
                              <a:chOff x="-151851" y="0"/>
                              <a:chExt cx="1411056" cy="1699260"/>
                            </a:xfrm>
                          </wpg:grpSpPr>
                          <wpg:grpSp>
                            <wpg:cNvPr id="359" name="Group 359"/>
                            <wpg:cNvGrpSpPr/>
                            <wpg:grpSpPr>
                              <a:xfrm>
                                <a:off x="-151851" y="0"/>
                                <a:ext cx="1411056" cy="1699260"/>
                                <a:chOff x="-151882" y="0"/>
                                <a:chExt cx="1411339" cy="1699404"/>
                              </a:xfrm>
                            </wpg:grpSpPr>
                            <wps:wsp>
                              <wps:cNvPr id="360" name="Rectangle 360"/>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146923" y="63811"/>
                                  <a:ext cx="983412"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Create new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ectangle 362"/>
                              <wps:cNvSpPr/>
                              <wps:spPr>
                                <a:xfrm>
                                  <a:off x="-151882" y="279076"/>
                                  <a:ext cx="881131" cy="22065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Route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Rectangle 363"/>
                              <wps:cNvSpPr/>
                              <wps:spPr>
                                <a:xfrm>
                                  <a:off x="90142" y="449664"/>
                                  <a:ext cx="1039251" cy="15447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7" name="Rectangle 367"/>
                            <wps:cNvSpPr/>
                            <wps:spPr>
                              <a:xfrm>
                                <a:off x="287203" y="1410723"/>
                                <a:ext cx="729514"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Begin 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Rectangle 371"/>
                          <wps:cNvSpPr/>
                          <wps:spPr>
                            <a:xfrm>
                              <a:off x="293298" y="810883"/>
                              <a:ext cx="1195070" cy="1651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129399" y="940279"/>
                              <a:ext cx="772170"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Walk details:</w:t>
                                </w:r>
                              </w:p>
                              <w:p w:rsidR="006735EA" w:rsidRDefault="006735EA" w:rsidP="008F07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Rectangle 373"/>
                          <wps:cNvSpPr/>
                          <wps:spPr>
                            <a:xfrm>
                              <a:off x="293298" y="1121434"/>
                              <a:ext cx="1198880" cy="30162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Rectangle 370"/>
                        <wps:cNvSpPr/>
                        <wps:spPr>
                          <a:xfrm>
                            <a:off x="103517" y="629728"/>
                            <a:ext cx="1013460"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Short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5" o:spid="_x0000_s1210" style="position:absolute;margin-left:179.5pt;margin-top:68.9pt;width:127.85pt;height:143.3pt;z-index:251677696" coordsize="16236,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">
                <v:group id="Group 374" o:spid="_x0000_s1211" style="position:absolute;width:16236;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Group 358" o:spid="_x0000_s1212" style="position:absolute;width:16236;height:18199" coordorigin="-1518" coordsize="14110,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Group 359" o:spid="_x0000_s1213" style="position:absolute;left:-1518;width:14110;height:16992" coordorigin="-1518" coordsize="14113,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rect id="Rectangle 360" o:spid="_x0000_s1214"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ngf74A&#10;AADcAAAADwAAAGRycy9kb3ducmV2LnhtbERPSwrCMBDdC94hjOBGNFVBtBpFBNGd+AFdDs3YljaT&#10;2kSttzcLweXj/RerxpTiRbXLLSsYDiIQxInVOacKLudtfwrCeWSNpWVS8CEHq2W7tcBY2zcf6XXy&#10;qQgh7GJUkHlfxVK6JCODbmAr4sDdbW3QB1inUtf4DuGmlKMomkiDOYeGDCvaZJQUp6dRcKPHrkez&#10;y8Pdo9HzeugVQz8tlOp2mvUchKfG/8U/914rGE/C/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4J4H++AAAA3AAAAA8AAAAAAAAAAAAAAAAAmAIAAGRycy9kb3ducmV2&#10;LnhtbFBLBQYAAAAABAAEAPUAAACDAwAAAAA=&#10;" fillcolor="white [3201]" strokecolor="black [3213]" strokeweight="2pt"/>
                      <v:rect id="Rectangle 361" o:spid="_x0000_s1215" style="position:absolute;left:1469;top:638;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d8TMQA&#10;AADcAAAADwAAAGRycy9kb3ducmV2LnhtbESPQWvCQBSE7wX/w/IEb3VjCyKpm9AK0ooHqW3vz91n&#10;Esy+DbtrEv99tyD0OMzMN8y6HG0revKhcaxgMc9AEGtnGq4UfH9tH1cgQkQ22DomBTcKUBaThzXm&#10;xg38Sf0xViJBOOSooI6xy6UMuiaLYe464uSdnbcYk/SVNB6HBLetfMqypbTYcFqosaNNTfpyvFoF&#10;P+78Nlh94l1/OzTX973XerVXajYdX19ARBrjf/je/jAKnpcL+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HfEzEAAAA3AAAAA8AAAAAAAAAAAAAAAAAmAIAAGRycy9k&#10;b3ducmV2LnhtbFBLBQYAAAAABAAEAPUAAACJAwAAAAA=&#10;" filled="f" stroked="f" strokeweight="1pt">
                        <v:textbox>
                          <w:txbxContent>
                            <w:p w:rsidR="006B75D0" w:rsidRPr="00495E25" w:rsidRDefault="006B75D0" w:rsidP="008F070F">
                              <w:pPr>
                                <w:jc w:val="center"/>
                                <w:rPr>
                                  <w:sz w:val="16"/>
                                  <w:szCs w:val="16"/>
                                </w:rPr>
                              </w:pPr>
                              <w:r>
                                <w:rPr>
                                  <w:sz w:val="16"/>
                                  <w:szCs w:val="16"/>
                                </w:rPr>
                                <w:t>Create new route</w:t>
                              </w:r>
                            </w:p>
                          </w:txbxContent>
                        </v:textbox>
                      </v:rect>
                      <v:rect id="Rectangle 362" o:spid="_x0000_s1216" style="position:absolute;left:-1518;top:2790;width:8810;height:2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iO8QA&#10;AADcAAAADwAAAGRycy9kb3ducmV2LnhtbESPQWvCQBSE74L/YXlCb7rRgkjqJrRCaYuHom3vz91n&#10;Esy+DbtrEv99t1DwOMzMN8y2HG0revKhcaxguchAEGtnGq4UfH+9zjcgQkQ22DomBTcKUBbTyRZz&#10;4wY+UH+MlUgQDjkqqGPscimDrsliWLiOOHln5y3GJH0ljcchwW0rV1m2lhYbTgs1drSrSV+OV6vg&#10;x51fBqtP/NHfPpvr295rvdkr9TAbn59ARBrjPfzffjcKHtc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V4jvEAAAA3AAAAA8AAAAAAAAAAAAAAAAAmAIAAGRycy9k&#10;b3ducmV2LnhtbFBLBQYAAAAABAAEAPUAAACJAwAAAAA=&#10;" filled="f" stroked="f" strokeweight="1pt">
                        <v:textbox>
                          <w:txbxContent>
                            <w:p w:rsidR="006B75D0" w:rsidRPr="00495E25" w:rsidRDefault="006B75D0" w:rsidP="008F070F">
                              <w:pPr>
                                <w:jc w:val="center"/>
                                <w:rPr>
                                  <w:sz w:val="16"/>
                                  <w:szCs w:val="16"/>
                                </w:rPr>
                              </w:pPr>
                              <w:r>
                                <w:rPr>
                                  <w:sz w:val="16"/>
                                  <w:szCs w:val="16"/>
                                </w:rPr>
                                <w:t>Route name:</w:t>
                              </w:r>
                            </w:p>
                          </w:txbxContent>
                        </v:textbox>
                      </v:rect>
                      <v:rect id="Rectangle 363" o:spid="_x0000_s1217" style="position:absolute;left:901;top:4496;width:10392;height:1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Gp7cIA&#10;AADcAAAADwAAAGRycy9kb3ducmV2LnhtbESP0WoCMRRE3wv+Q7iCbzWrgpStUaQoiA+Vrn7AZXO7&#10;Wbq5iUnU9e8bQfBxmJkzzGLV205cKcTWsYLJuABBXDvdcqPgdNy+f4CICVlj55gU3CnCajl4W2Cp&#10;3Y1/6FqlRmQIxxIVmJR8KWWsDVmMY+eJs/frgsWUZWikDnjLcNvJaVHMpcWW84JBT1+G6r/qYhX4&#10;sPYHszHHbf8ddvvmUrXmfFdqNOzXnyAS9ekVfrZ3WsFsPoPHmXw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8antwgAAANwAAAAPAAAAAAAAAAAAAAAAAJgCAABkcnMvZG93&#10;bnJldi54bWxQSwUGAAAAAAQABAD1AAAAhwMAAAAA&#10;" fillcolor="white [3201]" strokecolor="black [3213]" strokeweight="1pt">
                        <v:textbox>
                          <w:txbxContent>
                            <w:p w:rsidR="006B75D0" w:rsidRPr="00495E25" w:rsidRDefault="006B75D0" w:rsidP="008F070F">
                              <w:pPr>
                                <w:jc w:val="center"/>
                                <w:rPr>
                                  <w:sz w:val="16"/>
                                  <w:szCs w:val="16"/>
                                </w:rPr>
                              </w:pPr>
                            </w:p>
                          </w:txbxContent>
                        </v:textbox>
                      </v:rect>
                    </v:group>
                    <v:rect id="Rectangle 367" o:spid="_x0000_s1218" style="position:absolute;left:2872;top:14107;width:7295;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v7sMA&#10;AADcAAAADwAAAGRycy9kb3ducmV2LnhtbESP0WoCMRRE3wv+Q7iCbzVrC1ZWo0ipID5YuvoBl811&#10;s7i5iUnU9e9NodDHYWbOMItVbztxoxBbxwom4wIEce10y42C42HzOgMRE7LGzjEpeFCE1XLwssBS&#10;uzv/0K1KjcgQjiUqMCn5UspYG7IYx84TZ+/kgsWUZWikDnjPcNvJt6KYSost5wWDnj4N1efqahX4&#10;sPbf5sscNv0+bHfNtWrN5aHUaNiv5yAS9ek//NfeagXv0w/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qv7sMAAADcAAAADwAAAAAAAAAAAAAAAACYAgAAZHJzL2Rv&#10;d25yZXYueG1sUEsFBgAAAAAEAAQA9QAAAIgDAAAAAA==&#10;" fillcolor="white [3201]" strokecolor="black [3213]" strokeweight="1pt">
                      <v:textbox>
                        <w:txbxContent>
                          <w:p w:rsidR="006B75D0" w:rsidRPr="00495E25" w:rsidRDefault="006B75D0" w:rsidP="008F070F">
                            <w:pPr>
                              <w:jc w:val="center"/>
                              <w:rPr>
                                <w:sz w:val="16"/>
                                <w:szCs w:val="16"/>
                              </w:rPr>
                            </w:pPr>
                            <w:r>
                              <w:rPr>
                                <w:sz w:val="16"/>
                                <w:szCs w:val="16"/>
                              </w:rPr>
                              <w:t>Begin tracking</w:t>
                            </w:r>
                          </w:p>
                        </w:txbxContent>
                      </v:textbox>
                    </v:rect>
                  </v:group>
                  <v:rect id="Rectangle 371" o:spid="_x0000_s1219" style="position:absolute;left:2932;top:8108;width:119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E3MMA&#10;AADcAAAADwAAAGRycy9kb3ducmV2LnhtbESP0WoCMRRE34X+Q7iFvmlWC62sRhFRkD5UuvoBl83t&#10;ZunmJiZR179vBMHHYWbOMPNlbztxoRBbxwrGowIEce10y42C42E7nIKICVlj55gU3CjCcvEymGOp&#10;3ZV/6FKlRmQIxxIVmJR8KWWsDVmMI+eJs/frgsWUZWikDnjNcNvJSVF8SIst5wWDntaG6r/qbBX4&#10;sPJ7szGHbf8ddl/NuWrN6abU22u/moFI1Kdn+NHeaQXvn2O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YE3MMAAADcAAAADwAAAAAAAAAAAAAAAACYAgAAZHJzL2Rv&#10;d25yZXYueG1sUEsFBgAAAAAEAAQA9QAAAIgDAAAAAA==&#10;" fillcolor="white [3201]" strokecolor="black [3213]" strokeweight="1pt">
                    <v:textbox>
                      <w:txbxContent>
                        <w:p w:rsidR="006B75D0" w:rsidRPr="00495E25" w:rsidRDefault="006B75D0" w:rsidP="008F070F">
                          <w:pPr>
                            <w:jc w:val="center"/>
                            <w:rPr>
                              <w:sz w:val="16"/>
                              <w:szCs w:val="16"/>
                            </w:rPr>
                          </w:pPr>
                        </w:p>
                      </w:txbxContent>
                    </v:textbox>
                  </v:rect>
                  <v:rect id="Rectangle 372" o:spid="_x0000_s1220" style="position:absolute;left:1293;top:9402;width:7722;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05sQA&#10;AADcAAAADwAAAGRycy9kb3ducmV2LnhtbESPQWsCMRSE74L/ITyhN83WQpXVKG2htMWDdNX7a/Lc&#10;Xbp5WZK4u/77RhB6HGbmG2a9HWwjOvKhdqzgcZaBINbO1FwqOB7ep0sQISIbbByTgisF2G7GozXm&#10;xvX8TV0RS5EgHHJUUMXY5lIGXZHFMHMtcfLOzluMSfpSGo99gttGzrPsWVqsOS1U2NJbRfq3uFgF&#10;J3d+7a3+4a/uuq8vHzuv9XKn1MNkeFmBiDTE//C9/WkUPC3m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MdObEAAAA3AAAAA8AAAAAAAAAAAAAAAAAmAIAAGRycy9k&#10;b3ducmV2LnhtbFBLBQYAAAAABAAEAPUAAACJAwAAAAA=&#10;" filled="f" stroked="f" strokeweight="1pt">
                    <v:textbox>
                      <w:txbxContent>
                        <w:p w:rsidR="006B75D0" w:rsidRPr="00495E25" w:rsidRDefault="006B75D0" w:rsidP="008F070F">
                          <w:pPr>
                            <w:jc w:val="center"/>
                            <w:rPr>
                              <w:sz w:val="16"/>
                              <w:szCs w:val="16"/>
                            </w:rPr>
                          </w:pPr>
                          <w:r>
                            <w:rPr>
                              <w:sz w:val="16"/>
                              <w:szCs w:val="16"/>
                            </w:rPr>
                            <w:t>Walk details:</w:t>
                          </w:r>
                        </w:p>
                        <w:p w:rsidR="006B75D0" w:rsidRDefault="006B75D0" w:rsidP="008F070F"/>
                      </w:txbxContent>
                    </v:textbox>
                  </v:rect>
                  <v:rect id="Rectangle 373" o:spid="_x0000_s1221" style="position:absolute;left:2932;top:11214;width:11989;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g/MMMA&#10;AADcAAAADwAAAGRycy9kb3ducmV2LnhtbESP0WoCMRRE3wX/IdxC3zTbCq2sRhFRkD5UuvoBl83t&#10;ZunmJiZR179vBMHHYWbOMPNlbztxoRBbxwrexgUI4trplhsFx8N2NAURE7LGzjEpuFGE5WI4mGOp&#10;3ZV/6FKlRmQIxxIVmJR8KWWsDVmMY+eJs/frgsWUZWikDnjNcNvJ96L4kBZbzgsGPa0N1X/V2Srw&#10;YeX3ZmMO2/477L6ac9Wa002p15d+NQORqE/P8KO90womnxO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g/MMMAAADcAAAADwAAAAAAAAAAAAAAAACYAgAAZHJzL2Rv&#10;d25yZXYueG1sUEsFBgAAAAAEAAQA9QAAAIgDAAAAAA==&#10;" fillcolor="white [3201]" strokecolor="black [3213]" strokeweight="1pt">
                    <v:textbox>
                      <w:txbxContent>
                        <w:p w:rsidR="006B75D0" w:rsidRPr="00495E25" w:rsidRDefault="006B75D0" w:rsidP="008F070F">
                          <w:pPr>
                            <w:jc w:val="center"/>
                            <w:rPr>
                              <w:sz w:val="16"/>
                              <w:szCs w:val="16"/>
                            </w:rPr>
                          </w:pPr>
                        </w:p>
                      </w:txbxContent>
                    </v:textbox>
                  </v:rect>
                </v:group>
                <v:rect id="Rectangle 370" o:spid="_x0000_s1222" style="position:absolute;left:1035;top:6297;width:10134;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JPCsEA&#10;AADcAAAADwAAAGRycy9kb3ducmV2LnhtbERPy2oCMRTdF/yHcAV3NWOFVqbGoRZExUWp1f1tcp0Z&#10;OrkZkszDv28WhS4P570uRtuInnyoHStYzDMQxNqZmksFl6/d4wpEiMgGG8ek4E4Bis3kYY25cQN/&#10;Un+OpUghHHJUUMXY5lIGXZHFMHctceJuzluMCfpSGo9DCreNfMqyZ2mx5tRQYUvvFemfc2cVXN1t&#10;O1j9zcf+/lF3+5PXenVSajYd315BRBrjv/jPfTAKli9pfjq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STwrBAAAA3AAAAA8AAAAAAAAAAAAAAAAAmAIAAGRycy9kb3du&#10;cmV2LnhtbFBLBQYAAAAABAAEAPUAAACGAwAAAAA=&#10;" filled="f" stroked="f" strokeweight="1pt">
                  <v:textbox>
                    <w:txbxContent>
                      <w:p w:rsidR="006B75D0" w:rsidRPr="00495E25" w:rsidRDefault="006B75D0" w:rsidP="008F070F">
                        <w:pPr>
                          <w:jc w:val="center"/>
                          <w:rPr>
                            <w:sz w:val="16"/>
                            <w:szCs w:val="16"/>
                          </w:rPr>
                        </w:pPr>
                        <w:r>
                          <w:rPr>
                            <w:sz w:val="16"/>
                            <w:szCs w:val="16"/>
                          </w:rPr>
                          <w:t>Short description:</w:t>
                        </w:r>
                      </w:p>
                    </w:txbxContent>
                  </v:textbox>
                </v:rect>
                <w10:wrap type="square"/>
              </v:group>
            </w:pict>
          </mc:Fallback>
        </mc:AlternateContent>
      </w:r>
      <w:r w:rsidRPr="006735EA">
        <w:t>This screen contains a list of all available routes that the user can modify. The user can scroll through the existing routes and select one they wish to make changes to by pressing the “Edit” button. The number of existing routes is placed above the list of routes.</w:t>
      </w:r>
    </w:p>
    <w:p w:rsidR="006735EA" w:rsidRPr="006735EA" w:rsidRDefault="006735EA" w:rsidP="008F070F">
      <w:pPr>
        <w:rPr>
          <w:b/>
        </w:rPr>
      </w:pPr>
    </w:p>
    <w:p w:rsidR="008F070F" w:rsidRDefault="008F070F" w:rsidP="008F070F">
      <w:pPr>
        <w:pStyle w:val="Heading2"/>
        <w:rPr>
          <w:b w:val="0"/>
          <w:sz w:val="24"/>
          <w:szCs w:val="24"/>
        </w:rPr>
      </w:pPr>
      <w:bookmarkStart w:id="20" w:name="_Toc371431477"/>
      <w:r>
        <w:rPr>
          <w:sz w:val="24"/>
          <w:szCs w:val="24"/>
        </w:rPr>
        <w:t>Create new route screen</w:t>
      </w:r>
      <w:bookmarkEnd w:id="20"/>
    </w:p>
    <w:p w:rsidR="008F070F" w:rsidRDefault="008F070F" w:rsidP="008F070F">
      <w:r w:rsidRPr="006735EA">
        <w:t>This screen allows the user to enter the details for their walk and has three text fields: “Route name”, “Short description” and “Walk details”. After inputting the required details, the user can then press the “Begin tracking” button to proceed to the map screen.</w:t>
      </w:r>
    </w:p>
    <w:p w:rsidR="006735EA" w:rsidRDefault="006735EA" w:rsidP="008F070F"/>
    <w:p w:rsidR="006735EA" w:rsidRDefault="006735EA" w:rsidP="008F070F"/>
    <w:p w:rsidR="006735EA" w:rsidRPr="006735EA" w:rsidRDefault="006735EA" w:rsidP="008F070F">
      <w:pPr>
        <w:rPr>
          <w:b/>
        </w:rPr>
      </w:pPr>
    </w:p>
    <w:p w:rsidR="008F070F" w:rsidRDefault="006735EA" w:rsidP="008F070F">
      <w:pPr>
        <w:pStyle w:val="Heading2"/>
        <w:rPr>
          <w:sz w:val="24"/>
          <w:szCs w:val="24"/>
        </w:rPr>
      </w:pPr>
      <w:bookmarkStart w:id="21" w:name="_Toc371431478"/>
      <w:r>
        <w:rPr>
          <w:b w:val="0"/>
          <w:noProof/>
          <w:sz w:val="24"/>
          <w:szCs w:val="24"/>
          <w:lang w:eastAsia="zh-CN" w:bidi="ta-IN"/>
        </w:rPr>
        <mc:AlternateContent>
          <mc:Choice Requires="wpg">
            <w:drawing>
              <wp:anchor distT="0" distB="0" distL="114300" distR="114300" simplePos="0" relativeHeight="251681792" behindDoc="0" locked="0" layoutInCell="1" allowOverlap="1" wp14:anchorId="1361E5CD" wp14:editId="2DB9B779">
                <wp:simplePos x="0" y="0"/>
                <wp:positionH relativeFrom="column">
                  <wp:posOffset>4126230</wp:posOffset>
                </wp:positionH>
                <wp:positionV relativeFrom="paragraph">
                  <wp:posOffset>691515</wp:posOffset>
                </wp:positionV>
                <wp:extent cx="1448435" cy="1889125"/>
                <wp:effectExtent l="0" t="0" r="18415" b="15875"/>
                <wp:wrapSquare wrapText="bothSides"/>
                <wp:docPr id="595" name="Group 595"/>
                <wp:cNvGraphicFramePr/>
                <a:graphic xmlns:a="http://schemas.openxmlformats.org/drawingml/2006/main">
                  <a:graphicData uri="http://schemas.microsoft.com/office/word/2010/wordprocessingGroup">
                    <wpg:wgp>
                      <wpg:cNvGrpSpPr/>
                      <wpg:grpSpPr>
                        <a:xfrm>
                          <a:off x="0" y="0"/>
                          <a:ext cx="1448435" cy="1889125"/>
                          <a:chOff x="0" y="0"/>
                          <a:chExt cx="1448960" cy="1889185"/>
                        </a:xfrm>
                      </wpg:grpSpPr>
                      <wpg:grpSp>
                        <wpg:cNvPr id="596" name="Group 596"/>
                        <wpg:cNvGrpSpPr/>
                        <wpg:grpSpPr>
                          <a:xfrm>
                            <a:off x="0" y="0"/>
                            <a:ext cx="1448960" cy="1889185"/>
                            <a:chOff x="0" y="-1"/>
                            <a:chExt cx="1448960" cy="1889185"/>
                          </a:xfrm>
                        </wpg:grpSpPr>
                        <wpg:grpSp>
                          <wpg:cNvPr id="597" name="Group 597"/>
                          <wpg:cNvGrpSpPr/>
                          <wpg:grpSpPr>
                            <a:xfrm>
                              <a:off x="0" y="-1"/>
                              <a:ext cx="1448960" cy="1889185"/>
                              <a:chOff x="174735" y="-1"/>
                              <a:chExt cx="1448960" cy="1889185"/>
                            </a:xfrm>
                          </wpg:grpSpPr>
                          <wpg:grpSp>
                            <wpg:cNvPr id="598" name="Group 598"/>
                            <wpg:cNvGrpSpPr/>
                            <wpg:grpSpPr>
                              <a:xfrm>
                                <a:off x="174735" y="-1"/>
                                <a:ext cx="1448960" cy="1889185"/>
                                <a:chOff x="1" y="-1"/>
                                <a:chExt cx="1259204" cy="1763942"/>
                              </a:xfrm>
                            </wpg:grpSpPr>
                            <wps:wsp>
                              <wps:cNvPr id="599" name="Rectangle 599"/>
                              <wps:cNvSpPr/>
                              <wps:spPr>
                                <a:xfrm>
                                  <a:off x="1" y="-1"/>
                                  <a:ext cx="1259204" cy="17639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Rectangle 600"/>
                              <wps:cNvSpPr/>
                              <wps:spPr>
                                <a:xfrm>
                                  <a:off x="53791" y="1497548"/>
                                  <a:ext cx="346468"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1" name="Rectangle 601"/>
                            <wps:cNvSpPr/>
                            <wps:spPr>
                              <a:xfrm>
                                <a:off x="401488" y="301925"/>
                                <a:ext cx="1066259" cy="948906"/>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2" name="Rectangle 602"/>
                          <wps:cNvSpPr/>
                          <wps:spPr>
                            <a:xfrm>
                              <a:off x="836763" y="51758"/>
                              <a:ext cx="558826" cy="2156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New POI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Rectangle 603"/>
                          <wps:cNvSpPr/>
                          <wps:spPr>
                            <a:xfrm>
                              <a:off x="34506" y="51758"/>
                              <a:ext cx="793630" cy="21566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Walk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Rectangle 604"/>
                          <wps:cNvSpPr/>
                          <wps:spPr>
                            <a:xfrm>
                              <a:off x="882509" y="1604513"/>
                              <a:ext cx="513080" cy="2292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5" name="Rectangle 605"/>
                        <wps:cNvSpPr/>
                        <wps:spPr>
                          <a:xfrm>
                            <a:off x="224551" y="1250832"/>
                            <a:ext cx="1171037" cy="353777"/>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Default="006735EA" w:rsidP="008F070F">
                              <w:pPr>
                                <w:rPr>
                                  <w:sz w:val="16"/>
                                  <w:szCs w:val="16"/>
                                </w:rPr>
                              </w:pPr>
                              <w:r>
                                <w:rPr>
                                  <w:sz w:val="16"/>
                                  <w:szCs w:val="16"/>
                                </w:rPr>
                                <w:t xml:space="preserve">Duration: </w:t>
                              </w:r>
                              <w:proofErr w:type="spellStart"/>
                              <w:r>
                                <w:rPr>
                                  <w:sz w:val="16"/>
                                  <w:szCs w:val="16"/>
                                </w:rPr>
                                <w:t>hh:mm:ss</w:t>
                              </w:r>
                              <w:proofErr w:type="spellEnd"/>
                            </w:p>
                            <w:p w:rsidR="006735EA" w:rsidRPr="00495E25" w:rsidRDefault="006735EA" w:rsidP="008F070F">
                              <w:pPr>
                                <w:rPr>
                                  <w:sz w:val="16"/>
                                  <w:szCs w:val="16"/>
                                </w:rPr>
                              </w:pPr>
                              <w:r>
                                <w:rPr>
                                  <w:sz w:val="16"/>
                                  <w:szCs w:val="16"/>
                                </w:rPr>
                                <w:t>Points of interest: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595" o:spid="_x0000_s1223" style="position:absolute;left:0;text-align:left;margin-left:324.9pt;margin-top:54.45pt;width:114.05pt;height:148.75pt;z-index:251681792;mso-width-relative:margin" coordsize="14489,1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">
                <v:group id="Group 596" o:spid="_x0000_s1224" style="position:absolute;width:14489;height:18891" coordorigin="" coordsize="14489,18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SeLcUAAADcAAAADwAAAGRycy9kb3ducmV2LnhtbESPQYvCMBSE78L+h/CE&#10;vWnaXRS3GkXEXTyIoC6It0fzbIvNS2liW/+9EQSPw8x8w8wWnSlFQ7UrLCuIhxEI4tTqgjMF/8ff&#10;wQSE88gaS8uk4E4OFvOP3gwTbVveU3PwmQgQdgkqyL2vEildmpNBN7QVcfAutjbog6wzqWtsA9yU&#10;8iuKxtJgwWEhx4pWOaXXw80o+GuxXX7H62Z7vazu5+Nod9rGpNRnv1tOQXjq/Dv8am+0gtHP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jkni3FAAAA3AAA&#10;AA8AAAAAAAAAAAAAAAAAqgIAAGRycy9kb3ducmV2LnhtbFBLBQYAAAAABAAEAPoAAACcAwAAAAA=&#10;">
                  <v:group id="Group 597" o:spid="_x0000_s1225" style="position:absolute;width:14489;height:18891" coordorigin="1747" coordsize="14489,18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6g7tsYAAADcAAAADwAAAGRycy9kb3ducmV2LnhtbESPT2vCQBTE74LfYXmC&#10;t7qJxWqjq4i0pYcgqIXS2yP7TILZtyG75s+37xYKHoeZ+Q2z2fWmEi01rrSsIJ5FIIgzq0vOFXxd&#10;3p9WIJxH1lhZJgUDOdhtx6MNJtp2fKL27HMRIOwSVFB4XydSuqwgg25ma+LgXW1j0AfZ5FI32AW4&#10;qeQ8il6kwZLDQoE1HQrKbue7UfDRYbd/jt/a9HY9DD+XxfE7jUmp6aTfr0F46v0j/N/+1AoWr0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3qDu2xgAAANwA&#10;AAAPAAAAAAAAAAAAAAAAAKoCAABkcnMvZG93bnJldi54bWxQSwUGAAAAAAQABAD6AAAAnQMAAAAA&#10;">
                    <v:group id="Group 598" o:spid="_x0000_s1226" style="position:absolute;left:1747;width:14489;height:18891" coordorigin="" coordsize="12592,17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evxMMAAADcAAAADwAAAGRycy9kb3ducmV2LnhtbERPTWvCQBC9F/wPywi9&#10;1U0US41uQpBaepBCVRBvQ3ZMQrKzIbtN4r/vHgo9Pt73LptMKwbqXW1ZQbyIQBAXVtdcKricDy9v&#10;IJxH1thaJgUPcpCls6cdJtqO/E3DyZcihLBLUEHlfZdI6YqKDLqF7YgDd7e9QR9gX0rd4xjCTSuX&#10;UfQqDdYcGirsaF9R0Zx+jIKPEcd8Fb8Px+a+f9zO6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N6/EwwAAANwAAAAP&#10;AAAAAAAAAAAAAAAAAKoCAABkcnMvZG93bnJldi54bWxQSwUGAAAAAAQABAD6AAAAmgMAAAAA&#10;">
                      <v:rect id="Rectangle 599" o:spid="_x0000_s1227" style="position:absolute;width:12592;height:17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37PcUA&#10;AADcAAAADwAAAGRycy9kb3ducmV2LnhtbESPzWrDMBCE74G+g9hCLyGWE2iIHcumFEp7K00C7XGx&#10;1j/YWtmWkrhvXxUCOQ4z8w2TFbPpxYUm11pWsI5iEMSl1S3XCk7Ht9UOhPPIGnvLpOCXHBT5wyLD&#10;VNsrf9Hl4GsRIOxSVNB4P6RSurIhgy6yA3HwKjsZ9EFOtdQTXgPc9HITx1tpsOWw0OBArw2V3eFs&#10;FPzQ+L6k5DS6Kt6cvz+X3drvOqWeHueXPQhPs7+Hb+0PreA5SeD/TDg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fs9xQAAANwAAAAPAAAAAAAAAAAAAAAAAJgCAABkcnMv&#10;ZG93bnJldi54bWxQSwUGAAAAAAQABAD1AAAAigMAAAAA&#10;" fillcolor="white [3201]" strokecolor="black [3213]" strokeweight="2pt"/>
                      <v:rect id="Rectangle 600" o:spid="_x0000_s1228" style="position:absolute;left:537;top:14975;width:3465;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xvr8A&#10;AADcAAAADwAAAGRycy9kb3ducmV2LnhtbERPzYrCMBC+C/sOYRa82XT3IFKNIrKC7MHF6gMMzdgU&#10;m0lMota33xwEjx/f/2I12F7cKcTOsYKvogRB3DjdcavgdNxOZiBiQtbYOyYFT4qwWn6MFlhp9+AD&#10;3evUihzCsUIFJiVfSRkbQxZj4Txx5s4uWEwZhlbqgI8cbnv5XZZTabHj3GDQ08ZQc6lvVoEPa/9n&#10;fsxxO+zD7re91Z25PpUafw7rOYhEQ3qLX+6dVjAt8/x8Jh8Bu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knG+vwAAANwAAAAPAAAAAAAAAAAAAAAAAJgCAABkcnMvZG93bnJl&#10;di54bWxQSwUGAAAAAAQABAD1AAAAhAMAAAAA&#10;" fillcolor="white [3201]" strokecolor="black [3213]" strokeweight="1pt">
                        <v:textbox>
                          <w:txbxContent>
                            <w:p w:rsidR="006735EA" w:rsidRPr="00495E25" w:rsidRDefault="006735EA" w:rsidP="008F070F">
                              <w:pPr>
                                <w:jc w:val="center"/>
                                <w:rPr>
                                  <w:sz w:val="16"/>
                                  <w:szCs w:val="16"/>
                                </w:rPr>
                              </w:pPr>
                              <w:r>
                                <w:rPr>
                                  <w:sz w:val="16"/>
                                  <w:szCs w:val="16"/>
                                </w:rPr>
                                <w:t>Help</w:t>
                              </w:r>
                            </w:p>
                          </w:txbxContent>
                        </v:textbox>
                      </v:rect>
                    </v:group>
                    <v:rect id="Rectangle 601" o:spid="_x0000_s1229" style="position:absolute;left:4014;top:3019;width:10663;height:9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7UJcIA&#10;AADcAAAADwAAAGRycy9kb3ducmV2LnhtbESPwYoCMRBE74L/EFrYm2b0IDJrFBEF8eDiuB/QTHon&#10;w046MYk6/v1mQfBYVNUrarnubSfuFGLrWMF0UoAgrp1uuVHwfdmPFyBiQtbYOSYFT4qwXg0HSyy1&#10;e/CZ7lVqRIZwLFGBScmXUsbakMU4cZ44ez8uWExZhkbqgI8Mt52cFcVcWmw5Lxj0tDVU/1Y3q8CH&#10;jf8yO3PZ96dwODa3qjXXp1Ifo37zCSJRn97hV/ugFcyLKfyfy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tQlwgAAANwAAAAPAAAAAAAAAAAAAAAAAJgCAABkcnMvZG93&#10;bnJldi54bWxQSwUGAAAAAAQABAD1AAAAhwMAAAAA&#10;" fillcolor="white [3201]" strokecolor="black [3213]" strokeweight="1pt">
                      <v:textbox>
                        <w:txbxContent>
                          <w:p w:rsidR="006735EA" w:rsidRPr="00495E25" w:rsidRDefault="006735EA" w:rsidP="008F070F">
                            <w:pPr>
                              <w:jc w:val="center"/>
                              <w:rPr>
                                <w:sz w:val="16"/>
                                <w:szCs w:val="16"/>
                              </w:rPr>
                            </w:pPr>
                            <w:r>
                              <w:rPr>
                                <w:sz w:val="16"/>
                                <w:szCs w:val="16"/>
                              </w:rPr>
                              <w:t>MAP</w:t>
                            </w:r>
                          </w:p>
                        </w:txbxContent>
                      </v:textbox>
                    </v:rect>
                  </v:group>
                  <v:rect id="Rectangle 602" o:spid="_x0000_s1230" style="position:absolute;left:8367;top:517;width:5588;height:2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KUsIA&#10;AADcAAAADwAAAGRycy9kb3ducmV2LnhtbESPwYoCMRBE74L/EFrwppn1IDJrFJEVxIOL435AM+md&#10;DDvpxCTq+PdmQfBYVNUrarnubSduFGLrWMHHtABBXDvdcqPg57ybLEDEhKyxc0wKHhRhvRoOllhq&#10;d+cT3arUiAzhWKICk5IvpYy1IYtx6jxx9n5dsJiyDI3UAe8Zbjs5K4q5tNhyXjDoaWuo/quuVoEP&#10;G/9tvsx51x/D/tBcq9ZcHkqNR/3mE0SiPr3Dr/ZeK5gXM/g/k4+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DEpSwgAAANwAAAAPAAAAAAAAAAAAAAAAAJgCAABkcnMvZG93&#10;bnJldi54bWxQSwUGAAAAAAQABAD1AAAAhwMAAAAA&#10;" fillcolor="white [3201]" strokecolor="black [3213]" strokeweight="1pt">
                    <v:textbox>
                      <w:txbxContent>
                        <w:p w:rsidR="006735EA" w:rsidRPr="00495E25" w:rsidRDefault="006735EA" w:rsidP="008F070F">
                          <w:pPr>
                            <w:jc w:val="center"/>
                            <w:rPr>
                              <w:sz w:val="16"/>
                              <w:szCs w:val="16"/>
                            </w:rPr>
                          </w:pPr>
                          <w:r>
                            <w:rPr>
                              <w:sz w:val="16"/>
                              <w:szCs w:val="16"/>
                            </w:rPr>
                            <w:t>New POI</w:t>
                          </w:r>
                        </w:p>
                      </w:txbxContent>
                    </v:textbox>
                  </v:rect>
                  <v:rect id="Rectangle 603" o:spid="_x0000_s1231" style="position:absolute;left:345;top:517;width:7936;height:2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BhMMA&#10;AADcAAAADwAAAGRycy9kb3ducmV2LnhtbESPT2sCMRTE7wW/Q3hCbzXbCiJbo1hBavEg9c/9NXnu&#10;Lm5eliTurt/eCEKPw8z8hpkteluLlnyoHCt4H2UgiLUzFRcKjof12xREiMgGa8ek4EYBFvPBywxz&#10;4zr+pXYfC5EgHHJUUMbY5FIGXZLFMHINcfLOzluMSfpCGo9dgttafmTZRFqsOC2U2NCqJH3ZX62C&#10;kzt/dVb/8U9721XX763XerpV6nXYLz9BROrjf/jZ3hgFk2wMjzPp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gBhMMAAADcAAAADwAAAAAAAAAAAAAAAACYAgAAZHJzL2Rv&#10;d25yZXYueG1sUEsFBgAAAAAEAAQA9QAAAIgDAAAAAA==&#10;" filled="f" stroked="f" strokeweight="1pt">
                    <v:textbox>
                      <w:txbxContent>
                        <w:p w:rsidR="006735EA" w:rsidRPr="00495E25" w:rsidRDefault="006735EA" w:rsidP="008F070F">
                          <w:pPr>
                            <w:jc w:val="center"/>
                            <w:rPr>
                              <w:sz w:val="16"/>
                              <w:szCs w:val="16"/>
                            </w:rPr>
                          </w:pPr>
                          <w:r>
                            <w:rPr>
                              <w:sz w:val="16"/>
                              <w:szCs w:val="16"/>
                            </w:rPr>
                            <w:t>Walk title</w:t>
                          </w:r>
                        </w:p>
                      </w:txbxContent>
                    </v:textbox>
                  </v:rect>
                  <v:rect id="Rectangle 604" o:spid="_x0000_s1232" style="position:absolute;left:8825;top:16045;width:5130;height:2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l3vcIA&#10;AADcAAAADwAAAGRycy9kb3ducmV2LnhtbESP0WoCMRRE34X+Q7iFvmlWKSJbo4goiA+Kaz/gsrnd&#10;LN3cxCTq+vdGKPRxmJkzzHzZ207cKMTWsYLxqABBXDvdcqPg+7wdzkDEhKyxc0wKHhRhuXgbzLHU&#10;7s4nulWpERnCsUQFJiVfShlrQxbjyHni7P24YDFlGRqpA94z3HZyUhRTabHlvGDQ09pQ/VtdrQIf&#10;Vv5oNua87Q9ht2+uVWsuD6U+3vvVF4hEffoP/7V3WsG0+ITXmXw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Xe9wgAAANwAAAAPAAAAAAAAAAAAAAAAAJgCAABkcnMvZG93&#10;bnJldi54bWxQSwUGAAAAAAQABAD1AAAAhwMAAAAA&#10;" fillcolor="white [3201]" strokecolor="black [3213]" strokeweight="1pt">
                    <v:textbox>
                      <w:txbxContent>
                        <w:p w:rsidR="006735EA" w:rsidRPr="00495E25" w:rsidRDefault="006735EA" w:rsidP="008F070F">
                          <w:pPr>
                            <w:jc w:val="center"/>
                            <w:rPr>
                              <w:sz w:val="16"/>
                              <w:szCs w:val="16"/>
                            </w:rPr>
                          </w:pPr>
                          <w:r>
                            <w:rPr>
                              <w:sz w:val="16"/>
                              <w:szCs w:val="16"/>
                            </w:rPr>
                            <w:t>Upload</w:t>
                          </w:r>
                        </w:p>
                      </w:txbxContent>
                    </v:textbox>
                  </v:rect>
                </v:group>
                <v:rect id="Rectangle 605" o:spid="_x0000_s1233" style="position:absolute;left:2245;top:12508;width:11710;height:3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8a8MA&#10;AADcAAAADwAAAGRycy9kb3ducmV2LnhtbESPT2sCMRTE7wW/Q3hCbzXbgiJbo1hBavEg9c/9NXnu&#10;Lm5eliTurt/eCEKPw8z8hpkteluLlnyoHCt4H2UgiLUzFRcKjof12xREiMgGa8ek4EYBFvPBywxz&#10;4zr+pXYfC5EgHHJUUMbY5FIGXZLFMHINcfLOzluMSfpCGo9dgttafmTZRFqsOC2U2NCqJH3ZX62C&#10;kzt/dVb/8U9721XX763XerpV6nXYLz9BROrjf/jZ3hgFk2wMjzPp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8a8MAAADcAAAADwAAAAAAAAAAAAAAAACYAgAAZHJzL2Rv&#10;d25yZXYueG1sUEsFBgAAAAAEAAQA9QAAAIgDAAAAAA==&#10;" filled="f" stroked="f" strokeweight="1pt">
                  <v:textbox>
                    <w:txbxContent>
                      <w:p w:rsidR="006735EA" w:rsidRDefault="006735EA" w:rsidP="008F070F">
                        <w:pPr>
                          <w:rPr>
                            <w:sz w:val="16"/>
                            <w:szCs w:val="16"/>
                          </w:rPr>
                        </w:pPr>
                        <w:r>
                          <w:rPr>
                            <w:sz w:val="16"/>
                            <w:szCs w:val="16"/>
                          </w:rPr>
                          <w:t xml:space="preserve">Duration: </w:t>
                        </w:r>
                        <w:proofErr w:type="spellStart"/>
                        <w:r>
                          <w:rPr>
                            <w:sz w:val="16"/>
                            <w:szCs w:val="16"/>
                          </w:rPr>
                          <w:t>hh:mm:ss</w:t>
                        </w:r>
                        <w:proofErr w:type="spellEnd"/>
                      </w:p>
                      <w:p w:rsidR="006735EA" w:rsidRPr="00495E25" w:rsidRDefault="006735EA" w:rsidP="008F070F">
                        <w:pPr>
                          <w:rPr>
                            <w:sz w:val="16"/>
                            <w:szCs w:val="16"/>
                          </w:rPr>
                        </w:pPr>
                        <w:r>
                          <w:rPr>
                            <w:sz w:val="16"/>
                            <w:szCs w:val="16"/>
                          </w:rPr>
                          <w:t>Points of interest:  n</w:t>
                        </w:r>
                      </w:p>
                    </w:txbxContent>
                  </v:textbox>
                </v:rect>
                <w10:wrap type="square"/>
              </v:group>
            </w:pict>
          </mc:Fallback>
        </mc:AlternateContent>
      </w:r>
      <w:r w:rsidR="008F070F">
        <w:rPr>
          <w:sz w:val="24"/>
          <w:szCs w:val="24"/>
        </w:rPr>
        <w:t>View map screen</w:t>
      </w:r>
      <w:bookmarkEnd w:id="21"/>
    </w:p>
    <w:p w:rsidR="008F070F" w:rsidRDefault="008F070F" w:rsidP="008F070F">
      <w:r w:rsidRPr="006735EA">
        <w:t xml:space="preserve">This is the screen where users will create their walks. It has a button allowing the user to create a new point of interest, which takes them to the “Create new point of interest” screen. It also has “Help” and “Upload” buttons. The help button takes the user to the help interface where they can troubleshoot problems that they may be encountering. The upload button takes the user to the “Review submission” screen before sending the finished walk to the server and adding it to the list of editable walks. There are also two counters for the </w:t>
      </w:r>
      <w:r w:rsidR="0013514E" w:rsidRPr="006735EA">
        <w:t>length (</w:t>
      </w:r>
      <w:r w:rsidRPr="006735EA">
        <w:t xml:space="preserve">time taken) of the walk and the number of locations featured within the walk. A map is placed within the centre of the screen, which displays the points of interest that have already been placed on the map. </w:t>
      </w:r>
    </w:p>
    <w:p w:rsidR="006735EA" w:rsidRDefault="006735EA" w:rsidP="008F070F"/>
    <w:p w:rsidR="006735EA" w:rsidRPr="006735EA" w:rsidRDefault="006735EA" w:rsidP="008F070F">
      <w:pPr>
        <w:rPr>
          <w:b/>
        </w:rPr>
      </w:pPr>
    </w:p>
    <w:p w:rsidR="008F070F" w:rsidRDefault="006735EA" w:rsidP="008F070F">
      <w:pPr>
        <w:pStyle w:val="Heading2"/>
        <w:rPr>
          <w:b w:val="0"/>
          <w:sz w:val="24"/>
          <w:szCs w:val="24"/>
        </w:rPr>
      </w:pPr>
      <w:bookmarkStart w:id="22" w:name="_Toc371431479"/>
      <w:r>
        <w:rPr>
          <w:noProof/>
          <w:lang w:eastAsia="zh-CN" w:bidi="ta-IN"/>
        </w:rPr>
        <mc:AlternateContent>
          <mc:Choice Requires="wps">
            <w:drawing>
              <wp:anchor distT="0" distB="0" distL="114300" distR="114300" simplePos="0" relativeHeight="251683840" behindDoc="0" locked="0" layoutInCell="1" allowOverlap="1" wp14:anchorId="119C5D3C" wp14:editId="36B175A1">
                <wp:simplePos x="0" y="0"/>
                <wp:positionH relativeFrom="column">
                  <wp:posOffset>4110355</wp:posOffset>
                </wp:positionH>
                <wp:positionV relativeFrom="paragraph">
                  <wp:posOffset>6350</wp:posOffset>
                </wp:positionV>
                <wp:extent cx="1448435" cy="635"/>
                <wp:effectExtent l="0" t="0" r="0" b="0"/>
                <wp:wrapSquare wrapText="bothSides"/>
                <wp:docPr id="606" name="Text Box 606"/>
                <wp:cNvGraphicFramePr/>
                <a:graphic xmlns:a="http://schemas.openxmlformats.org/drawingml/2006/main">
                  <a:graphicData uri="http://schemas.microsoft.com/office/word/2010/wordprocessingShape">
                    <wps:wsp>
                      <wps:cNvSpPr txBox="1"/>
                      <wps:spPr>
                        <a:xfrm>
                          <a:off x="0" y="0"/>
                          <a:ext cx="1448435" cy="635"/>
                        </a:xfrm>
                        <a:prstGeom prst="rect">
                          <a:avLst/>
                        </a:prstGeom>
                        <a:solidFill>
                          <a:prstClr val="white"/>
                        </a:solidFill>
                        <a:ln>
                          <a:noFill/>
                        </a:ln>
                        <a:effectLst/>
                      </wps:spPr>
                      <wps:txbx>
                        <w:txbxContent>
                          <w:p w:rsidR="006735EA" w:rsidRPr="00BF7D2E" w:rsidRDefault="006735EA" w:rsidP="008F070F">
                            <w:pPr>
                              <w:pStyle w:val="Caption"/>
                              <w:rPr>
                                <w:rFonts w:ascii="Helvetica" w:hAnsi="Helvetica"/>
                                <w:b w:val="0"/>
                                <w:bCs w:val="0"/>
                                <w:noProof/>
                                <w:sz w:val="24"/>
                                <w:szCs w:val="24"/>
                              </w:rPr>
                            </w:pPr>
                            <w:bookmarkStart w:id="23" w:name="_Toc371362735"/>
                            <w:r>
                              <w:t xml:space="preserve">Figure </w:t>
                            </w:r>
                            <w:fldSimple w:instr=" SEQ Figure \* ARABIC ">
                              <w:r>
                                <w:rPr>
                                  <w:noProof/>
                                </w:rPr>
                                <w:t>8</w:t>
                              </w:r>
                            </w:fldSimple>
                            <w:r>
                              <w:t>: The View Map screen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06" o:spid="_x0000_s1234" type="#_x0000_t202" style="position:absolute;left:0;text-align:left;margin-left:323.65pt;margin-top:.5pt;width:114.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" stroked="f">
                <v:textbox style="mso-fit-shape-to-text:t" inset="0,0,0,0">
                  <w:txbxContent>
                    <w:p w:rsidR="006735EA" w:rsidRPr="00BF7D2E" w:rsidRDefault="006735EA" w:rsidP="008F070F">
                      <w:pPr>
                        <w:pStyle w:val="Caption"/>
                        <w:rPr>
                          <w:rFonts w:ascii="Helvetica" w:hAnsi="Helvetica"/>
                          <w:b w:val="0"/>
                          <w:bCs w:val="0"/>
                          <w:noProof/>
                          <w:sz w:val="24"/>
                          <w:szCs w:val="24"/>
                        </w:rPr>
                      </w:pPr>
                      <w:bookmarkStart w:id="24" w:name="_Toc371362735"/>
                      <w:r>
                        <w:t xml:space="preserve">Figure </w:t>
                      </w:r>
                      <w:fldSimple w:instr=" SEQ Figure \* ARABIC ">
                        <w:r>
                          <w:rPr>
                            <w:noProof/>
                          </w:rPr>
                          <w:t>8</w:t>
                        </w:r>
                      </w:fldSimple>
                      <w:r>
                        <w:t>: The View Map screen</w:t>
                      </w:r>
                      <w:bookmarkEnd w:id="24"/>
                    </w:p>
                  </w:txbxContent>
                </v:textbox>
                <w10:wrap type="square"/>
              </v:shape>
            </w:pict>
          </mc:Fallback>
        </mc:AlternateContent>
      </w:r>
      <w:r w:rsidR="0013514E">
        <w:rPr>
          <w:sz w:val="24"/>
          <w:szCs w:val="24"/>
        </w:rPr>
        <w:t>Create</w:t>
      </w:r>
      <w:r w:rsidR="008F070F">
        <w:rPr>
          <w:sz w:val="24"/>
          <w:szCs w:val="24"/>
        </w:rPr>
        <w:t xml:space="preserve"> new point of interest screen</w:t>
      </w:r>
      <w:bookmarkEnd w:id="22"/>
    </w:p>
    <w:p w:rsidR="008F070F" w:rsidRDefault="006735EA" w:rsidP="008F070F">
      <w:pPr>
        <w:rPr>
          <w:b/>
          <w:noProof/>
          <w:lang w:eastAsia="zh-CN" w:bidi="ta-IN"/>
        </w:rPr>
      </w:pPr>
      <w:r>
        <w:rPr>
          <w:b/>
          <w:noProof/>
          <w:sz w:val="24"/>
          <w:szCs w:val="24"/>
          <w:lang w:eastAsia="zh-CN" w:bidi="ta-IN"/>
        </w:rPr>
        <mc:AlternateContent>
          <mc:Choice Requires="wpg">
            <w:drawing>
              <wp:anchor distT="0" distB="0" distL="114300" distR="114300" simplePos="0" relativeHeight="251685888" behindDoc="0" locked="0" layoutInCell="1" allowOverlap="1" wp14:anchorId="5261E265" wp14:editId="103722F9">
                <wp:simplePos x="0" y="0"/>
                <wp:positionH relativeFrom="column">
                  <wp:posOffset>-203200</wp:posOffset>
                </wp:positionH>
                <wp:positionV relativeFrom="paragraph">
                  <wp:posOffset>2540</wp:posOffset>
                </wp:positionV>
                <wp:extent cx="1802765" cy="1819910"/>
                <wp:effectExtent l="0" t="0" r="26035" b="27940"/>
                <wp:wrapSquare wrapText="bothSides"/>
                <wp:docPr id="607" name="Group 607"/>
                <wp:cNvGraphicFramePr/>
                <a:graphic xmlns:a="http://schemas.openxmlformats.org/drawingml/2006/main">
                  <a:graphicData uri="http://schemas.microsoft.com/office/word/2010/wordprocessingGroup">
                    <wpg:wgp>
                      <wpg:cNvGrpSpPr/>
                      <wpg:grpSpPr>
                        <a:xfrm>
                          <a:off x="0" y="0"/>
                          <a:ext cx="1802765" cy="1819910"/>
                          <a:chOff x="0" y="0"/>
                          <a:chExt cx="1802765" cy="1819910"/>
                        </a:xfrm>
                      </wpg:grpSpPr>
                      <wpg:grpSp>
                        <wpg:cNvPr id="608" name="Group 608"/>
                        <wpg:cNvGrpSpPr/>
                        <wpg:grpSpPr>
                          <a:xfrm>
                            <a:off x="0" y="0"/>
                            <a:ext cx="1802765" cy="1819910"/>
                            <a:chOff x="0" y="0"/>
                            <a:chExt cx="1623695" cy="1819910"/>
                          </a:xfrm>
                        </wpg:grpSpPr>
                        <wpg:grpSp>
                          <wpg:cNvPr id="609" name="Group 609"/>
                          <wpg:cNvGrpSpPr/>
                          <wpg:grpSpPr>
                            <a:xfrm>
                              <a:off x="0" y="0"/>
                              <a:ext cx="1623695" cy="1819910"/>
                              <a:chOff x="0" y="0"/>
                              <a:chExt cx="1623695" cy="1819910"/>
                            </a:xfrm>
                          </wpg:grpSpPr>
                          <wpg:grpSp>
                            <wpg:cNvPr id="610" name="Group 610"/>
                            <wpg:cNvGrpSpPr/>
                            <wpg:grpSpPr>
                              <a:xfrm>
                                <a:off x="0" y="0"/>
                                <a:ext cx="1623695" cy="1819910"/>
                                <a:chOff x="-151851" y="0"/>
                                <a:chExt cx="1411056" cy="1699260"/>
                              </a:xfrm>
                            </wpg:grpSpPr>
                            <wpg:grpSp>
                              <wpg:cNvPr id="611" name="Group 611"/>
                              <wpg:cNvGrpSpPr/>
                              <wpg:grpSpPr>
                                <a:xfrm>
                                  <a:off x="-151851" y="0"/>
                                  <a:ext cx="1411056" cy="1699260"/>
                                  <a:chOff x="-151882" y="0"/>
                                  <a:chExt cx="1411339" cy="1699404"/>
                                </a:xfrm>
                              </wpg:grpSpPr>
                              <wps:wsp>
                                <wps:cNvPr id="612" name="Rectangle 612"/>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Rectangle 613"/>
                                <wps:cNvSpPr/>
                                <wps:spPr>
                                  <a:xfrm>
                                    <a:off x="146923" y="63811"/>
                                    <a:ext cx="983412"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Create new POI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Rectangle 614"/>
                                <wps:cNvSpPr/>
                                <wps:spPr>
                                  <a:xfrm>
                                    <a:off x="-151882" y="279076"/>
                                    <a:ext cx="881131" cy="22065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rPr>
                                          <w:sz w:val="16"/>
                                          <w:szCs w:val="16"/>
                                        </w:rPr>
                                      </w:pPr>
                                      <w:r>
                                        <w:rPr>
                                          <w:sz w:val="16"/>
                                          <w:szCs w:val="16"/>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Rectangle 615"/>
                                <wps:cNvSpPr/>
                                <wps:spPr>
                                  <a:xfrm>
                                    <a:off x="90142" y="449664"/>
                                    <a:ext cx="1039251" cy="15447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6" name="Rectangle 616"/>
                              <wps:cNvSpPr/>
                              <wps:spPr>
                                <a:xfrm>
                                  <a:off x="287203" y="1410723"/>
                                  <a:ext cx="729514"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Add to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7" name="Rectangle 617"/>
                            <wps:cNvSpPr/>
                            <wps:spPr>
                              <a:xfrm>
                                <a:off x="293298" y="810883"/>
                                <a:ext cx="1195070" cy="1651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Rectangle 618"/>
                            <wps:cNvSpPr/>
                            <wps:spPr>
                              <a:xfrm>
                                <a:off x="129397" y="940279"/>
                                <a:ext cx="1215267"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Attach a photograph:</w:t>
                                  </w:r>
                                </w:p>
                                <w:p w:rsidR="006735EA" w:rsidRDefault="006735EA" w:rsidP="008F07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Rectangle 619"/>
                            <wps:cNvSpPr/>
                            <wps:spPr>
                              <a:xfrm>
                                <a:off x="293298" y="1164565"/>
                                <a:ext cx="664235" cy="2156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Take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0" name="Rectangle 620"/>
                          <wps:cNvSpPr/>
                          <wps:spPr>
                            <a:xfrm>
                              <a:off x="103517" y="629728"/>
                              <a:ext cx="1013460"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Short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1" name="Rectangle 621"/>
                        <wps:cNvSpPr/>
                        <wps:spPr>
                          <a:xfrm>
                            <a:off x="1121434" y="1164566"/>
                            <a:ext cx="594995" cy="2152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F070F">
                              <w:pPr>
                                <w:jc w:val="center"/>
                                <w:rPr>
                                  <w:sz w:val="16"/>
                                  <w:szCs w:val="16"/>
                                </w:rPr>
                              </w:pPr>
                              <w:r>
                                <w:rPr>
                                  <w:sz w:val="16"/>
                                  <w:szCs w:val="16"/>
                                </w:rPr>
                                <w:t>Browse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07" o:spid="_x0000_s1235" style="position:absolute;margin-left:-16pt;margin-top:.2pt;width:141.95pt;height:143.3pt;z-index:251685888" coordsize="18027,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">
                <v:group id="Group 608" o:spid="_x0000_s1236" style="position:absolute;width:18027;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group id="Group 609" o:spid="_x0000_s1237" style="position:absolute;width:16236;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T+pMYAAADcAAAADwAAAGRycy9kb3ducmV2LnhtbESPT2vCQBTE74V+h+UV&#10;ejObtCg1ZhWRtvQQBLUg3h7ZZxLMvg3Zbf58e7dQ6HGYmd8w2WY0jeipc7VlBUkUgyAurK65VPB9&#10;+pi9gXAeWWNjmRRM5GCzfnzIMNV24AP1R1+KAGGXooLK+zaV0hUVGXSRbYmDd7WdQR9kV0rd4RDg&#10;ppEvcbyQBmsOCxW2tKuouB1/jILPAYfta/Le57frbrqc5vtznpBSz0/jdgXC0+j/w3/tL61gES/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VP6kxgAAANwA&#10;AAAPAAAAAAAAAAAAAAAAAKoCAABkcnMvZG93bnJldi54bWxQSwUGAAAAAAQABAD6AAAAnQMAAAAA&#10;">
                    <v:group id="Group 610" o:spid="_x0000_s1238" style="position:absolute;width:16236;height:18199" coordorigin="-1518" coordsize="14110,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group id="Group 611" o:spid="_x0000_s1239" style="position:absolute;left:-1518;width:14110;height:16992" coordorigin="-1518" coordsize="14113,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rect id="Rectangle 612" o:spid="_x0000_s1240"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8LasUA&#10;AADcAAAADwAAAGRycy9kb3ducmV2LnhtbESPzWrDMBCE74W+g9hCL6GR7YNJHSshFEpyK3UD7XGx&#10;1j/YWjmWYrtvXxUCOQ4z8w2T7xfTi4lG11pWEK8jEMSl1S3XCs5f7y8bEM4ja+wtk4JfcrDfPT7k&#10;mGk78ydNha9FgLDLUEHj/ZBJ6cqGDLq1HYiDV9nRoA9yrKUecQ5w08skilJpsOWw0OBAbw2VXXE1&#10;Cn7oclzR6/niqii5fn+suthvOqWen5bDFoSnxd/Dt/ZJK0jjB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tqxQAAANwAAAAPAAAAAAAAAAAAAAAAAJgCAABkcnMv&#10;ZG93bnJldi54bWxQSwUGAAAAAAQABAD1AAAAigMAAAAA&#10;" fillcolor="white [3201]" strokecolor="black [3213]" strokeweight="2pt"/>
                        <v:rect id="Rectangle 613" o:spid="_x0000_s1241" style="position:absolute;left:1469;top:638;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XWcQA&#10;AADcAAAADwAAAGRycy9kb3ducmV2LnhtbESPQWvCQBSE7wX/w/IEb3VjCyKpm9AK0ooHqW3vz91n&#10;Esy+DbtrEv99tyD0OMzMN8y6HG0revKhcaxgMc9AEGtnGq4UfH9tH1cgQkQ22DomBTcKUBaThzXm&#10;xg38Sf0xViJBOOSooI6xy6UMuiaLYe464uSdnbcYk/SVNB6HBLetfMqypbTYcFqosaNNTfpyvFoF&#10;P+78Nlh94l1/OzTX973XerVXajYdX19ARBrjf/je/jAKlotn+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xl1nEAAAA3AAAAA8AAAAAAAAAAAAAAAAAmAIAAGRycy9k&#10;b3ducmV2LnhtbFBLBQYAAAAABAAEAPUAAACJAwAAAAA=&#10;" filled="f" stroked="f" strokeweight="1pt">
                          <v:textbox>
                            <w:txbxContent>
                              <w:p w:rsidR="006735EA" w:rsidRPr="00495E25" w:rsidRDefault="006735EA" w:rsidP="008F070F">
                                <w:pPr>
                                  <w:jc w:val="center"/>
                                  <w:rPr>
                                    <w:sz w:val="16"/>
                                    <w:szCs w:val="16"/>
                                  </w:rPr>
                                </w:pPr>
                                <w:r>
                                  <w:rPr>
                                    <w:sz w:val="16"/>
                                    <w:szCs w:val="16"/>
                                  </w:rPr>
                                  <w:t>Create new POI</w:t>
                                </w:r>
                              </w:p>
                            </w:txbxContent>
                          </v:textbox>
                        </v:rect>
                        <v:rect id="Rectangle 614" o:spid="_x0000_s1242" style="position:absolute;left:-1518;top:2790;width:8810;height:2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PLcQA&#10;AADcAAAADwAAAGRycy9kb3ducmV2LnhtbESPQWvCQBSE7wX/w/IEb3VjKSKpm9AK0ooHqW3vz91n&#10;Esy+DbtrEv99tyD0OMzMN8y6HG0revKhcaxgMc9AEGtnGq4UfH9tH1cgQkQ22DomBTcKUBaThzXm&#10;xg38Sf0xViJBOOSooI6xy6UMuiaLYe464uSdnbcYk/SVNB6HBLetfMqypbTYcFqosaNNTfpyvFoF&#10;P+78Nlh94l1/OzTX973XerVXajYdX19ARBrjf/je/jAKlotn+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YDy3EAAAA3AAAAA8AAAAAAAAAAAAAAAAAmAIAAGRycy9k&#10;b3ducmV2LnhtbFBLBQYAAAAABAAEAPUAAACJAwAAAAA=&#10;" filled="f" stroked="f" strokeweight="1pt">
                          <v:textbox>
                            <w:txbxContent>
                              <w:p w:rsidR="006735EA" w:rsidRPr="00495E25" w:rsidRDefault="006735EA" w:rsidP="008F070F">
                                <w:pPr>
                                  <w:rPr>
                                    <w:sz w:val="16"/>
                                    <w:szCs w:val="16"/>
                                  </w:rPr>
                                </w:pPr>
                                <w:r>
                                  <w:rPr>
                                    <w:sz w:val="16"/>
                                    <w:szCs w:val="16"/>
                                  </w:rPr>
                                  <w:t xml:space="preserve">        Name:</w:t>
                                </w:r>
                              </w:p>
                            </w:txbxContent>
                          </v:textbox>
                        </v:rect>
                        <v:rect id="Rectangle 615" o:spid="_x0000_s1243" style="position:absolute;left:901;top:4496;width:10392;height:1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E+8IA&#10;AADcAAAADwAAAGRycy9kb3ducmV2LnhtbESP0WoCMRRE3wv+Q7hC32rWQkVWo0hRkD5UXP2Ay+a6&#10;Wbq5iUnU9e8bQfBxmJkzzHzZ205cKcTWsYLxqABBXDvdcqPgeNh8TEHEhKyxc0wK7hRhuRi8zbHU&#10;7sZ7ulapERnCsUQFJiVfShlrQxbjyHni7J1csJiyDI3UAW8Zbjv5WRQTabHlvGDQ07eh+q+6WAU+&#10;rPzOrM1h0/+G7U9zqVpzviv1PuxXMxCJ+vQKP9tbrWAy/oL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ET7wgAAANwAAAAPAAAAAAAAAAAAAAAAAJgCAABkcnMvZG93&#10;bnJldi54bWxQSwUGAAAAAAQABAD1AAAAhwMAAAAA&#10;" fillcolor="white [3201]" strokecolor="black [3213]" strokeweight="1pt">
                          <v:textbox>
                            <w:txbxContent>
                              <w:p w:rsidR="006735EA" w:rsidRPr="00495E25" w:rsidRDefault="006735EA" w:rsidP="008F070F">
                                <w:pPr>
                                  <w:jc w:val="center"/>
                                  <w:rPr>
                                    <w:sz w:val="16"/>
                                    <w:szCs w:val="16"/>
                                  </w:rPr>
                                </w:pPr>
                              </w:p>
                            </w:txbxContent>
                          </v:textbox>
                        </v:rect>
                      </v:group>
                      <v:rect id="Rectangle 616" o:spid="_x0000_s1244" style="position:absolute;left:2872;top:14107;width:7295;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jMIA&#10;AADcAAAADwAAAGRycy9kb3ducmV2LnhtbESPQWsCMRSE74L/IbyCN83qYSlbo4hUkB4qrv0Bj83r&#10;ZunmJSZR139vBKHHYWa+YZbrwfbiSiF2jhXMZwUI4sbpjlsFP6fd9B1ETMgae8ek4E4R1qvxaImV&#10;djc+0rVOrcgQjhUqMCn5SsrYGLIYZ84TZ+/XBYspy9BKHfCW4baXi6IopcWO84JBT1tDzV99sQp8&#10;2PiD+TSn3fAd9l/tpe7M+a7U5G3YfIBINKT/8Ku91wrKeQnP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qMwgAAANwAAAAPAAAAAAAAAAAAAAAAAJgCAABkcnMvZG93&#10;bnJldi54bWxQSwUGAAAAAAQABAD1AAAAhwMAAAAA&#10;" fillcolor="white [3201]" strokecolor="black [3213]" strokeweight="1pt">
                        <v:textbox>
                          <w:txbxContent>
                            <w:p w:rsidR="006735EA" w:rsidRPr="00495E25" w:rsidRDefault="006735EA" w:rsidP="008F070F">
                              <w:pPr>
                                <w:jc w:val="center"/>
                                <w:rPr>
                                  <w:sz w:val="16"/>
                                  <w:szCs w:val="16"/>
                                </w:rPr>
                              </w:pPr>
                              <w:r>
                                <w:rPr>
                                  <w:sz w:val="16"/>
                                  <w:szCs w:val="16"/>
                                </w:rPr>
                                <w:t>Add to route</w:t>
                              </w:r>
                            </w:p>
                          </w:txbxContent>
                        </v:textbox>
                      </v:rect>
                    </v:group>
                    <v:rect id="Rectangle 617" o:spid="_x0000_s1245" style="position:absolute;left:2932;top:8108;width:119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F8MA&#10;AADcAAAADwAAAGRycy9kb3ducmV2LnhtbESPQWsCMRSE7wX/Q3iCt5rVgy2rUUQUxENLV3/AY/Pc&#10;LG5eYhJ1/femUOhxmJlvmMWqt524U4itYwWTcQGCuHa65UbB6bh7/wQRE7LGzjEpeFKE1XLwtsBS&#10;uwf/0L1KjcgQjiUqMCn5UspYG7IYx84TZ+/sgsWUZWikDvjIcNvJaVHMpMWW84JBTxtD9aW6WQU+&#10;rP232Zrjrv8K+0Nzq1pzfSo1GvbrOYhEffoP/7X3WsFs8gG/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J/F8MAAADcAAAADwAAAAAAAAAAAAAAAACYAgAAZHJzL2Rv&#10;d25yZXYueG1sUEsFBgAAAAAEAAQA9QAAAIgDAAAAAA==&#10;" fillcolor="white [3201]" strokecolor="black [3213]" strokeweight="1pt">
                      <v:textbox>
                        <w:txbxContent>
                          <w:p w:rsidR="006735EA" w:rsidRPr="00495E25" w:rsidRDefault="006735EA" w:rsidP="008F070F">
                            <w:pPr>
                              <w:jc w:val="center"/>
                              <w:rPr>
                                <w:sz w:val="16"/>
                                <w:szCs w:val="16"/>
                              </w:rPr>
                            </w:pPr>
                          </w:p>
                        </w:txbxContent>
                      </v:textbox>
                    </v:rect>
                    <v:rect id="Rectangle 618" o:spid="_x0000_s1246" style="position:absolute;left:1293;top:9402;width:12153;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UFKL8A&#10;AADcAAAADwAAAGRycy9kb3ducmV2LnhtbERPTYvCMBC9L/gfwgh7W1M9iFSjqCAqHhbd9T4mY1ts&#10;JiWJbf33m8OCx8f7Xqx6W4uWfKgcKxiPMhDE2pmKCwW/P7uvGYgQkQ3WjknBiwKsloOPBebGdXym&#10;9hILkUI45KigjLHJpQy6JIth5BrixN2dtxgT9IU0HrsUbms5ybKptFhxaiixoW1J+nF5WgVXd990&#10;Vt/42L6+q+f+5LWenZT6HPbrOYhIfXyL/90Ho2A6TmvTmXQE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1QUovwAAANwAAAAPAAAAAAAAAAAAAAAAAJgCAABkcnMvZG93bnJl&#10;di54bWxQSwUGAAAAAAQABAD1AAAAhAMAAAAA&#10;" filled="f" stroked="f" strokeweight="1pt">
                      <v:textbox>
                        <w:txbxContent>
                          <w:p w:rsidR="006735EA" w:rsidRPr="00495E25" w:rsidRDefault="006735EA" w:rsidP="008F070F">
                            <w:pPr>
                              <w:jc w:val="center"/>
                              <w:rPr>
                                <w:sz w:val="16"/>
                                <w:szCs w:val="16"/>
                              </w:rPr>
                            </w:pPr>
                            <w:r>
                              <w:rPr>
                                <w:sz w:val="16"/>
                                <w:szCs w:val="16"/>
                              </w:rPr>
                              <w:t>Attach a photograph:</w:t>
                            </w:r>
                          </w:p>
                          <w:p w:rsidR="006735EA" w:rsidRDefault="006735EA" w:rsidP="008F070F"/>
                        </w:txbxContent>
                      </v:textbox>
                    </v:rect>
                    <v:rect id="Rectangle 619" o:spid="_x0000_s1247" style="position:absolute;left:2932;top:11645;width:6643;height:2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O/sMA&#10;AADcAAAADwAAAGRycy9kb3ducmV2LnhtbESPQWsCMRSE7wX/Q3iCt5rVg7SrUUQUxENLV3/AY/Pc&#10;LG5eYhJ1/femUOhxmJlvmMWqt524U4itYwWTcQGCuHa65UbB6bh7/wARE7LGzjEpeFKE1XLwtsBS&#10;uwf/0L1KjcgQjiUqMCn5UspYG7IYx84TZ+/sgsWUZWikDvjIcNvJaVHMpMWW84JBTxtD9aW6WQU+&#10;rP232Zrjrv8K+0Nzq1pzfSo1GvbrOYhEffoP/7X3WsFs8gm/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FO/sMAAADcAAAADwAAAAAAAAAAAAAAAACYAgAAZHJzL2Rv&#10;d25yZXYueG1sUEsFBgAAAAAEAAQA9QAAAIgDAAAAAA==&#10;" fillcolor="white [3201]" strokecolor="black [3213]" strokeweight="1pt">
                      <v:textbox>
                        <w:txbxContent>
                          <w:p w:rsidR="006735EA" w:rsidRPr="00495E25" w:rsidRDefault="006735EA" w:rsidP="008F070F">
                            <w:pPr>
                              <w:jc w:val="center"/>
                              <w:rPr>
                                <w:sz w:val="16"/>
                                <w:szCs w:val="16"/>
                              </w:rPr>
                            </w:pPr>
                            <w:r>
                              <w:rPr>
                                <w:sz w:val="16"/>
                                <w:szCs w:val="16"/>
                              </w:rPr>
                              <w:t>Take photo</w:t>
                            </w:r>
                          </w:p>
                        </w:txbxContent>
                      </v:textbox>
                    </v:rect>
                  </v:group>
                  <v:rect id="Rectangle 620" o:spid="_x0000_s1248" style="position:absolute;left:1035;top:6297;width:10134;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k8EA&#10;AADcAAAADwAAAGRycy9kb3ducmV2LnhtbERPPWvDMBDdC/kP4gLdGjkZjHGihDZQ2uIh1G32q3Sx&#10;Ta2TkRTb+ffVEOj4eN+7w2x7MZIPnWMF61UGglg703Gj4Pvr9akAESKywd4xKbhRgMN+8bDD0riJ&#10;P2msYyNSCIcSFbQxDqWUQbdkMazcQJy4i/MWY4K+kcbjlMJtLzdZlkuLHaeGFgc6tqR/66tVcHaX&#10;l8nqH/4Yb6fu+lZ5rYtKqcfl/LwFEWmO/+K7+90oyDdpfjqTjoD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Pw5PBAAAA3AAAAA8AAAAAAAAAAAAAAAAAmAIAAGRycy9kb3du&#10;cmV2LnhtbFBLBQYAAAAABAAEAPUAAACGAwAAAAA=&#10;" filled="f" stroked="f" strokeweight="1pt">
                    <v:textbox>
                      <w:txbxContent>
                        <w:p w:rsidR="006735EA" w:rsidRPr="00495E25" w:rsidRDefault="006735EA" w:rsidP="008F070F">
                          <w:pPr>
                            <w:jc w:val="center"/>
                            <w:rPr>
                              <w:sz w:val="16"/>
                              <w:szCs w:val="16"/>
                            </w:rPr>
                          </w:pPr>
                          <w:r>
                            <w:rPr>
                              <w:sz w:val="16"/>
                              <w:szCs w:val="16"/>
                            </w:rPr>
                            <w:t>Short description:</w:t>
                          </w:r>
                        </w:p>
                      </w:txbxContent>
                    </v:textbox>
                  </v:rect>
                </v:group>
                <v:rect id="Rectangle 621" o:spid="_x0000_s1249" style="position:absolute;left:11214;top:11645;width:5950;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IRcIA&#10;AADcAAAADwAAAGRycy9kb3ducmV2LnhtbESPwYoCMRBE74L/EFrYm2b0IDJrFFlWEA+Kox/QTHon&#10;w0462STq+PcbQfBYVNUrarnubSduFGLrWMF0UoAgrp1uuVFwOW/HCxAxIWvsHJOCB0VYr4aDJZba&#10;3flEtyo1IkM4lqjApORLKWNtyGKcOE+cvR8XLKYsQyN1wHuG207OimIuLbacFwx6+jJU/1ZXq8CH&#10;jT+ab3Pe9oew2zfXqjV/D6U+Rv3mE0SiPr3Dr/ZOK5jPpvA8k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4hFwgAAANwAAAAPAAAAAAAAAAAAAAAAAJgCAABkcnMvZG93&#10;bnJldi54bWxQSwUGAAAAAAQABAD1AAAAhwMAAAAA&#10;" fillcolor="white [3201]" strokecolor="black [3213]" strokeweight="1pt">
                  <v:textbox>
                    <w:txbxContent>
                      <w:p w:rsidR="006735EA" w:rsidRPr="00495E25" w:rsidRDefault="006735EA" w:rsidP="008F070F">
                        <w:pPr>
                          <w:jc w:val="center"/>
                          <w:rPr>
                            <w:sz w:val="16"/>
                            <w:szCs w:val="16"/>
                          </w:rPr>
                        </w:pPr>
                        <w:r>
                          <w:rPr>
                            <w:sz w:val="16"/>
                            <w:szCs w:val="16"/>
                          </w:rPr>
                          <w:t>Browse</w:t>
                        </w:r>
                      </w:p>
                    </w:txbxContent>
                  </v:textbox>
                </v:rect>
                <w10:wrap type="square"/>
              </v:group>
            </w:pict>
          </mc:Fallback>
        </mc:AlternateContent>
      </w:r>
      <w:r w:rsidR="008F070F" w:rsidRPr="006735EA">
        <w:t xml:space="preserve">The </w:t>
      </w:r>
      <w:r w:rsidR="00583676" w:rsidRPr="006735EA">
        <w:t>PO</w:t>
      </w:r>
      <w:r w:rsidR="0013514E" w:rsidRPr="006735EA">
        <w:t>I creation</w:t>
      </w:r>
      <w:r w:rsidR="008F070F" w:rsidRPr="006735EA">
        <w:t xml:space="preserve"> screen allows the user to designate locations that should be featured in the walk. There are two fields: “Name”, where the user can input a name for the current location, and “Short description”, where the user can write a short summary of the featured location. The user can also take pictures of the current point of interest using their phones camera by pressing the “Take photo” button and then attach the photo to the walk from the phone's memory. The “Add to route” button then adds the location to the map and takes the user back to the view map screen.</w:t>
      </w:r>
      <w:r w:rsidR="008B06A1" w:rsidRPr="006735EA">
        <w:rPr>
          <w:b/>
          <w:noProof/>
          <w:lang w:eastAsia="zh-CN" w:bidi="ta-IN"/>
        </w:rPr>
        <w:t xml:space="preserve"> </w:t>
      </w:r>
    </w:p>
    <w:p w:rsidR="006735EA" w:rsidRDefault="006735EA" w:rsidP="008F070F">
      <w:pPr>
        <w:rPr>
          <w:b/>
          <w:noProof/>
          <w:lang w:eastAsia="zh-CN" w:bidi="ta-IN"/>
        </w:rPr>
      </w:pPr>
    </w:p>
    <w:p w:rsidR="006735EA" w:rsidRDefault="006735EA" w:rsidP="008F070F">
      <w:pPr>
        <w:rPr>
          <w:b/>
          <w:noProof/>
          <w:lang w:eastAsia="zh-CN" w:bidi="ta-IN"/>
        </w:rPr>
      </w:pPr>
    </w:p>
    <w:p w:rsidR="006735EA" w:rsidRDefault="006735EA" w:rsidP="008F070F">
      <w:pPr>
        <w:rPr>
          <w:b/>
        </w:rPr>
      </w:pPr>
    </w:p>
    <w:p w:rsidR="006735EA" w:rsidRDefault="006735EA" w:rsidP="008F070F">
      <w:pPr>
        <w:rPr>
          <w:b/>
        </w:rPr>
      </w:pPr>
    </w:p>
    <w:p w:rsidR="006735EA" w:rsidRDefault="006735EA" w:rsidP="008F070F">
      <w:pPr>
        <w:rPr>
          <w:b/>
        </w:rPr>
      </w:pPr>
    </w:p>
    <w:p w:rsidR="006735EA" w:rsidRPr="006735EA" w:rsidRDefault="006735EA" w:rsidP="008F070F">
      <w:pPr>
        <w:rPr>
          <w:b/>
        </w:rPr>
      </w:pPr>
      <w:r>
        <w:rPr>
          <w:noProof/>
          <w:lang w:eastAsia="zh-CN" w:bidi="ta-IN"/>
        </w:rPr>
        <mc:AlternateContent>
          <mc:Choice Requires="wps">
            <w:drawing>
              <wp:anchor distT="0" distB="0" distL="114300" distR="114300" simplePos="0" relativeHeight="251687936" behindDoc="0" locked="0" layoutInCell="1" allowOverlap="1" wp14:anchorId="50FA691E" wp14:editId="319F969D">
                <wp:simplePos x="0" y="0"/>
                <wp:positionH relativeFrom="column">
                  <wp:posOffset>38100</wp:posOffset>
                </wp:positionH>
                <wp:positionV relativeFrom="paragraph">
                  <wp:posOffset>58420</wp:posOffset>
                </wp:positionV>
                <wp:extent cx="1802765" cy="635"/>
                <wp:effectExtent l="0" t="0" r="6985" b="8255"/>
                <wp:wrapSquare wrapText="bothSides"/>
                <wp:docPr id="622" name="Text Box 622"/>
                <wp:cNvGraphicFramePr/>
                <a:graphic xmlns:a="http://schemas.openxmlformats.org/drawingml/2006/main">
                  <a:graphicData uri="http://schemas.microsoft.com/office/word/2010/wordprocessingShape">
                    <wps:wsp>
                      <wps:cNvSpPr txBox="1"/>
                      <wps:spPr>
                        <a:xfrm>
                          <a:off x="0" y="0"/>
                          <a:ext cx="1802765" cy="635"/>
                        </a:xfrm>
                        <a:prstGeom prst="rect">
                          <a:avLst/>
                        </a:prstGeom>
                        <a:solidFill>
                          <a:prstClr val="white"/>
                        </a:solidFill>
                        <a:ln>
                          <a:noFill/>
                        </a:ln>
                        <a:effectLst/>
                      </wps:spPr>
                      <wps:txbx>
                        <w:txbxContent>
                          <w:p w:rsidR="006735EA" w:rsidRPr="001D0C44" w:rsidRDefault="006735EA" w:rsidP="008F070F">
                            <w:pPr>
                              <w:pStyle w:val="Caption"/>
                              <w:rPr>
                                <w:rFonts w:ascii="Helvetica" w:hAnsi="Helvetica"/>
                                <w:b w:val="0"/>
                                <w:bCs w:val="0"/>
                                <w:noProof/>
                                <w:sz w:val="24"/>
                                <w:szCs w:val="24"/>
                              </w:rPr>
                            </w:pPr>
                            <w:bookmarkStart w:id="25" w:name="_Toc371362734"/>
                            <w:r>
                              <w:t xml:space="preserve">Figure </w:t>
                            </w:r>
                            <w:fldSimple w:instr=" SEQ Figure \* ARABIC ">
                              <w:r>
                                <w:rPr>
                                  <w:noProof/>
                                </w:rPr>
                                <w:t>7</w:t>
                              </w:r>
                            </w:fldSimple>
                            <w:r>
                              <w:t>: Create New PoI screen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2" o:spid="_x0000_s1250" type="#_x0000_t202" style="position:absolute;margin-left:3pt;margin-top:4.6pt;width:141.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q3NwIAAHcEAAAOAAAAZHJzL2Uyb0RvYy54bWysVFFv2jAQfp+0/2D5fQSYSit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" stroked="f">
                <v:textbox style="mso-fit-shape-to-text:t" inset="0,0,0,0">
                  <w:txbxContent>
                    <w:p w:rsidR="006735EA" w:rsidRPr="001D0C44" w:rsidRDefault="006735EA" w:rsidP="008F070F">
                      <w:pPr>
                        <w:pStyle w:val="Caption"/>
                        <w:rPr>
                          <w:rFonts w:ascii="Helvetica" w:hAnsi="Helvetica"/>
                          <w:b w:val="0"/>
                          <w:bCs w:val="0"/>
                          <w:noProof/>
                          <w:sz w:val="24"/>
                          <w:szCs w:val="24"/>
                        </w:rPr>
                      </w:pPr>
                      <w:bookmarkStart w:id="26" w:name="_Toc371362734"/>
                      <w:r>
                        <w:t xml:space="preserve">Figure </w:t>
                      </w:r>
                      <w:fldSimple w:instr=" SEQ Figure \* ARABIC ">
                        <w:r>
                          <w:rPr>
                            <w:noProof/>
                          </w:rPr>
                          <w:t>7</w:t>
                        </w:r>
                      </w:fldSimple>
                      <w:r>
                        <w:t>: Create New PoI screen</w:t>
                      </w:r>
                      <w:bookmarkEnd w:id="26"/>
                    </w:p>
                  </w:txbxContent>
                </v:textbox>
                <w10:wrap type="square"/>
              </v:shape>
            </w:pict>
          </mc:Fallback>
        </mc:AlternateContent>
      </w:r>
    </w:p>
    <w:p w:rsidR="008F070F" w:rsidRDefault="006735EA" w:rsidP="008F070F">
      <w:pPr>
        <w:pStyle w:val="Heading2"/>
        <w:rPr>
          <w:sz w:val="24"/>
          <w:szCs w:val="24"/>
        </w:rPr>
      </w:pPr>
      <w:bookmarkStart w:id="27" w:name="_Toc371431480"/>
      <w:r w:rsidRPr="006735EA">
        <w:rPr>
          <w:b w:val="0"/>
          <w:noProof/>
          <w:lang w:eastAsia="zh-CN" w:bidi="ta-IN"/>
        </w:rPr>
        <w:lastRenderedPageBreak/>
        <mc:AlternateContent>
          <mc:Choice Requires="wpg">
            <w:drawing>
              <wp:anchor distT="0" distB="0" distL="114300" distR="114300" simplePos="0" relativeHeight="251694080" behindDoc="0" locked="0" layoutInCell="1" allowOverlap="1" wp14:anchorId="1243A492" wp14:editId="480D3DF2">
                <wp:simplePos x="0" y="0"/>
                <wp:positionH relativeFrom="column">
                  <wp:posOffset>4101465</wp:posOffset>
                </wp:positionH>
                <wp:positionV relativeFrom="paragraph">
                  <wp:posOffset>-244475</wp:posOffset>
                </wp:positionV>
                <wp:extent cx="1741805" cy="2199640"/>
                <wp:effectExtent l="0" t="0" r="10795" b="10160"/>
                <wp:wrapSquare wrapText="bothSides"/>
                <wp:docPr id="675" name="Group 675"/>
                <wp:cNvGraphicFramePr/>
                <a:graphic xmlns:a="http://schemas.openxmlformats.org/drawingml/2006/main">
                  <a:graphicData uri="http://schemas.microsoft.com/office/word/2010/wordprocessingGroup">
                    <wpg:wgp>
                      <wpg:cNvGrpSpPr/>
                      <wpg:grpSpPr>
                        <a:xfrm>
                          <a:off x="0" y="0"/>
                          <a:ext cx="1741805" cy="2199640"/>
                          <a:chOff x="0" y="0"/>
                          <a:chExt cx="1742128" cy="2199640"/>
                        </a:xfrm>
                      </wpg:grpSpPr>
                      <wpg:grpSp>
                        <wpg:cNvPr id="676" name="Group 676"/>
                        <wpg:cNvGrpSpPr/>
                        <wpg:grpSpPr>
                          <a:xfrm>
                            <a:off x="0" y="0"/>
                            <a:ext cx="1742128" cy="2199640"/>
                            <a:chOff x="0" y="0"/>
                            <a:chExt cx="1742128" cy="2199640"/>
                          </a:xfrm>
                        </wpg:grpSpPr>
                        <wpg:grpSp>
                          <wpg:cNvPr id="677" name="Group 677"/>
                          <wpg:cNvGrpSpPr/>
                          <wpg:grpSpPr>
                            <a:xfrm>
                              <a:off x="0" y="0"/>
                              <a:ext cx="1742128" cy="2199640"/>
                              <a:chOff x="0" y="0"/>
                              <a:chExt cx="1742128" cy="2199640"/>
                            </a:xfrm>
                          </wpg:grpSpPr>
                          <wps:wsp>
                            <wps:cNvPr id="678" name="Rectangle 678"/>
                            <wps:cNvSpPr/>
                            <wps:spPr>
                              <a:xfrm>
                                <a:off x="51758" y="0"/>
                                <a:ext cx="1690370" cy="219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Rectangle 679"/>
                            <wps:cNvSpPr/>
                            <wps:spPr>
                              <a:xfrm>
                                <a:off x="51758" y="250166"/>
                                <a:ext cx="496570" cy="24384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both"/>
                                    <w:rPr>
                                      <w:sz w:val="16"/>
                                      <w:szCs w:val="16"/>
                                    </w:rPr>
                                  </w:pPr>
                                  <w:r>
                                    <w:rPr>
                                      <w:sz w:val="16"/>
                                      <w:szCs w:val="16"/>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Rectangle 680"/>
                            <wps:cNvSpPr/>
                            <wps:spPr>
                              <a:xfrm>
                                <a:off x="301924" y="1923691"/>
                                <a:ext cx="560705" cy="2292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Rectangle 681"/>
                            <wps:cNvSpPr/>
                            <wps:spPr>
                              <a:xfrm>
                                <a:off x="163902" y="879894"/>
                                <a:ext cx="1326515" cy="2927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Rectangle 682"/>
                            <wps:cNvSpPr/>
                            <wps:spPr>
                              <a:xfrm>
                                <a:off x="69011" y="1155940"/>
                                <a:ext cx="1194435" cy="23558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rPr>
                                      <w:sz w:val="16"/>
                                      <w:szCs w:val="16"/>
                                    </w:rPr>
                                  </w:pPr>
                                  <w:r>
                                    <w:rPr>
                                      <w:sz w:val="16"/>
                                      <w:szCs w:val="16"/>
                                    </w:rPr>
                                    <w:t>Points of Interest:</w:t>
                                  </w:r>
                                </w:p>
                                <w:p w:rsidR="006735EA" w:rsidRDefault="006735EA" w:rsidP="008B06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Rectangle 683"/>
                            <wps:cNvSpPr/>
                            <wps:spPr>
                              <a:xfrm>
                                <a:off x="293298" y="1337094"/>
                                <a:ext cx="1181735" cy="5086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Rectangle 684"/>
                            <wps:cNvSpPr/>
                            <wps:spPr>
                              <a:xfrm>
                                <a:off x="0" y="405442"/>
                                <a:ext cx="1124585" cy="23558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Short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Rectangle 685"/>
                            <wps:cNvSpPr/>
                            <wps:spPr>
                              <a:xfrm>
                                <a:off x="1043796" y="1915064"/>
                                <a:ext cx="612140" cy="2317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Rectangle 686"/>
                            <wps:cNvSpPr/>
                            <wps:spPr>
                              <a:xfrm>
                                <a:off x="172528" y="569344"/>
                                <a:ext cx="1306195" cy="12890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Rectangle 687"/>
                            <wps:cNvSpPr/>
                            <wps:spPr>
                              <a:xfrm>
                                <a:off x="163902" y="1345721"/>
                                <a:ext cx="77470" cy="55181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Rectangle 688"/>
                            <wps:cNvSpPr/>
                            <wps:spPr>
                              <a:xfrm>
                                <a:off x="163902" y="1802921"/>
                                <a:ext cx="77470" cy="10287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Rectangle 689"/>
                            <wps:cNvSpPr/>
                            <wps:spPr>
                              <a:xfrm>
                                <a:off x="155275" y="1337094"/>
                                <a:ext cx="77470" cy="10287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0" name="Rectangle 690"/>
                          <wps:cNvSpPr/>
                          <wps:spPr>
                            <a:xfrm>
                              <a:off x="172528" y="655608"/>
                              <a:ext cx="800735"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rPr>
                                    <w:sz w:val="16"/>
                                    <w:szCs w:val="16"/>
                                  </w:rPr>
                                </w:pPr>
                                <w:r>
                                  <w:rPr>
                                    <w:sz w:val="16"/>
                                    <w:szCs w:val="16"/>
                                  </w:rPr>
                                  <w:t>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1" name="Rectangle 691"/>
                        <wps:cNvSpPr/>
                        <wps:spPr>
                          <a:xfrm>
                            <a:off x="241540" y="103517"/>
                            <a:ext cx="1255395" cy="22987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Review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75" o:spid="_x0000_s1251" style="position:absolute;left:0;text-align:left;margin-left:322.95pt;margin-top:-19.25pt;width:137.15pt;height:173.2pt;z-index:251694080;mso-width-relative:margin;mso-height-relative:margin" coordsize="17421,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">
                <v:group id="Group 676" o:spid="_x0000_s1252" style="position:absolute;width:17421;height:21996" coordsize="17421,21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80Zq8UAAADcAAAADwAAAGRycy9kb3ducmV2LnhtbESPT2vCQBTE7wW/w/KE&#10;3uomlkaJriKi4kEK/gHx9sg+k2D2bciuSfz23UKhx2FmfsPMl72pREuNKy0riEcRCOLM6pJzBZfz&#10;9mMKwnlkjZVlUvAiB8vF4G2OqbYdH6k9+VwECLsUFRTe16mULivIoBvZmjh4d9sY9EE2udQNdgFu&#10;KjmOokQaLDksFFjTuqDscXoaBbsOu9VnvGkPj/v6dTt/fV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PNGavFAAAA3AAA&#10;AA8AAAAAAAAAAAAAAAAAqgIAAGRycy9kb3ducmV2LnhtbFBLBQYAAAAABAAEAPoAAACcAwAAAAA=&#10;">
                  <v:group id="Group 677" o:spid="_x0000_s1253" style="position:absolute;width:17421;height:21996" coordsize="17421,21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8MMYAAADcAAAADwAAAGRycy9kb3ducmV2LnhtbESPT2vCQBTE7wW/w/KE&#10;3uomSlWiq4jU0kMoNBFKb4/sMwlm34bsNn++fbdQ6HGYmd8w++NoGtFT52rLCuJFBIK4sLrmUsE1&#10;vzxtQTiPrLGxTAomcnA8zB72mGg78Af1mS9FgLBLUEHlfZtI6YqKDLqFbYmDd7OdQR9kV0rd4RDg&#10;ppHLKFpLgzWHhQpbOldU3LNvo+B1wOG0il/69H47T1/58/tnGpNSj/PxtAPhafT/4b/2m1aw3mz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gbwwxgAAANwA&#10;AAAPAAAAAAAAAAAAAAAAAKoCAABkcnMvZG93bnJldi54bWxQSwUGAAAAAAQABAD6AAAAnQMAAAAA&#10;">
                    <v:rect id="Rectangle 678" o:spid="_x0000_s1254" style="position:absolute;left:517;width:16904;height:21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ZIL4A&#10;AADcAAAADwAAAGRycy9kb3ducmV2LnhtbERPyQrCMBC9C/5DGMGLaKoHl2oUEURv4gJ6HJqxLW0m&#10;tYla/94cBI+Pty9WjSnFi2qXW1YwHEQgiBOrc04VXM7b/hSE88gaS8uk4EMOVst2a4Gxtm8+0uvk&#10;UxFC2MWoIPO+iqV0SUYG3cBWxIG729qgD7BOpa7xHcJNKUdRNJYGcw4NGVa0ySgpTk+j4EaPXY9m&#10;l4e7R6Pn9dArhn5aKNXtNOs5CE+N/4t/7r1WMJ6EteFMOAJ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I2SC+AAAA3AAAAA8AAAAAAAAAAAAAAAAAmAIAAGRycy9kb3ducmV2&#10;LnhtbFBLBQYAAAAABAAEAPUAAACDAwAAAAA=&#10;" fillcolor="white [3201]" strokecolor="black [3213]" strokeweight="2pt"/>
                    <v:rect id="Rectangle 679" o:spid="_x0000_s1255" style="position:absolute;left:517;top:2501;width:4966;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FE8QA&#10;AADcAAAADwAAAGRycy9kb3ducmV2LnhtbESPT2sCMRTE74LfITzBW83Wg7WrUdqC2OKh1D/31+S5&#10;u3TzsiRxd/32jSB4HGbmN8xy3dtatORD5VjB8yQDQaydqbhQcDxsnuYgQkQ2WDsmBVcKsF4NB0vM&#10;jev4h9p9LESCcMhRQRljk0sZdEkWw8Q1xMk7O28xJukLaTx2CW5rOc2ymbRYcVoosaGPkvTf/mIV&#10;nNz5vbP6l7/a63d12e681vOdUuNR/7YAEamPj/C9/WkUzF5e4XY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GRRPEAAAA3AAAAA8AAAAAAAAAAAAAAAAAmAIAAGRycy9k&#10;b3ducmV2LnhtbFBLBQYAAAAABAAEAPUAAACJAwAAAAA=&#10;" filled="f" stroked="f" strokeweight="1pt">
                      <v:textbox>
                        <w:txbxContent>
                          <w:p w:rsidR="006735EA" w:rsidRPr="00495E25" w:rsidRDefault="006735EA" w:rsidP="008B06A1">
                            <w:pPr>
                              <w:jc w:val="both"/>
                              <w:rPr>
                                <w:sz w:val="16"/>
                                <w:szCs w:val="16"/>
                              </w:rPr>
                            </w:pPr>
                            <w:r>
                              <w:rPr>
                                <w:sz w:val="16"/>
                                <w:szCs w:val="16"/>
                              </w:rPr>
                              <w:t xml:space="preserve"> Name:</w:t>
                            </w:r>
                          </w:p>
                        </w:txbxContent>
                      </v:textbox>
                    </v:rect>
                    <v:rect id="Rectangle 680" o:spid="_x0000_s1256" style="position:absolute;left:3019;top:19236;width:5607;height:2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Fy5L8A&#10;AADcAAAADwAAAGRycy9kb3ducmV2LnhtbERPzYrCMBC+L/gOYQRva6oHkWoUEQXZw8pWH2BoxqbY&#10;TGIStb69OQh7/Pj+l+veduJBIbaOFUzGBQji2umWGwXn0/57DiImZI2dY1Lwogjr1eBriaV2T/6j&#10;R5UakUM4lqjApORLKWNtyGIcO0+cuYsLFlOGoZE64DOH205Oi2ImLbacGwx62hqqr9XdKvBh449m&#10;Z077/jccfpp71ZrbS6nRsN8sQCTq07/44z5oBbN5np/P5CM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QXLkvwAAANwAAAAPAAAAAAAAAAAAAAAAAJgCAABkcnMvZG93bnJl&#10;di54bWxQSwUGAAAAAAQABAD1AAAAhAMAAAAA&#10;" fillcolor="white [3201]" strokecolor="black [3213]" strokeweight="1pt">
                      <v:textbox>
                        <w:txbxContent>
                          <w:p w:rsidR="006735EA" w:rsidRPr="00495E25" w:rsidRDefault="006735EA" w:rsidP="008B06A1">
                            <w:pPr>
                              <w:jc w:val="center"/>
                              <w:rPr>
                                <w:sz w:val="16"/>
                                <w:szCs w:val="16"/>
                              </w:rPr>
                            </w:pPr>
                            <w:r>
                              <w:rPr>
                                <w:sz w:val="16"/>
                                <w:szCs w:val="16"/>
                              </w:rPr>
                              <w:t xml:space="preserve">Cancel </w:t>
                            </w:r>
                          </w:p>
                        </w:txbxContent>
                      </v:textbox>
                    </v:rect>
                    <v:rect id="Rectangle 681" o:spid="_x0000_s1257" style="position:absolute;left:1639;top:8798;width:13265;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3Xf8IA&#10;AADcAAAADwAAAGRycy9kb3ducmV2LnhtbESPwYoCMRBE7wv+Q2jB25pxDyKjUWRRkD0oO/oBzaSd&#10;DDvpxCTq+PdGEPZYVNUrarHqbSduFGLrWMFkXIAgrp1uuVFwOm4/ZyBiQtbYOSYFD4qwWg4+Flhq&#10;d+dfulWpERnCsUQFJiVfShlrQxbj2Hni7J1dsJiyDI3UAe8Zbjv5VRRTabHlvGDQ07eh+q+6WgU+&#10;rP3BbMxx2+/D7qe5Vq25PJQaDfv1HESiPv2H3+2dVjCdTeB1Jh8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Ddd/wgAAANwAAAAPAAAAAAAAAAAAAAAAAJgCAABkcnMvZG93&#10;bnJldi54bWxQSwUGAAAAAAQABAD1AAAAhwMAAAAA&#10;" fillcolor="white [3201]" strokecolor="black [3213]" strokeweight="1pt">
                      <v:textbox>
                        <w:txbxContent>
                          <w:p w:rsidR="006735EA" w:rsidRPr="00495E25" w:rsidRDefault="006735EA" w:rsidP="008B06A1">
                            <w:pPr>
                              <w:jc w:val="center"/>
                              <w:rPr>
                                <w:sz w:val="16"/>
                                <w:szCs w:val="16"/>
                              </w:rPr>
                            </w:pPr>
                          </w:p>
                        </w:txbxContent>
                      </v:textbox>
                    </v:rect>
                    <v:rect id="Rectangle 682" o:spid="_x0000_s1258" style="position:absolute;left:690;top:11559;width:11944;height:2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enRcMA&#10;AADcAAAADwAAAGRycy9kb3ducmV2LnhtbESPQWsCMRSE7wX/Q3iCt5rVgyyrUaogrXiQqr2/Js/d&#10;pZuXJYm76783hUKPw8x8w6w2g21ERz7UjhXMphkIYu1MzaWC62X/moMIEdlg45gUPCjAZj16WWFh&#10;XM+f1J1jKRKEQ4EKqhjbQsqgK7IYpq4lTt7NeYsxSV9K47FPcNvIeZYtpMWa00KFLe0q0j/nu1Xw&#10;5W7b3upvPnSPU31/P3qt86NSk/HwtgQRaYj/4b/2h1GwyOfweyYd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enRcMAAADcAAAADwAAAAAAAAAAAAAAAACYAgAAZHJzL2Rv&#10;d25yZXYueG1sUEsFBgAAAAAEAAQA9QAAAIgDAAAAAA==&#10;" filled="f" stroked="f" strokeweight="1pt">
                      <v:textbox>
                        <w:txbxContent>
                          <w:p w:rsidR="006735EA" w:rsidRPr="00495E25" w:rsidRDefault="006735EA" w:rsidP="008B06A1">
                            <w:pPr>
                              <w:rPr>
                                <w:sz w:val="16"/>
                                <w:szCs w:val="16"/>
                              </w:rPr>
                            </w:pPr>
                            <w:r>
                              <w:rPr>
                                <w:sz w:val="16"/>
                                <w:szCs w:val="16"/>
                              </w:rPr>
                              <w:t>Points of Interest:</w:t>
                            </w:r>
                          </w:p>
                          <w:p w:rsidR="006735EA" w:rsidRDefault="006735EA" w:rsidP="008B06A1"/>
                        </w:txbxContent>
                      </v:textbox>
                    </v:rect>
                    <v:rect id="Rectangle 683" o:spid="_x0000_s1259" style="position:absolute;left:2932;top:13370;width:11818;height:5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Psk8IA&#10;AADcAAAADwAAAGRycy9kb3ducmV2LnhtbESP0WoCMRRE3wv+Q7iCbzWrBZGtUaQoSB+Urn7AZXO7&#10;Wbq5iUnU9e+NIPRxmJkzzGLV205cKcTWsYLJuABBXDvdcqPgdNy+z0HEhKyxc0wK7hRhtRy8LbDU&#10;7sY/dK1SIzKEY4kKTEq+lDLWhizGsfPE2ft1wWLKMjRSB7xluO3ktChm0mLLecGgpy9D9V91sQp8&#10;WPuD2Zjjtt+H3XdzqVpzvis1GvbrTxCJ+vQffrV3WsFs/gH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yTwgAAANwAAAAPAAAAAAAAAAAAAAAAAJgCAABkcnMvZG93&#10;bnJldi54bWxQSwUGAAAAAAQABAD1AAAAhwMAAAAA&#10;" fillcolor="white [3201]" strokecolor="black [3213]" strokeweight="1pt">
                      <v:textbox>
                        <w:txbxContent>
                          <w:p w:rsidR="006735EA" w:rsidRPr="00495E25" w:rsidRDefault="006735EA" w:rsidP="008B06A1">
                            <w:pPr>
                              <w:jc w:val="center"/>
                              <w:rPr>
                                <w:sz w:val="16"/>
                                <w:szCs w:val="16"/>
                              </w:rPr>
                            </w:pPr>
                          </w:p>
                        </w:txbxContent>
                      </v:textbox>
                    </v:rect>
                    <v:rect id="Rectangle 684" o:spid="_x0000_s1260" style="position:absolute;top:4054;width:11245;height:2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qsQA&#10;AADcAAAADwAAAGRycy9kb3ducmV2LnhtbESPT2sCMRTE7wW/Q3hCbzVrEVm2RqmC1OKh1D/31+S5&#10;u3TzsiRxd/32Rij0OMzMb5jFarCN6MiH2rGC6SQDQaydqblUcDpuX3IQISIbbByTghsFWC1HTwss&#10;jOv5m7pDLEWCcChQQRVjW0gZdEUWw8S1xMm7OG8xJulLaTz2CW4b+Zplc2mx5rRQYUubivTv4WoV&#10;nN1l3Vv9w5/d7au+fuy91vleqefx8P4GItIQ/8N/7Z1RMM9n8DiTj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SmqrEAAAA3AAAAA8AAAAAAAAAAAAAAAAAmAIAAGRycy9k&#10;b3ducmV2LnhtbFBLBQYAAAAABAAEAPUAAACJAwAAAAA=&#10;" filled="f" stroked="f" strokeweight="1pt">
                      <v:textbox>
                        <w:txbxContent>
                          <w:p w:rsidR="006735EA" w:rsidRPr="00495E25" w:rsidRDefault="006735EA" w:rsidP="008B06A1">
                            <w:pPr>
                              <w:jc w:val="center"/>
                              <w:rPr>
                                <w:sz w:val="16"/>
                                <w:szCs w:val="16"/>
                              </w:rPr>
                            </w:pPr>
                            <w:r>
                              <w:rPr>
                                <w:sz w:val="16"/>
                                <w:szCs w:val="16"/>
                              </w:rPr>
                              <w:t>Short description:</w:t>
                            </w:r>
                          </w:p>
                        </w:txbxContent>
                      </v:textbox>
                    </v:rect>
                    <v:rect id="Rectangle 685" o:spid="_x0000_s1261" style="position:absolute;left:10437;top:19150;width:612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RfMIA&#10;AADcAAAADwAAAGRycy9kb3ducmV2LnhtbESP0WoCMRRE3wv+Q7iCbzWrUJGtUaQoSB+Urn7AZXO7&#10;Wbq5iUnU9e+NIPRxmJkzzGLV205cKcTWsYLJuABBXDvdcqPgdNy+z0HEhKyxc0wK7hRhtRy8LbDU&#10;7sY/dK1SIzKEY4kKTEq+lDLWhizGsfPE2ft1wWLKMjRSB7xluO3ktChm0mLLecGgpy9D9V91sQp8&#10;WPuD2Zjjtt+H3XdzqVpzvis1GvbrTxCJ+vQffrV3WsFs/gH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NtF8wgAAANwAAAAPAAAAAAAAAAAAAAAAAJgCAABkcnMvZG93&#10;bnJldi54bWxQSwUGAAAAAAQABAD1AAAAhwMAAAAA&#10;" fillcolor="white [3201]" strokecolor="black [3213]" strokeweight="1pt">
                      <v:textbox>
                        <w:txbxContent>
                          <w:p w:rsidR="006735EA" w:rsidRPr="00495E25" w:rsidRDefault="006735EA" w:rsidP="008B06A1">
                            <w:pPr>
                              <w:jc w:val="center"/>
                              <w:rPr>
                                <w:sz w:val="16"/>
                                <w:szCs w:val="16"/>
                              </w:rPr>
                            </w:pPr>
                            <w:r>
                              <w:rPr>
                                <w:sz w:val="16"/>
                                <w:szCs w:val="16"/>
                              </w:rPr>
                              <w:t>Confirm</w:t>
                            </w:r>
                          </w:p>
                        </w:txbxContent>
                      </v:textbox>
                    </v:rect>
                    <v:rect id="Rectangle 686" o:spid="_x0000_s1262" style="position:absolute;left:1725;top:5693;width:13062;height:1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C8IA&#10;AADcAAAADwAAAGRycy9kb3ducmV2LnhtbESPQWsCMRSE74L/ITyhN83awyJbo4goSA8trv0Bj83r&#10;ZunmJSZR13/fCILHYWa+YZbrwfbiSiF2jhXMZwUI4sbpjlsFP6f9dAEiJmSNvWNScKcI69V4tMRK&#10;uxsf6VqnVmQIxwoVmJR8JWVsDFmMM+eJs/frgsWUZWilDnjLcNvL96IopcWO84JBT1tDzV99sQp8&#10;2PhvszOn/fAVDp/tpe7M+a7U22TYfIBINKRX+Nk+aAXlooTHmXw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5E8LwgAAANwAAAAPAAAAAAAAAAAAAAAAAJgCAABkcnMvZG93&#10;bnJldi54bWxQSwUGAAAAAAQABAD1AAAAhwMAAAAA&#10;" fillcolor="white [3201]" strokecolor="black [3213]" strokeweight="1pt">
                      <v:textbox>
                        <w:txbxContent>
                          <w:p w:rsidR="006735EA" w:rsidRPr="00495E25" w:rsidRDefault="006735EA" w:rsidP="008B06A1">
                            <w:pPr>
                              <w:jc w:val="center"/>
                              <w:rPr>
                                <w:sz w:val="16"/>
                                <w:szCs w:val="16"/>
                              </w:rPr>
                            </w:pPr>
                          </w:p>
                        </w:txbxContent>
                      </v:textbox>
                    </v:rect>
                    <v:rect id="Rectangle 687" o:spid="_x0000_s1263" style="position:absolute;left:1639;top:13457;width:774;height:5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qkMMA&#10;AADcAAAADwAAAGRycy9kb3ducmV2LnhtbESPQWsCMRSE74L/ITyhN83qwcrWKFIUpIdKd/0Bj83r&#10;ZunmJSZR13/fCIUeh5n5hllvB9uLG4XYOVYwnxUgiBunO24VnOvDdAUiJmSNvWNS8KAI2814tMZS&#10;uzt/0a1KrcgQjiUqMCn5UsrYGLIYZ84TZ+/bBYspy9BKHfCe4baXi6JYSosd5wWDnt4NNT/V1Srw&#10;YedPZm/qw/AZjh/tterM5aHUy2TYvYFINKT/8F/7qBUsV6/wPJ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jqkMMAAADcAAAADwAAAAAAAAAAAAAAAACYAgAAZHJzL2Rv&#10;d25yZXYueG1sUEsFBgAAAAAEAAQA9QAAAIgDAAAAAA==&#10;" fillcolor="white [3201]" strokecolor="black [3213]" strokeweight="1pt">
                      <v:textbox>
                        <w:txbxContent>
                          <w:p w:rsidR="006735EA" w:rsidRPr="00495E25" w:rsidRDefault="006735EA" w:rsidP="008B06A1">
                            <w:pPr>
                              <w:jc w:val="center"/>
                              <w:rPr>
                                <w:sz w:val="16"/>
                                <w:szCs w:val="16"/>
                              </w:rPr>
                            </w:pPr>
                          </w:p>
                        </w:txbxContent>
                      </v:textbox>
                    </v:rect>
                    <v:rect id="Rectangle 688" o:spid="_x0000_s1264" style="position:absolute;left:1639;top:18029;width:774;height:1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d+4r8A&#10;AADcAAAADwAAAGRycy9kb3ducmV2LnhtbERPzYrCMBC+L/gOYQRva6oHkWoUEQXZw8pWH2BoxqbY&#10;TGIStb69OQh7/Pj+l+veduJBIbaOFUzGBQji2umWGwXn0/57DiImZI2dY1Lwogjr1eBriaV2T/6j&#10;R5UakUM4lqjApORLKWNtyGIcO0+cuYsLFlOGoZE64DOH205Oi2ImLbacGwx62hqqr9XdKvBh449m&#10;Z077/jccfpp71ZrbS6nRsN8sQCTq07/44z5oBbN5XpvP5CM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N37ivwAAANwAAAAPAAAAAAAAAAAAAAAAAJgCAABkcnMvZG93bnJl&#10;di54bWxQSwUGAAAAAAQABAD1AAAAhAMAAAAA&#10;" fillcolor="white [3201]" strokecolor="black [3213]" strokeweight="1pt">
                      <v:textbox>
                        <w:txbxContent>
                          <w:p w:rsidR="006735EA" w:rsidRPr="00495E25" w:rsidRDefault="006735EA" w:rsidP="008B06A1">
                            <w:pPr>
                              <w:jc w:val="center"/>
                              <w:rPr>
                                <w:sz w:val="16"/>
                                <w:szCs w:val="16"/>
                              </w:rPr>
                            </w:pPr>
                          </w:p>
                        </w:txbxContent>
                      </v:textbox>
                    </v:rect>
                    <v:rect id="Rectangle 689" o:spid="_x0000_s1265" style="position:absolute;left:1552;top:13370;width:775;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becMA&#10;AADcAAAADwAAAGRycy9kb3ducmV2LnhtbESPQWsCMRSE7wX/Q3iCt5rVg9itUaQoiIdKV3/AY/O6&#10;Wbp5iUnU9d83guBxmJlvmMWqt524UoitYwWTcQGCuHa65UbB6bh9n4OICVlj55gU3CnCajl4W2Cp&#10;3Y1/6FqlRmQIxxIVmJR8KWWsDVmMY+eJs/frgsWUZWikDnjLcNvJaVHMpMWW84JBT1+G6r/qYhX4&#10;sPYHszHHbf8ddvvmUrXmfFdqNOzXnyAS9ekVfrZ3WsFs/gGPM/k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vbecMAAADcAAAADwAAAAAAAAAAAAAAAACYAgAAZHJzL2Rv&#10;d25yZXYueG1sUEsFBgAAAAAEAAQA9QAAAIgDAAAAAA==&#10;" fillcolor="white [3201]" strokecolor="black [3213]" strokeweight="1pt">
                      <v:textbox>
                        <w:txbxContent>
                          <w:p w:rsidR="006735EA" w:rsidRPr="00495E25" w:rsidRDefault="006735EA" w:rsidP="008B06A1">
                            <w:pPr>
                              <w:jc w:val="center"/>
                              <w:rPr>
                                <w:sz w:val="16"/>
                                <w:szCs w:val="16"/>
                              </w:rPr>
                            </w:pPr>
                          </w:p>
                        </w:txbxContent>
                      </v:textbox>
                    </v:rect>
                  </v:group>
                  <v:rect id="Rectangle 690" o:spid="_x0000_s1266" style="position:absolute;left:1725;top:6556;width:8007;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KdMAA&#10;AADcAAAADwAAAGRycy9kb3ducmV2LnhtbERPz2vCMBS+D/wfwhvsNtN5EFeNooLo8CBz8/5Mnm2x&#10;eSlJbOt/bw6Cx4/v92zR21q05EPlWMHXMANBrJ2puFDw/7f5nIAIEdlg7ZgU3CnAYj54m2FuXMe/&#10;1B5jIVIIhxwVlDE2uZRBl2QxDF1DnLiL8xZjgr6QxmOXwm0tR1k2lhYrTg0lNrQuSV+PN6vg5C6r&#10;zuoz/7T3Q3Xb7r3Wk71SH+/9cgoiUh9f4qd7ZxSMv9P8dCYdAT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AKdMAAAADcAAAADwAAAAAAAAAAAAAAAACYAgAAZHJzL2Rvd25y&#10;ZXYueG1sUEsFBgAAAAAEAAQA9QAAAIUDAAAAAA==&#10;" filled="f" stroked="f" strokeweight="1pt">
                    <v:textbox>
                      <w:txbxContent>
                        <w:p w:rsidR="006735EA" w:rsidRPr="00495E25" w:rsidRDefault="006735EA" w:rsidP="008B06A1">
                          <w:pPr>
                            <w:rPr>
                              <w:sz w:val="16"/>
                              <w:szCs w:val="16"/>
                            </w:rPr>
                          </w:pPr>
                          <w:r>
                            <w:rPr>
                              <w:sz w:val="16"/>
                              <w:szCs w:val="16"/>
                            </w:rPr>
                            <w:t>Route details:</w:t>
                          </w:r>
                        </w:p>
                      </w:txbxContent>
                    </v:textbox>
                  </v:rect>
                </v:group>
                <v:rect id="Rectangle 691" o:spid="_x0000_s1267" style="position:absolute;left:2415;top:1035;width:12554;height:2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v78MA&#10;AADcAAAADwAAAGRycy9kb3ducmV2LnhtbESPQWsCMRSE7wX/Q3hCbzWrB7Fbo7SC2OJBqvb+TJ67&#10;i5uXJYm7679vBMHjMDPfMPNlb2vRkg+VYwXjUQaCWDtTcaHgeFi/zUCEiGywdkwKbhRguRi8zDE3&#10;ruNfavexEAnCIUcFZYxNLmXQJVkMI9cQJ+/svMWYpC+k8dgluK3lJMum0mLFaaHEhlYl6cv+ahX8&#10;ufNXZ/WJf9rbrrputl7r2Vap12H/+QEiUh+f4Uf72yiYvo/hfiYd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yv78MAAADcAAAADwAAAAAAAAAAAAAAAACYAgAAZHJzL2Rv&#10;d25yZXYueG1sUEsFBgAAAAAEAAQA9QAAAIgDAAAAAA==&#10;" filled="f" stroked="f" strokeweight="1pt">
                  <v:textbox>
                    <w:txbxContent>
                      <w:p w:rsidR="006735EA" w:rsidRPr="00495E25" w:rsidRDefault="006735EA" w:rsidP="008B06A1">
                        <w:pPr>
                          <w:jc w:val="center"/>
                          <w:rPr>
                            <w:sz w:val="16"/>
                            <w:szCs w:val="16"/>
                          </w:rPr>
                        </w:pPr>
                        <w:r>
                          <w:rPr>
                            <w:sz w:val="16"/>
                            <w:szCs w:val="16"/>
                          </w:rPr>
                          <w:t>Review route</w:t>
                        </w:r>
                      </w:p>
                    </w:txbxContent>
                  </v:textbox>
                </v:rect>
                <w10:wrap type="square"/>
              </v:group>
            </w:pict>
          </mc:Fallback>
        </mc:AlternateContent>
      </w:r>
      <w:r w:rsidR="008F070F">
        <w:rPr>
          <w:sz w:val="24"/>
          <w:szCs w:val="24"/>
        </w:rPr>
        <w:t>Review submission screen</w:t>
      </w:r>
      <w:bookmarkEnd w:id="27"/>
    </w:p>
    <w:p w:rsidR="008F070F" w:rsidRDefault="008F070F" w:rsidP="008F070F">
      <w:r w:rsidRPr="006735EA">
        <w:t>The review submission screen allows the user to check that all details of the route are correct in order to stamp out any errors. The name, short description and walk details are displayed and there are two text fields allowing the user to modify the description and the details of the walk. Below the text fields, there is a scrollable box containing a list of all the points of interest within the walk. At the bottom of the screen, there are two buttons: cancel and confirm. Cancel takes the user back to the cancel upload screen and the confirm button takes the user to the upload confirmation screen.</w:t>
      </w:r>
    </w:p>
    <w:p w:rsidR="006735EA" w:rsidRDefault="006735EA" w:rsidP="008F070F">
      <w:pPr>
        <w:rPr>
          <w:b/>
        </w:rPr>
      </w:pPr>
    </w:p>
    <w:p w:rsidR="006735EA" w:rsidRDefault="006735EA" w:rsidP="008F070F">
      <w:pPr>
        <w:rPr>
          <w:b/>
        </w:rPr>
      </w:pPr>
    </w:p>
    <w:p w:rsidR="006735EA" w:rsidRDefault="006735EA" w:rsidP="008F070F">
      <w:pPr>
        <w:rPr>
          <w:b/>
        </w:rPr>
      </w:pPr>
    </w:p>
    <w:p w:rsidR="006735EA" w:rsidRDefault="006735EA" w:rsidP="008F070F">
      <w:pPr>
        <w:rPr>
          <w:b/>
        </w:rPr>
      </w:pPr>
      <w:r w:rsidRPr="006735EA">
        <w:rPr>
          <w:noProof/>
          <w:lang w:eastAsia="zh-CN" w:bidi="ta-IN"/>
        </w:rPr>
        <mc:AlternateContent>
          <mc:Choice Requires="wps">
            <w:drawing>
              <wp:anchor distT="0" distB="0" distL="114300" distR="114300" simplePos="0" relativeHeight="251696128" behindDoc="0" locked="0" layoutInCell="1" allowOverlap="1" wp14:anchorId="718A5973" wp14:editId="63967AF3">
                <wp:simplePos x="0" y="0"/>
                <wp:positionH relativeFrom="column">
                  <wp:posOffset>4167505</wp:posOffset>
                </wp:positionH>
                <wp:positionV relativeFrom="paragraph">
                  <wp:posOffset>132715</wp:posOffset>
                </wp:positionV>
                <wp:extent cx="1741805" cy="635"/>
                <wp:effectExtent l="0" t="0" r="0" b="8255"/>
                <wp:wrapSquare wrapText="bothSides"/>
                <wp:docPr id="692" name="Text Box 692"/>
                <wp:cNvGraphicFramePr/>
                <a:graphic xmlns:a="http://schemas.openxmlformats.org/drawingml/2006/main">
                  <a:graphicData uri="http://schemas.microsoft.com/office/word/2010/wordprocessingShape">
                    <wps:wsp>
                      <wps:cNvSpPr txBox="1"/>
                      <wps:spPr>
                        <a:xfrm>
                          <a:off x="0" y="0"/>
                          <a:ext cx="1741805" cy="635"/>
                        </a:xfrm>
                        <a:prstGeom prst="rect">
                          <a:avLst/>
                        </a:prstGeom>
                        <a:solidFill>
                          <a:prstClr val="white"/>
                        </a:solidFill>
                        <a:ln>
                          <a:noFill/>
                        </a:ln>
                        <a:effectLst/>
                      </wps:spPr>
                      <wps:txbx>
                        <w:txbxContent>
                          <w:p w:rsidR="006735EA" w:rsidRPr="00723EA5" w:rsidRDefault="006735EA" w:rsidP="008B06A1">
                            <w:pPr>
                              <w:pStyle w:val="Caption"/>
                              <w:rPr>
                                <w:noProof/>
                                <w:sz w:val="24"/>
                                <w:szCs w:val="24"/>
                              </w:rPr>
                            </w:pPr>
                            <w:bookmarkStart w:id="28" w:name="_Toc371362736"/>
                            <w:r>
                              <w:t xml:space="preserve">Figure </w:t>
                            </w:r>
                            <w:fldSimple w:instr=" SEQ Figure \* ARABIC ">
                              <w:r>
                                <w:rPr>
                                  <w:noProof/>
                                </w:rPr>
                                <w:t>9</w:t>
                              </w:r>
                            </w:fldSimple>
                            <w:r>
                              <w:t>: The Review Route screen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2" o:spid="_x0000_s1268" type="#_x0000_t202" style="position:absolute;margin-left:328.15pt;margin-top:10.45pt;width:137.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" stroked="f">
                <v:textbox style="mso-fit-shape-to-text:t" inset="0,0,0,0">
                  <w:txbxContent>
                    <w:p w:rsidR="006735EA" w:rsidRPr="00723EA5" w:rsidRDefault="006735EA" w:rsidP="008B06A1">
                      <w:pPr>
                        <w:pStyle w:val="Caption"/>
                        <w:rPr>
                          <w:noProof/>
                          <w:sz w:val="24"/>
                          <w:szCs w:val="24"/>
                        </w:rPr>
                      </w:pPr>
                      <w:bookmarkStart w:id="29" w:name="_Toc371362736"/>
                      <w:r>
                        <w:t xml:space="preserve">Figure </w:t>
                      </w:r>
                      <w:fldSimple w:instr=" SEQ Figure \* ARABIC ">
                        <w:r>
                          <w:rPr>
                            <w:noProof/>
                          </w:rPr>
                          <w:t>9</w:t>
                        </w:r>
                      </w:fldSimple>
                      <w:r>
                        <w:t>: The Review Route screen</w:t>
                      </w:r>
                      <w:bookmarkEnd w:id="29"/>
                    </w:p>
                  </w:txbxContent>
                </v:textbox>
                <w10:wrap type="square"/>
              </v:shape>
            </w:pict>
          </mc:Fallback>
        </mc:AlternateContent>
      </w:r>
    </w:p>
    <w:p w:rsidR="006735EA" w:rsidRDefault="006735EA" w:rsidP="008F070F">
      <w:pPr>
        <w:rPr>
          <w:b/>
        </w:rPr>
      </w:pPr>
    </w:p>
    <w:p w:rsidR="006735EA" w:rsidRDefault="006735EA" w:rsidP="008F070F">
      <w:pPr>
        <w:rPr>
          <w:b/>
        </w:rPr>
      </w:pPr>
    </w:p>
    <w:p w:rsidR="006735EA" w:rsidRPr="006735EA" w:rsidRDefault="006735EA" w:rsidP="008F070F">
      <w:pPr>
        <w:rPr>
          <w:b/>
        </w:rPr>
      </w:pPr>
    </w:p>
    <w:bookmarkStart w:id="30" w:name="_Toc371431481"/>
    <w:p w:rsidR="008F070F" w:rsidRDefault="008B06A1" w:rsidP="008F070F">
      <w:pPr>
        <w:pStyle w:val="Heading2"/>
        <w:rPr>
          <w:b w:val="0"/>
          <w:sz w:val="24"/>
          <w:szCs w:val="24"/>
        </w:rPr>
      </w:pPr>
      <w:r>
        <w:rPr>
          <w:noProof/>
          <w:lang w:eastAsia="zh-CN" w:bidi="ta-IN"/>
        </w:rPr>
        <mc:AlternateContent>
          <mc:Choice Requires="wps">
            <w:drawing>
              <wp:anchor distT="0" distB="0" distL="114300" distR="114300" simplePos="0" relativeHeight="251692032" behindDoc="0" locked="0" layoutInCell="1" allowOverlap="1" wp14:anchorId="503E38B1" wp14:editId="7E11BB6F">
                <wp:simplePos x="0" y="0"/>
                <wp:positionH relativeFrom="column">
                  <wp:posOffset>3949700</wp:posOffset>
                </wp:positionH>
                <wp:positionV relativeFrom="paragraph">
                  <wp:posOffset>1871980</wp:posOffset>
                </wp:positionV>
                <wp:extent cx="1802765" cy="635"/>
                <wp:effectExtent l="0" t="0" r="0" b="0"/>
                <wp:wrapSquare wrapText="bothSides"/>
                <wp:docPr id="653" name="Text Box 653"/>
                <wp:cNvGraphicFramePr/>
                <a:graphic xmlns:a="http://schemas.openxmlformats.org/drawingml/2006/main">
                  <a:graphicData uri="http://schemas.microsoft.com/office/word/2010/wordprocessingShape">
                    <wps:wsp>
                      <wps:cNvSpPr txBox="1"/>
                      <wps:spPr>
                        <a:xfrm>
                          <a:off x="0" y="0"/>
                          <a:ext cx="1802765" cy="635"/>
                        </a:xfrm>
                        <a:prstGeom prst="rect">
                          <a:avLst/>
                        </a:prstGeom>
                        <a:solidFill>
                          <a:prstClr val="white"/>
                        </a:solidFill>
                        <a:ln>
                          <a:noFill/>
                        </a:ln>
                        <a:effectLst/>
                      </wps:spPr>
                      <wps:txbx>
                        <w:txbxContent>
                          <w:p w:rsidR="006735EA" w:rsidRPr="00D37A16" w:rsidRDefault="006735EA" w:rsidP="008B06A1">
                            <w:pPr>
                              <w:pStyle w:val="Caption"/>
                              <w:rPr>
                                <w:rFonts w:ascii="Helvetica" w:hAnsi="Helvetica"/>
                                <w:b w:val="0"/>
                                <w:bCs w:val="0"/>
                                <w:noProof/>
                                <w:sz w:val="24"/>
                                <w:szCs w:val="24"/>
                              </w:rPr>
                            </w:pPr>
                            <w:bookmarkStart w:id="31" w:name="_Toc371362737"/>
                            <w:r>
                              <w:t xml:space="preserve">Figure </w:t>
                            </w:r>
                            <w:fldSimple w:instr=" SEQ Figure \* ARABIC ">
                              <w:r>
                                <w:rPr>
                                  <w:noProof/>
                                </w:rPr>
                                <w:t>10</w:t>
                              </w:r>
                            </w:fldSimple>
                            <w:r>
                              <w:t>: The Cancel Upload screen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3" o:spid="_x0000_s1269" type="#_x0000_t202" style="position:absolute;left:0;text-align:left;margin-left:311pt;margin-top:147.4pt;width:141.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" stroked="f">
                <v:textbox style="mso-fit-shape-to-text:t" inset="0,0,0,0">
                  <w:txbxContent>
                    <w:p w:rsidR="006B75D0" w:rsidRPr="00D37A16" w:rsidRDefault="006B75D0" w:rsidP="008B06A1">
                      <w:pPr>
                        <w:pStyle w:val="Caption"/>
                        <w:rPr>
                          <w:rFonts w:ascii="Helvetica" w:hAnsi="Helvetica"/>
                          <w:b w:val="0"/>
                          <w:bCs w:val="0"/>
                          <w:noProof/>
                          <w:sz w:val="24"/>
                          <w:szCs w:val="24"/>
                        </w:rPr>
                      </w:pPr>
                      <w:bookmarkStart w:id="37" w:name="_Toc371362737"/>
                      <w:r>
                        <w:t xml:space="preserve">Figure </w:t>
                      </w:r>
                      <w:fldSimple w:instr=" SEQ Figure \* ARABIC ">
                        <w:r>
                          <w:rPr>
                            <w:noProof/>
                          </w:rPr>
                          <w:t>10</w:t>
                        </w:r>
                      </w:fldSimple>
                      <w:r>
                        <w:t>: The Cancel Upload screen</w:t>
                      </w:r>
                      <w:bookmarkEnd w:id="37"/>
                    </w:p>
                  </w:txbxContent>
                </v:textbox>
                <w10:wrap type="square"/>
              </v:shape>
            </w:pict>
          </mc:Fallback>
        </mc:AlternateContent>
      </w:r>
      <w:r>
        <w:rPr>
          <w:b w:val="0"/>
          <w:noProof/>
          <w:sz w:val="24"/>
          <w:szCs w:val="24"/>
          <w:lang w:eastAsia="zh-CN" w:bidi="ta-IN"/>
        </w:rPr>
        <mc:AlternateContent>
          <mc:Choice Requires="wpg">
            <w:drawing>
              <wp:anchor distT="0" distB="0" distL="114300" distR="114300" simplePos="0" relativeHeight="251689984" behindDoc="0" locked="0" layoutInCell="1" allowOverlap="1" wp14:anchorId="09508910" wp14:editId="71A6E853">
                <wp:simplePos x="0" y="0"/>
                <wp:positionH relativeFrom="column">
                  <wp:posOffset>3949700</wp:posOffset>
                </wp:positionH>
                <wp:positionV relativeFrom="paragraph">
                  <wp:posOffset>-5080</wp:posOffset>
                </wp:positionV>
                <wp:extent cx="1802765" cy="1819910"/>
                <wp:effectExtent l="0" t="0" r="26035" b="27940"/>
                <wp:wrapSquare wrapText="bothSides"/>
                <wp:docPr id="639" name="Group 639"/>
                <wp:cNvGraphicFramePr/>
                <a:graphic xmlns:a="http://schemas.openxmlformats.org/drawingml/2006/main">
                  <a:graphicData uri="http://schemas.microsoft.com/office/word/2010/wordprocessingGroup">
                    <wpg:wgp>
                      <wpg:cNvGrpSpPr/>
                      <wpg:grpSpPr>
                        <a:xfrm>
                          <a:off x="0" y="0"/>
                          <a:ext cx="1802765" cy="1819910"/>
                          <a:chOff x="0" y="0"/>
                          <a:chExt cx="1802765" cy="1819910"/>
                        </a:xfrm>
                      </wpg:grpSpPr>
                      <wpg:grpSp>
                        <wpg:cNvPr id="640" name="Group 640"/>
                        <wpg:cNvGrpSpPr/>
                        <wpg:grpSpPr>
                          <a:xfrm>
                            <a:off x="0" y="0"/>
                            <a:ext cx="1802765" cy="1819910"/>
                            <a:chOff x="0" y="0"/>
                            <a:chExt cx="1623695" cy="1819910"/>
                          </a:xfrm>
                        </wpg:grpSpPr>
                        <wpg:grpSp>
                          <wpg:cNvPr id="641" name="Group 641"/>
                          <wpg:cNvGrpSpPr/>
                          <wpg:grpSpPr>
                            <a:xfrm>
                              <a:off x="0" y="0"/>
                              <a:ext cx="1623695" cy="1819910"/>
                              <a:chOff x="0" y="0"/>
                              <a:chExt cx="1623695" cy="1819910"/>
                            </a:xfrm>
                          </wpg:grpSpPr>
                          <wpg:grpSp>
                            <wpg:cNvPr id="642" name="Group 642"/>
                            <wpg:cNvGrpSpPr/>
                            <wpg:grpSpPr>
                              <a:xfrm>
                                <a:off x="0" y="0"/>
                                <a:ext cx="1623695" cy="1819910"/>
                                <a:chOff x="-151851" y="0"/>
                                <a:chExt cx="1411056" cy="1699260"/>
                              </a:xfrm>
                            </wpg:grpSpPr>
                            <wpg:grpSp>
                              <wpg:cNvPr id="643" name="Group 643"/>
                              <wpg:cNvGrpSpPr/>
                              <wpg:grpSpPr>
                                <a:xfrm>
                                  <a:off x="-151851" y="0"/>
                                  <a:ext cx="1411056" cy="1699260"/>
                                  <a:chOff x="-151882" y="0"/>
                                  <a:chExt cx="1411339" cy="1699404"/>
                                </a:xfrm>
                              </wpg:grpSpPr>
                              <wps:wsp>
                                <wps:cNvPr id="644" name="Rectangle 644"/>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Rectangle 645"/>
                                <wps:cNvSpPr/>
                                <wps:spPr>
                                  <a:xfrm>
                                    <a:off x="146923" y="63811"/>
                                    <a:ext cx="983412"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Cancel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151882" y="279076"/>
                                    <a:ext cx="881131" cy="22065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rPr>
                                          <w:sz w:val="16"/>
                                          <w:szCs w:val="16"/>
                                        </w:rPr>
                                      </w:pPr>
                                      <w:r>
                                        <w:rPr>
                                          <w:sz w:val="16"/>
                                          <w:szCs w:val="16"/>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Rectangle 647"/>
                                <wps:cNvSpPr/>
                                <wps:spPr>
                                  <a:xfrm>
                                    <a:off x="90142" y="449664"/>
                                    <a:ext cx="1039251" cy="15447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8" name="Rectangle 648"/>
                              <wps:cNvSpPr/>
                              <wps:spPr>
                                <a:xfrm>
                                  <a:off x="146894" y="1408951"/>
                                  <a:ext cx="441899"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9" name="Rectangle 649"/>
                            <wps:cNvSpPr/>
                            <wps:spPr>
                              <a:xfrm>
                                <a:off x="234610" y="1017915"/>
                                <a:ext cx="1389085" cy="379563"/>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Are you sure you want to cancel this upload?</w:t>
                                  </w:r>
                                </w:p>
                                <w:p w:rsidR="006735EA" w:rsidRDefault="006735EA" w:rsidP="008B06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0" name="Rectangle 650"/>
                          <wps:cNvSpPr/>
                          <wps:spPr>
                            <a:xfrm>
                              <a:off x="103517" y="629728"/>
                              <a:ext cx="1013460"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Short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1" name="Rectangle 651"/>
                        <wps:cNvSpPr/>
                        <wps:spPr>
                          <a:xfrm>
                            <a:off x="1121434" y="1509623"/>
                            <a:ext cx="564515" cy="2292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Decline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Rectangle 652"/>
                        <wps:cNvSpPr/>
                        <wps:spPr>
                          <a:xfrm>
                            <a:off x="310551" y="802257"/>
                            <a:ext cx="1327150" cy="1651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39" o:spid="_x0000_s1270" style="position:absolute;left:0;text-align:left;margin-left:311pt;margin-top:-.4pt;width:141.95pt;height:143.3pt;z-index:251689984;mso-width-relative:margin;mso-height-relative:margin" coordsize="18027,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">
                <v:group id="Group 640" o:spid="_x0000_s1271" style="position:absolute;width:18027;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Tu+cIAAADcAAAADwAAAGRycy9kb3ducmV2LnhtbERPy4rCMBTdC/MP4Q64&#10;07SjlqEaRWRGXIjgAwZ3l+baFpub0mTa+vdmIbg8nPdi1ZtKtNS40rKCeByBIM6sLjlXcDn/jr5B&#10;OI+ssbJMCh7kYLX8GCww1bbjI7Unn4sQwi5FBYX3dSqlywoy6Ma2Jg7czTYGfYBNLnWDXQg3lfyK&#10;okQaLDk0FFjTpqDsfvo3CrYddutJ/NPu77fN43qeHf72MSk1/OzXcxCeev8Wv9w7rSCZhv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0E7vnCAAAA3AAAAA8A&#10;AAAAAAAAAAAAAAAAqgIAAGRycy9kb3ducmV2LnhtbFBLBQYAAAAABAAEAPoAAACZAwAAAAA=&#10;">
                  <v:group id="Group 641" o:spid="_x0000_s1272" style="position:absolute;width:16236;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LYsYAAADcAAAADwAAAGRycy9kb3ducmV2LnhtbESPT2vCQBTE7wW/w/KE&#10;3uomtpWSuoqIlh5CwUQovT2yzySYfRuya/58+26h4HGYmd8w6+1oGtFT52rLCuJFBIK4sLrmUsE5&#10;Pz69gXAeWWNjmRRM5GC7mT2sMdF24BP1mS9FgLBLUEHlfZtI6YqKDLqFbYmDd7GdQR9kV0rd4RDg&#10;ppHLKFpJgzWHhQpb2ldUXLObUfAx4LB7jg99er3sp5/89es7jUmpx/m4ewfhafT38H/7UytYvcT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SEtixgAAANwA&#10;AAAPAAAAAAAAAAAAAAAAAKoCAABkcnMvZG93bnJldi54bWxQSwUGAAAAAAQABAD6AAAAnQMAAAAA&#10;">
                    <v:group id="Group 642" o:spid="_x0000_s1273" style="position:absolute;width:16236;height:18199" coordorigin="-1518" coordsize="14110,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group id="Group 643" o:spid="_x0000_s1274" style="position:absolute;left:-1518;width:14110;height:16992" coordorigin="-1518" coordsize="14113,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rect id="Rectangle 644" o:spid="_x0000_s1275"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ZmMIA&#10;AADcAAAADwAAAGRycy9kb3ducmV2LnhtbESPQavCMBCE74L/IazgRTRVRLQaRQTRm+gTnselWdvS&#10;ZlObqPXfG0HwOMzMN8xi1ZhSPKh2uWUFw0EEgjixOudUwflv25+CcB5ZY2mZFLzIwWrZbi0w1vbJ&#10;R3qcfCoChF2MCjLvq1hKl2Rk0A1sRRy8q60N+iDrVOoanwFuSjmKook0mHNYyLCiTUZJcbobBRe6&#10;7Xo0O9/cNRrd/w+9YuinhVLdTrOeg/DU+F/4295rBZPxGD5nwh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6RmYwgAAANwAAAAPAAAAAAAAAAAAAAAAAJgCAABkcnMvZG93&#10;bnJldi54bWxQSwUGAAAAAAQABAD1AAAAhwMAAAAA&#10;" fillcolor="white [3201]" strokecolor="black [3213]" strokeweight="2pt"/>
                        <v:rect id="Rectangle 645" o:spid="_x0000_s1276" style="position:absolute;left:1469;top:638;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Fq8QA&#10;AADcAAAADwAAAGRycy9kb3ducmV2LnhtbESPT2sCMRTE7wW/Q3hCbzVbsSKrUdqC2OJB6p/7a/Lc&#10;Xbp5WZK4u357Iwg9DjPzG2ax6m0tWvKhcqzgdZSBINbOVFwoOB7WLzMQISIbrB2TgisFWC0HTwvM&#10;jev4h9p9LESCcMhRQRljk0sZdEkWw8g1xMk7O28xJukLaTx2CW5rOc6yqbRYcVoosaHPkvTf/mIV&#10;nNz5o7P6l7/b6666bLZe69lWqedh/z4HEamP/+FH+8somE7e4H4mH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nhavEAAAA3AAAAA8AAAAAAAAAAAAAAAAAmAIAAGRycy9k&#10;b3ducmV2LnhtbFBLBQYAAAAABAAEAPUAAACJAwAAAAA=&#10;" filled="f" stroked="f" strokeweight="1pt">
                          <v:textbox>
                            <w:txbxContent>
                              <w:p w:rsidR="006B75D0" w:rsidRPr="00495E25" w:rsidRDefault="006B75D0" w:rsidP="008B06A1">
                                <w:pPr>
                                  <w:jc w:val="center"/>
                                  <w:rPr>
                                    <w:sz w:val="16"/>
                                    <w:szCs w:val="16"/>
                                  </w:rPr>
                                </w:pPr>
                                <w:r>
                                  <w:rPr>
                                    <w:sz w:val="16"/>
                                    <w:szCs w:val="16"/>
                                  </w:rPr>
                                  <w:t>Cancel upload?</w:t>
                                </w:r>
                              </w:p>
                            </w:txbxContent>
                          </v:textbox>
                        </v:rect>
                        <v:rect id="Rectangle 646" o:spid="_x0000_s1277" style="position:absolute;left:-1518;top:2790;width:8810;height:2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b3MQA&#10;AADcAAAADwAAAGRycy9kb3ducmV2LnhtbESPT2sCMRTE7wW/Q3hCbzVrkUW2RqmC1OKh1D/31+S5&#10;u3TzsiRxd/32Rij0OMzMb5jFarCN6MiH2rGC6SQDQaydqblUcDpuX+YgQkQ22DgmBTcKsFqOnhZY&#10;GNfzN3WHWIoE4VCggirGtpAy6IosholriZN3cd5iTNKX0njsE9w28jXLcmmx5rRQYUubivTv4WoV&#10;nN1l3Vv9w5/d7au+fuy91vO9Us/j4f0NRKQh/of/2jujIJ/l8DiTj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1G9zEAAAA3AAAAA8AAAAAAAAAAAAAAAAAmAIAAGRycy9k&#10;b3ducmV2LnhtbFBLBQYAAAAABAAEAPUAAACJAwAAAAA=&#10;" filled="f" stroked="f" strokeweight="1pt">
                          <v:textbox>
                            <w:txbxContent>
                              <w:p w:rsidR="006B75D0" w:rsidRPr="00495E25" w:rsidRDefault="006B75D0" w:rsidP="008B06A1">
                                <w:pPr>
                                  <w:rPr>
                                    <w:sz w:val="16"/>
                                    <w:szCs w:val="16"/>
                                  </w:rPr>
                                </w:pPr>
                                <w:r>
                                  <w:rPr>
                                    <w:sz w:val="16"/>
                                    <w:szCs w:val="16"/>
                                  </w:rPr>
                                  <w:t xml:space="preserve">        Name:</w:t>
                                </w:r>
                              </w:p>
                            </w:txbxContent>
                          </v:textbox>
                        </v:rect>
                        <v:rect id="Rectangle 647" o:spid="_x0000_s1278" style="position:absolute;left:901;top:4496;width:10392;height:1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QCsMA&#10;AADcAAAADwAAAGRycy9kb3ducmV2LnhtbESP0WoCMRRE3wv+Q7iCbzVrKVZWo0ipID5YuvoBl811&#10;s7i5iUnU9e9NodDHYWbOMItVbztxoxBbxwom4wIEce10y42C42HzOgMRE7LGzjEpeFCE1XLwssBS&#10;uzv/0K1KjcgQjiUqMCn5UspYG7IYx84TZ+/kgsWUZWikDnjPcNvJt6KYSost5wWDnj4N1efqahX4&#10;sPbf5sscNv0+bHfNtWrN5aHUaNiv5yAS9ek//NfeagXT9w/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FQCsMAAADcAAAADwAAAAAAAAAAAAAAAACYAgAAZHJzL2Rv&#10;d25yZXYueG1sUEsFBgAAAAAEAAQA9QAAAIgDAAAAAA==&#10;" fillcolor="white [3201]" strokecolor="black [3213]" strokeweight="1pt">
                          <v:textbox>
                            <w:txbxContent>
                              <w:p w:rsidR="006B75D0" w:rsidRPr="00495E25" w:rsidRDefault="006B75D0" w:rsidP="008B06A1">
                                <w:pPr>
                                  <w:jc w:val="center"/>
                                  <w:rPr>
                                    <w:sz w:val="16"/>
                                    <w:szCs w:val="16"/>
                                  </w:rPr>
                                </w:pPr>
                              </w:p>
                            </w:txbxContent>
                          </v:textbox>
                        </v:rect>
                      </v:group>
                      <v:rect id="Rectangle 648" o:spid="_x0000_s1279" style="position:absolute;left:1468;top:14089;width:4419;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EeL8A&#10;AADcAAAADwAAAGRycy9kb3ducmV2LnhtbERPzYrCMBC+L/gOYQRva+qyiFSjiKwge1ix+gBDMzbF&#10;ZhKTqPXtzWHB48f3v1j1thN3CrF1rGAyLkAQ10633Cg4HbefMxAxIWvsHJOCJ0VYLQcfCyy1e/CB&#10;7lVqRA7hWKICk5IvpYy1IYtx7Dxx5s4uWEwZhkbqgI8cbjv5VRRTabHl3GDQ08ZQfaluVoEPa783&#10;P+a47f/C7re5Va25PpUaDfv1HESiPr3F/+6dVjD9zmv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jsR4vwAAANwAAAAPAAAAAAAAAAAAAAAAAJgCAABkcnMvZG93bnJl&#10;di54bWxQSwUGAAAAAAQABAD1AAAAhAMAAAAA&#10;" fillcolor="white [3201]" strokecolor="black [3213]" strokeweight="1pt">
                        <v:textbox>
                          <w:txbxContent>
                            <w:p w:rsidR="006B75D0" w:rsidRPr="00495E25" w:rsidRDefault="006B75D0" w:rsidP="008B06A1">
                              <w:pPr>
                                <w:jc w:val="center"/>
                                <w:rPr>
                                  <w:sz w:val="16"/>
                                  <w:szCs w:val="16"/>
                                </w:rPr>
                              </w:pPr>
                              <w:r>
                                <w:rPr>
                                  <w:sz w:val="16"/>
                                  <w:szCs w:val="16"/>
                                </w:rPr>
                                <w:t>Confirm</w:t>
                              </w:r>
                            </w:p>
                          </w:txbxContent>
                        </v:textbox>
                      </v:rect>
                    </v:group>
                    <v:rect id="Rectangle 649" o:spid="_x0000_s1280" style="position:absolute;left:2346;top:10179;width:13890;height:3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qPrsQA&#10;AADcAAAADwAAAGRycy9kb3ducmV2LnhtbESPT2sCMRTE74LfITyht5ptEdHVKG2h2OKh+O/+mjx3&#10;l25eliTurt++EQSPw8z8hlmue1uLlnyoHCt4GWcgiLUzFRcKjofP5xmIEJEN1o5JwZUCrFfDwRJz&#10;4zreUbuPhUgQDjkqKGNscimDLsliGLuGOHln5y3GJH0hjccuwW0tX7NsKi1WnBZKbOijJP23v1gF&#10;J3d+76z+5e/2+lNdNluv9Wyr1NOof1uAiNTHR/je/jIKppM5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qj67EAAAA3AAAAA8AAAAAAAAAAAAAAAAAmAIAAGRycy9k&#10;b3ducmV2LnhtbFBLBQYAAAAABAAEAPUAAACJAwAAAAA=&#10;" filled="f" stroked="f" strokeweight="1pt">
                      <v:textbox>
                        <w:txbxContent>
                          <w:p w:rsidR="006B75D0" w:rsidRPr="00495E25" w:rsidRDefault="006B75D0" w:rsidP="008B06A1">
                            <w:pPr>
                              <w:jc w:val="center"/>
                              <w:rPr>
                                <w:sz w:val="16"/>
                                <w:szCs w:val="16"/>
                              </w:rPr>
                            </w:pPr>
                            <w:r>
                              <w:rPr>
                                <w:sz w:val="16"/>
                                <w:szCs w:val="16"/>
                              </w:rPr>
                              <w:t>Are you sure you want to cancel this upload?</w:t>
                            </w:r>
                          </w:p>
                          <w:p w:rsidR="006B75D0" w:rsidRDefault="006B75D0" w:rsidP="008B06A1"/>
                        </w:txbxContent>
                      </v:textbox>
                    </v:rect>
                  </v:group>
                  <v:rect id="Rectangle 650" o:spid="_x0000_s1281" style="position:absolute;left:1035;top:6297;width:10134;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w7sAA&#10;AADcAAAADwAAAGRycy9kb3ducmV2LnhtbERPz2vCMBS+D/Y/hDfYbaYTJtIZRQei4kHstvszebbF&#10;5qUksa3/vTkIHj++37PFYBvRkQ+1YwWfowwEsXam5lLB3+/6YwoiRGSDjWNScKMAi/nrywxz43o+&#10;UlfEUqQQDjkqqGJscymDrshiGLmWOHFn5y3GBH0pjcc+hdtGjrNsIi3WnBoqbOmnIn0prlbBvzuv&#10;eqtPvOtuh/q62Xutp3ul3t+G5TeISEN8ih/urVEw+Urz05l0BOT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mw7sAAAADcAAAADwAAAAAAAAAAAAAAAACYAgAAZHJzL2Rvd25y&#10;ZXYueG1sUEsFBgAAAAAEAAQA9QAAAIUDAAAAAA==&#10;" filled="f" stroked="f" strokeweight="1pt">
                    <v:textbox>
                      <w:txbxContent>
                        <w:p w:rsidR="006B75D0" w:rsidRPr="00495E25" w:rsidRDefault="006B75D0" w:rsidP="008B06A1">
                          <w:pPr>
                            <w:jc w:val="center"/>
                            <w:rPr>
                              <w:sz w:val="16"/>
                              <w:szCs w:val="16"/>
                            </w:rPr>
                          </w:pPr>
                          <w:r>
                            <w:rPr>
                              <w:sz w:val="16"/>
                              <w:szCs w:val="16"/>
                            </w:rPr>
                            <w:t>Short description:</w:t>
                          </w:r>
                        </w:p>
                      </w:txbxContent>
                    </v:textbox>
                  </v:rect>
                </v:group>
                <v:rect id="Rectangle 651" o:spid="_x0000_s1282" style="position:absolute;left:11214;top:15096;width:5645;height:2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37OMIA&#10;AADcAAAADwAAAGRycy9kb3ducmV2LnhtbESP0WoCMRRE3wv+Q7hC32rWQkVWo0hRkD5UXP2Ay+a6&#10;Wbq5iUnU9e8bQfBxmJkzzHzZ205cKcTWsYLxqABBXDvdcqPgeNh8TEHEhKyxc0wK7hRhuRi8zbHU&#10;7sZ7ulapERnCsUQFJiVfShlrQxbjyHni7J1csJiyDI3UAW8Zbjv5WRQTabHlvGDQ07eh+q+6WAU+&#10;rPzOrM1h0/+G7U9zqVpzviv1PuxXMxCJ+vQKP9tbrWDyNYb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fs4wgAAANwAAAAPAAAAAAAAAAAAAAAAAJgCAABkcnMvZG93&#10;bnJldi54bWxQSwUGAAAAAAQABAD1AAAAhwMAAAAA&#10;" fillcolor="white [3201]" strokecolor="black [3213]" strokeweight="1pt">
                  <v:textbox>
                    <w:txbxContent>
                      <w:p w:rsidR="006B75D0" w:rsidRPr="00495E25" w:rsidRDefault="006B75D0" w:rsidP="008B06A1">
                        <w:pPr>
                          <w:jc w:val="center"/>
                          <w:rPr>
                            <w:sz w:val="16"/>
                            <w:szCs w:val="16"/>
                          </w:rPr>
                        </w:pPr>
                        <w:r>
                          <w:rPr>
                            <w:sz w:val="16"/>
                            <w:szCs w:val="16"/>
                          </w:rPr>
                          <w:t>Decline</w:t>
                        </w:r>
                      </w:p>
                    </w:txbxContent>
                  </v:textbox>
                </v:rect>
                <v:rect id="Rectangle 652" o:spid="_x0000_s1283" style="position:absolute;left:3105;top:8022;width:13272;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9lT8IA&#10;AADcAAAADwAAAGRycy9kb3ducmV2LnhtbESP0WoCMRRE3wv+Q7hC32pWoSJbo0hREB8qrn7AZXO7&#10;Wbq5iUnU9e8bQfBxmJkzzHzZ205cKcTWsYLxqABBXDvdcqPgdNx8zEDEhKyxc0wK7hRhuRi8zbHU&#10;7sYHulapERnCsUQFJiVfShlrQxbjyHni7P26YDFlGRqpA94y3HZyUhRTabHlvGDQ07eh+q+6WAU+&#10;rPzerM1x0/+E7a65VK0535V6H/arLxCJ+vQKP9tbrWD6OYH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2VPwgAAANwAAAAPAAAAAAAAAAAAAAAAAJgCAABkcnMvZG93&#10;bnJldi54bWxQSwUGAAAAAAQABAD1AAAAhwMAAAAA&#10;" fillcolor="white [3201]" strokecolor="black [3213]" strokeweight="1pt">
                  <v:textbox>
                    <w:txbxContent>
                      <w:p w:rsidR="006B75D0" w:rsidRPr="00495E25" w:rsidRDefault="006B75D0" w:rsidP="008B06A1">
                        <w:pPr>
                          <w:jc w:val="center"/>
                          <w:rPr>
                            <w:sz w:val="16"/>
                            <w:szCs w:val="16"/>
                          </w:rPr>
                        </w:pPr>
                      </w:p>
                    </w:txbxContent>
                  </v:textbox>
                </v:rect>
                <w10:wrap type="square"/>
              </v:group>
            </w:pict>
          </mc:Fallback>
        </mc:AlternateContent>
      </w:r>
      <w:r w:rsidR="008F070F">
        <w:rPr>
          <w:sz w:val="24"/>
          <w:szCs w:val="24"/>
        </w:rPr>
        <w:t>Cancel upload screen</w:t>
      </w:r>
      <w:bookmarkEnd w:id="30"/>
    </w:p>
    <w:p w:rsidR="008F070F" w:rsidRDefault="008F070F" w:rsidP="008F070F">
      <w:r w:rsidRPr="006735EA">
        <w:t>This screen displays the details of the walk and at the bottom asks for confirmation if the user wants to cancel the walk. There are two buttons at the bottom: confirm and decline. If they press decline, the user is taken back to the previous screen (review submission). If they press confirm, the walk is deleted.</w:t>
      </w:r>
    </w:p>
    <w:p w:rsidR="006735EA" w:rsidRPr="006735EA" w:rsidRDefault="006735EA" w:rsidP="008F070F">
      <w:pPr>
        <w:rPr>
          <w:b/>
        </w:rPr>
      </w:pPr>
    </w:p>
    <w:p w:rsidR="008F070F" w:rsidRDefault="008B06A1" w:rsidP="008F070F">
      <w:pPr>
        <w:pStyle w:val="Heading2"/>
        <w:rPr>
          <w:b w:val="0"/>
          <w:sz w:val="24"/>
          <w:szCs w:val="24"/>
        </w:rPr>
      </w:pPr>
      <w:bookmarkStart w:id="32" w:name="_Toc371431482"/>
      <w:r>
        <w:rPr>
          <w:b w:val="0"/>
          <w:noProof/>
          <w:sz w:val="24"/>
          <w:szCs w:val="24"/>
          <w:lang w:eastAsia="zh-CN" w:bidi="ta-IN"/>
        </w:rPr>
        <mc:AlternateContent>
          <mc:Choice Requires="wpg">
            <w:drawing>
              <wp:anchor distT="0" distB="0" distL="114300" distR="114300" simplePos="0" relativeHeight="251698176" behindDoc="0" locked="0" layoutInCell="1" allowOverlap="1" wp14:anchorId="7809C334" wp14:editId="2992A3AB">
                <wp:simplePos x="0" y="0"/>
                <wp:positionH relativeFrom="column">
                  <wp:posOffset>-88900</wp:posOffset>
                </wp:positionH>
                <wp:positionV relativeFrom="paragraph">
                  <wp:posOffset>152400</wp:posOffset>
                </wp:positionV>
                <wp:extent cx="1802765" cy="1819910"/>
                <wp:effectExtent l="0" t="0" r="26035" b="27940"/>
                <wp:wrapSquare wrapText="bothSides"/>
                <wp:docPr id="693" name="Group 693"/>
                <wp:cNvGraphicFramePr/>
                <a:graphic xmlns:a="http://schemas.openxmlformats.org/drawingml/2006/main">
                  <a:graphicData uri="http://schemas.microsoft.com/office/word/2010/wordprocessingGroup">
                    <wpg:wgp>
                      <wpg:cNvGrpSpPr/>
                      <wpg:grpSpPr>
                        <a:xfrm>
                          <a:off x="0" y="0"/>
                          <a:ext cx="1802765" cy="1819910"/>
                          <a:chOff x="0" y="0"/>
                          <a:chExt cx="1802765" cy="1819909"/>
                        </a:xfrm>
                      </wpg:grpSpPr>
                      <wpg:grpSp>
                        <wpg:cNvPr id="694" name="Group 694"/>
                        <wpg:cNvGrpSpPr/>
                        <wpg:grpSpPr>
                          <a:xfrm>
                            <a:off x="0" y="0"/>
                            <a:ext cx="1802765" cy="1819909"/>
                            <a:chOff x="0" y="0"/>
                            <a:chExt cx="1623695" cy="1819909"/>
                          </a:xfrm>
                        </wpg:grpSpPr>
                        <wpg:grpSp>
                          <wpg:cNvPr id="695" name="Group 695"/>
                          <wpg:cNvGrpSpPr/>
                          <wpg:grpSpPr>
                            <a:xfrm>
                              <a:off x="0" y="0"/>
                              <a:ext cx="1623695" cy="1819909"/>
                              <a:chOff x="0" y="0"/>
                              <a:chExt cx="1623695" cy="1819909"/>
                            </a:xfrm>
                          </wpg:grpSpPr>
                          <wpg:grpSp>
                            <wpg:cNvPr id="696" name="Group 696"/>
                            <wpg:cNvGrpSpPr/>
                            <wpg:grpSpPr>
                              <a:xfrm>
                                <a:off x="0" y="0"/>
                                <a:ext cx="1623695" cy="1819909"/>
                                <a:chOff x="-151851" y="0"/>
                                <a:chExt cx="1411056" cy="1699259"/>
                              </a:xfrm>
                            </wpg:grpSpPr>
                            <wpg:grpSp>
                              <wpg:cNvPr id="697" name="Group 697"/>
                              <wpg:cNvGrpSpPr/>
                              <wpg:grpSpPr>
                                <a:xfrm>
                                  <a:off x="-151851" y="0"/>
                                  <a:ext cx="1411056" cy="1699259"/>
                                  <a:chOff x="-151882" y="0"/>
                                  <a:chExt cx="1411339" cy="1699404"/>
                                </a:xfrm>
                              </wpg:grpSpPr>
                              <wps:wsp>
                                <wps:cNvPr id="698" name="Rectangle 698"/>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Rectangle 699"/>
                                <wps:cNvSpPr/>
                                <wps:spPr>
                                  <a:xfrm>
                                    <a:off x="146923" y="63811"/>
                                    <a:ext cx="983412"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Confirm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Rectangle 700"/>
                                <wps:cNvSpPr/>
                                <wps:spPr>
                                  <a:xfrm>
                                    <a:off x="-151882" y="279076"/>
                                    <a:ext cx="881131" cy="22065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rPr>
                                          <w:sz w:val="16"/>
                                          <w:szCs w:val="16"/>
                                        </w:rPr>
                                      </w:pPr>
                                      <w:r>
                                        <w:rPr>
                                          <w:sz w:val="16"/>
                                          <w:szCs w:val="16"/>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Rectangle 701"/>
                                <wps:cNvSpPr/>
                                <wps:spPr>
                                  <a:xfrm>
                                    <a:off x="90142" y="449664"/>
                                    <a:ext cx="1039251" cy="15447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2" name="Rectangle 702"/>
                              <wps:cNvSpPr/>
                              <wps:spPr>
                                <a:xfrm>
                                  <a:off x="146894" y="1408951"/>
                                  <a:ext cx="441899"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3" name="Rectangle 703"/>
                            <wps:cNvSpPr/>
                            <wps:spPr>
                              <a:xfrm>
                                <a:off x="234610" y="1017915"/>
                                <a:ext cx="1389085" cy="379563"/>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Are you sure you want to upload this route?</w:t>
                                  </w:r>
                                </w:p>
                                <w:p w:rsidR="006735EA" w:rsidRDefault="006735EA" w:rsidP="008B06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4" name="Rectangle 704"/>
                          <wps:cNvSpPr/>
                          <wps:spPr>
                            <a:xfrm>
                              <a:off x="103517" y="629728"/>
                              <a:ext cx="1013460"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Short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5" name="Rectangle 705"/>
                        <wps:cNvSpPr/>
                        <wps:spPr>
                          <a:xfrm>
                            <a:off x="1121434" y="1509623"/>
                            <a:ext cx="564515" cy="2292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Decline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Rectangle 706"/>
                        <wps:cNvSpPr/>
                        <wps:spPr>
                          <a:xfrm>
                            <a:off x="310551" y="802257"/>
                            <a:ext cx="1327150" cy="1651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3" o:spid="_x0000_s1284" style="position:absolute;left:0;text-align:left;margin-left:-7pt;margin-top:12pt;width:141.95pt;height:143.3pt;z-index:251698176;mso-width-relative:margin;mso-height-relative:margin" coordsize="18027,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">
                <v:group id="Group 694" o:spid="_x0000_s1285" style="position:absolute;width:18027;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EvcYAAADcAAAADwAAAGRycy9kb3ducmV2LnhtbESPQWvCQBSE74L/YXlC&#10;b3UTa6WNWUVEpQcpVAvF2yP7TEKyb0N2TeK/7xYKHoeZ+YZJ14OpRUetKy0riKcRCOLM6pJzBd/n&#10;/fMbCOeRNdaWScGdHKxX41GKibY9f1F38rkIEHYJKii8bxIpXVaQQTe1DXHwrrY16INsc6lb7APc&#10;1HIWRQt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8S9xgAAANwA&#10;AAAPAAAAAAAAAAAAAAAAAKoCAABkcnMvZG93bnJldi54bWxQSwUGAAAAAAQABAD6AAAAnQMAAAAA&#10;">
                  <v:group id="Group 695" o:spid="_x0000_s1286" style="position:absolute;width:16236;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NhJsUAAADcAAAADwAAAGRycy9kb3ducmV2LnhtbESPQYvCMBSE78L+h/CE&#10;vWnaXRS3GkXEXTyIoC6It0fzbIvNS2liW/+9EQSPw8x8w8wWnSlFQ7UrLCuIhxEI4tTqgjMF/8ff&#10;wQSE88gaS8uk4E4OFvOP3gwTbVveU3PwmQgQdgkqyL2vEildmpNBN7QVcfAutjbog6wzqWtsA9yU&#10;8iuKxtJgwWEhx4pWOaXXw80o+GuxXX7H62Z7vazu5+Nod9rGpNRnv1tOQXjq/Dv8am+0gvHP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TYSbFAAAA3AAA&#10;AA8AAAAAAAAAAAAAAAAAqgIAAGRycy9kb3ducmV2LnhtbFBLBQYAAAAABAAEAPoAAACcAwAAAAA=&#10;">
                    <v:group id="Group 696" o:spid="_x0000_s1287" style="position:absolute;width:16236;height:18199" coordorigin="-1518" coordsize="14110,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H/UcUAAADcAAAADwAAAGRycy9kb3ducmV2LnhtbESPT2vCQBTE7wW/w/KE&#10;3uomlgaNriKi4kEK/gHx9sg+k2D2bciuSfz23UKhx2FmfsPMl72pREuNKy0riEcRCOLM6pJzBZfz&#10;9mMCwnlkjZVlUvAiB8vF4G2OqbYdH6k9+VwECLsUFRTe16mULivIoBvZmjh4d9sY9EE2udQNdgFu&#10;KjmOokQaLDksFFjTuqDscXoaBbsOu9VnvGkPj/v6dTt/fV8PMSn1PuxXMxCeev8f/mvvtYJkm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PB/1HFAAAA3AAA&#10;AA8AAAAAAAAAAAAAAAAAqgIAAGRycy9kb3ducmV2LnhtbFBLBQYAAAAABAAEAPoAAACcAwAAAAA=&#10;">
                      <v:group id="Group 697" o:spid="_x0000_s1288" style="position:absolute;left:-1518;width:14110;height:16992" coordorigin="-1518" coordsize="14113,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1aysYAAADcAAAADwAAAGRycy9kb3ducmV2LnhtbESPQWvCQBSE7wX/w/IE&#10;b3UTxWijq4jY0kMoVAult0f2mQSzb0N2TeK/dwuFHoeZ+YbZ7AZTi45aV1lWEE8jEMS51RUXCr7O&#10;r88rEM4ja6wtk4I7OdhtR08bTLXt+ZO6ky9EgLBLUUHpfZNK6fKSDLqpbYiDd7GtQR9kW0jdYh/g&#10;ppazKEqkwYrDQokNHUrKr6ebUfDWY7+fx8cuu14O95/z4uM7i0mpyXjYr0F4Gvx/+K/9rhUkL0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VrKxgAAANwA&#10;AAAPAAAAAAAAAAAAAAAAAKoCAABkcnMvZG93bnJldi54bWxQSwUGAAAAAAQABAD6AAAAnQMAAAAA&#10;">
                        <v:rect id="Rectangle 698" o:spid="_x0000_s1289"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2r4A&#10;AADcAAAADwAAAGRycy9kb3ducmV2LnhtbERPvQrCMBDeBd8hnOAimuogWo0igugmakHHoznb0uZS&#10;m6j17c0gOH58/8t1ayrxosYVlhWMRxEI4tTqgjMFyWU3nIFwHlljZZkUfMjBetXtLDHW9s0nep19&#10;JkIIuxgV5N7XsZQuzcmgG9maOHB32xj0ATaZ1A2+Q7ip5CSKptJgwaEhx5q2OaXl+WkU3OixH9A8&#10;ebh7NHlej4Ny7GelUv1eu1mA8NT6v/jnPmgF03lYG86EIyB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jEP9q+AAAA3AAAAA8AAAAAAAAAAAAAAAAAmAIAAGRycy9kb3ducmV2&#10;LnhtbFBLBQYAAAAABAAEAPUAAACDAwAAAAA=&#10;" fillcolor="white [3201]" strokecolor="black [3213]" strokeweight="2pt"/>
                        <v:rect id="Rectangle 699" o:spid="_x0000_s1290" style="position:absolute;left:1469;top:638;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j6cQA&#10;AADcAAAADwAAAGRycy9kb3ducmV2LnhtbESPQWvCQBSE74L/YXlCb7qxB9HUTWiF0hYPRdven7vP&#10;JJh9G3bXJP77bqHgcZiZb5htOdpW9ORD41jBcpGBINbONFwp+P56na9BhIhssHVMCm4UoCymky3m&#10;xg18oP4YK5EgHHJUUMfY5VIGXZPFsHAdcfLOzluMSfpKGo9DgttWPmbZSlpsOC3U2NGuJn05Xq2C&#10;H3d+Gaw+8Ud/+2yub3uv9Xqv1MNsfH4CEWmM9/B/+90oWG028Hc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Ko+nEAAAA3AAAAA8AAAAAAAAAAAAAAAAAmAIAAGRycy9k&#10;b3ducmV2LnhtbFBLBQYAAAAABAAEAPUAAACJAwAAAAA=&#10;" filled="f" stroked="f" strokeweight="1pt">
                          <v:textbox>
                            <w:txbxContent>
                              <w:p w:rsidR="006735EA" w:rsidRPr="00495E25" w:rsidRDefault="006735EA" w:rsidP="008B06A1">
                                <w:pPr>
                                  <w:jc w:val="center"/>
                                  <w:rPr>
                                    <w:sz w:val="16"/>
                                    <w:szCs w:val="16"/>
                                  </w:rPr>
                                </w:pPr>
                                <w:r>
                                  <w:rPr>
                                    <w:sz w:val="16"/>
                                    <w:szCs w:val="16"/>
                                  </w:rPr>
                                  <w:t>Confirm upload?</w:t>
                                </w:r>
                              </w:p>
                            </w:txbxContent>
                          </v:textbox>
                        </v:rect>
                        <v:rect id="Rectangle 700" o:spid="_x0000_s1291" style="position:absolute;left:-1518;top:2790;width:8810;height:2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QbsAA&#10;AADcAAAADwAAAGRycy9kb3ducmV2LnhtbERPu27CMBTdkfgH6yJ1AwcGQCkGFSQEFUNVHvutfUmi&#10;xteRbZLw93io1PHovFeb3taiJR8qxwqmkwwEsXam4kLB9bIfL0GEiGywdkwKnhRgsx4OVpgb1/E3&#10;tedYiBTCIUcFZYxNLmXQJVkME9cQJ+7uvMWYoC+k8dilcFvLWZbNpcWKU0OJDe1K0r/nh1Vwc/dt&#10;Z/UPf7bPr+pxOHmtlyel3kb9xzuISH38F/+5j0bBIkv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puQbsAAAADcAAAADwAAAAAAAAAAAAAAAACYAgAAZHJzL2Rvd25y&#10;ZXYueG1sUEsFBgAAAAAEAAQA9QAAAIUDAAAAAA==&#10;" filled="f" stroked="f" strokeweight="1pt">
                          <v:textbox>
                            <w:txbxContent>
                              <w:p w:rsidR="006735EA" w:rsidRPr="00495E25" w:rsidRDefault="006735EA" w:rsidP="008B06A1">
                                <w:pPr>
                                  <w:rPr>
                                    <w:sz w:val="16"/>
                                    <w:szCs w:val="16"/>
                                  </w:rPr>
                                </w:pPr>
                                <w:r>
                                  <w:rPr>
                                    <w:sz w:val="16"/>
                                    <w:szCs w:val="16"/>
                                  </w:rPr>
                                  <w:t xml:space="preserve">        Name:</w:t>
                                </w:r>
                              </w:p>
                            </w:txbxContent>
                          </v:textbox>
                        </v:rect>
                        <v:rect id="Rectangle 701" o:spid="_x0000_s1292" style="position:absolute;left:901;top:4496;width:10392;height:1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uMMA&#10;AADcAAAADwAAAGRycy9kb3ducmV2LnhtbESPQWsCMRSE74X+h/AEbzWrB1tWo4goiAdLd/0Bj83r&#10;ZunmJU2irv/eCIUeh5n5hlmuB9uLK4XYOVYwnRQgiBunO24VnOv92weImJA19o5JwZ0irFevL0ss&#10;tbvxF12r1IoM4ViiApOSL6WMjSGLceI8cfa+XbCYsgyt1AFvGW57OSuKubTYcV4w6GlrqPmpLlaB&#10;Dxv/aXam3g+ncDi2l6ozv3elxqNhswCRaEj/4b/2QSt4L6bwPJ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buMMAAADcAAAADwAAAAAAAAAAAAAAAACYAgAAZHJzL2Rv&#10;d25yZXYueG1sUEsFBgAAAAAEAAQA9QAAAIgDAAAAAA==&#10;" fillcolor="white [3201]" strokecolor="black [3213]" strokeweight="1pt">
                          <v:textbox>
                            <w:txbxContent>
                              <w:p w:rsidR="006735EA" w:rsidRPr="00495E25" w:rsidRDefault="006735EA" w:rsidP="008B06A1">
                                <w:pPr>
                                  <w:jc w:val="center"/>
                                  <w:rPr>
                                    <w:sz w:val="16"/>
                                    <w:szCs w:val="16"/>
                                  </w:rPr>
                                </w:pPr>
                              </w:p>
                            </w:txbxContent>
                          </v:textbox>
                        </v:rect>
                      </v:group>
                      <v:rect id="Rectangle 702" o:spid="_x0000_s1293" style="position:absolute;left:1468;top:14089;width:4419;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z8QA&#10;AADcAAAADwAAAGRycy9kb3ducmV2LnhtbESPwWrDMBBE74H+g9hCb4mcHNLiRjYhJBByaKndD1is&#10;rWVqrRRJSZy/rwqFHoeZecNs6smO4kohDo4VLBcFCOLO6YF7BZ/tYf4CIiZkjaNjUnCnCHX1MNtg&#10;qd2NP+japF5kCMcSFZiUfCll7AxZjAvnibP35YLFlGXopQ54y3A7ylVRrKXFgfOCQU87Q913c7EK&#10;fNj6d7M37WF6C8dTf2kGc74r9fQ4bV9BJJrSf/ivfdQKnosV/J7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Rc/EAAAA3AAAAA8AAAAAAAAAAAAAAAAAmAIAAGRycy9k&#10;b3ducmV2LnhtbFBLBQYAAAAABAAEAPUAAACJAwAAAAA=&#10;" fillcolor="white [3201]" strokecolor="black [3213]" strokeweight="1pt">
                        <v:textbox>
                          <w:txbxContent>
                            <w:p w:rsidR="006735EA" w:rsidRPr="00495E25" w:rsidRDefault="006735EA" w:rsidP="008B06A1">
                              <w:pPr>
                                <w:jc w:val="center"/>
                                <w:rPr>
                                  <w:sz w:val="16"/>
                                  <w:szCs w:val="16"/>
                                </w:rPr>
                              </w:pPr>
                              <w:r>
                                <w:rPr>
                                  <w:sz w:val="16"/>
                                  <w:szCs w:val="16"/>
                                </w:rPr>
                                <w:t>Confirm</w:t>
                              </w:r>
                            </w:p>
                          </w:txbxContent>
                        </v:textbox>
                      </v:rect>
                    </v:group>
                    <v:rect id="Rectangle 703" o:spid="_x0000_s1294" style="position:absolute;left:2346;top:10179;width:13890;height:3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OGcMA&#10;AADcAAAADwAAAGRycy9kb3ducmV2LnhtbESPQWsCMRSE74L/IbxCb5ptC62sRqkFUfFQ1Pb+TJ67&#10;SzcvSxJ313/fCILHYWa+YWaL3taiJR8qxwpexhkIYu1MxYWCn+NqNAERIrLB2jEpuFKAxXw4mGFu&#10;XMd7ag+xEAnCIUcFZYxNLmXQJVkMY9cQJ+/svMWYpC+k8dgluK3la5a9S4sVp4USG/oqSf8dLlbB&#10;rzsvO6tPvG2v39VlvfNaT3ZKPT/1n1MQkfr4CN/bG6PgI3uD2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kOGcMAAADcAAAADwAAAAAAAAAAAAAAAACYAgAAZHJzL2Rv&#10;d25yZXYueG1sUEsFBgAAAAAEAAQA9QAAAIgDAAAAAA==&#10;" filled="f" stroked="f" strokeweight="1pt">
                      <v:textbox>
                        <w:txbxContent>
                          <w:p w:rsidR="006735EA" w:rsidRPr="00495E25" w:rsidRDefault="006735EA" w:rsidP="008B06A1">
                            <w:pPr>
                              <w:jc w:val="center"/>
                              <w:rPr>
                                <w:sz w:val="16"/>
                                <w:szCs w:val="16"/>
                              </w:rPr>
                            </w:pPr>
                            <w:r>
                              <w:rPr>
                                <w:sz w:val="16"/>
                                <w:szCs w:val="16"/>
                              </w:rPr>
                              <w:t>Are you sure you want to upload this route?</w:t>
                            </w:r>
                          </w:p>
                          <w:p w:rsidR="006735EA" w:rsidRDefault="006735EA" w:rsidP="008B06A1"/>
                        </w:txbxContent>
                      </v:textbox>
                    </v:rect>
                  </v:group>
                  <v:rect id="Rectangle 704" o:spid="_x0000_s1295" style="position:absolute;left:1035;top:6297;width:10134;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CWbcMA&#10;AADcAAAADwAAAGRycy9kb3ducmV2LnhtbESPQWsCMRSE74L/IbxCb5ptKa2sRqkFUfFQ1Pb+TJ67&#10;SzcvSxJ313/fCILHYWa+YWaL3taiJR8qxwpexhkIYu1MxYWCn+NqNAERIrLB2jEpuFKAxXw4mGFu&#10;XMd7ag+xEAnCIUcFZYxNLmXQJVkMY9cQJ+/svMWYpC+k8dgluK3la5a9S4sVp4USG/oqSf8dLlbB&#10;rzsvO6tPvG2v39VlvfNaT3ZKPT/1n1MQkfr4CN/bG6PgI3uD2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CWbcMAAADcAAAADwAAAAAAAAAAAAAAAACYAgAAZHJzL2Rv&#10;d25yZXYueG1sUEsFBgAAAAAEAAQA9QAAAIgDAAAAAA==&#10;" filled="f" stroked="f" strokeweight="1pt">
                    <v:textbox>
                      <w:txbxContent>
                        <w:p w:rsidR="006735EA" w:rsidRPr="00495E25" w:rsidRDefault="006735EA" w:rsidP="008B06A1">
                          <w:pPr>
                            <w:jc w:val="center"/>
                            <w:rPr>
                              <w:sz w:val="16"/>
                              <w:szCs w:val="16"/>
                            </w:rPr>
                          </w:pPr>
                          <w:r>
                            <w:rPr>
                              <w:sz w:val="16"/>
                              <w:szCs w:val="16"/>
                            </w:rPr>
                            <w:t>Short description:</w:t>
                          </w:r>
                        </w:p>
                      </w:txbxContent>
                    </v:textbox>
                  </v:rect>
                </v:group>
                <v:rect id="Rectangle 705" o:spid="_x0000_s1296" style="position:absolute;left:11214;top:15096;width:5645;height:2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u8MA&#10;AADcAAAADwAAAGRycy9kb3ducmV2LnhtbESP0WoCMRRE3wv+Q7iCbzVrwbasRhGpIH2odO0HXDbX&#10;zeLmJiZR179vBMHHYWbOMPNlbztxoRBbxwom4wIEce10y42Cv/3m9RNETMgaO8ek4EYRlovByxxL&#10;7a78S5cqNSJDOJaowKTkSyljbchiHDtPnL2DCxZTlqGROuA1w20n34riXVpsOS8Y9LQ2VB+rs1Xg&#10;w8rvzJfZb/qfsP1uzlVrTjelRsN+NQORqE/P8KO91Qo+iincz+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du8MAAADcAAAADwAAAAAAAAAAAAAAAACYAgAAZHJzL2Rv&#10;d25yZXYueG1sUEsFBgAAAAAEAAQA9QAAAIgDAAAAAA==&#10;" fillcolor="white [3201]" strokecolor="black [3213]" strokeweight="1pt">
                  <v:textbox>
                    <w:txbxContent>
                      <w:p w:rsidR="006735EA" w:rsidRPr="00495E25" w:rsidRDefault="006735EA" w:rsidP="008B06A1">
                        <w:pPr>
                          <w:jc w:val="center"/>
                          <w:rPr>
                            <w:sz w:val="16"/>
                            <w:szCs w:val="16"/>
                          </w:rPr>
                        </w:pPr>
                        <w:r>
                          <w:rPr>
                            <w:sz w:val="16"/>
                            <w:szCs w:val="16"/>
                          </w:rPr>
                          <w:t>Decline</w:t>
                        </w:r>
                      </w:p>
                    </w:txbxContent>
                  </v:textbox>
                </v:rect>
                <v:rect id="Rectangle 706" o:spid="_x0000_s1297" style="position:absolute;left:3105;top:8022;width:13272;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DzMIA&#10;AADcAAAADwAAAGRycy9kb3ducmV2LnhtbESPQWsCMRSE7wX/Q3iCt5q1B5WtUUQUpIeKa3/AY/Pc&#10;LG5eYhJ1/femUOhxmJlvmMWqt524U4itYwWTcQGCuHa65UbBz2n3PgcRE7LGzjEpeFKE1XLwtsBS&#10;uwcf6V6lRmQIxxIVmJR8KWWsDVmMY+eJs3d2wWLKMjRSB3xkuO3kR1FMpcWW84JBTxtD9aW6WQU+&#10;rP3BbM1p13+H/Vdzq1pzfSo1GvbrTxCJ+vQf/mvvtYJZMYXfM/k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1kPMwgAAANwAAAAPAAAAAAAAAAAAAAAAAJgCAABkcnMvZG93&#10;bnJldi54bWxQSwUGAAAAAAQABAD1AAAAhwMAAAAA&#10;" fillcolor="white [3201]" strokecolor="black [3213]" strokeweight="1pt">
                  <v:textbox>
                    <w:txbxContent>
                      <w:p w:rsidR="006735EA" w:rsidRPr="00495E25" w:rsidRDefault="006735EA" w:rsidP="008B06A1">
                        <w:pPr>
                          <w:jc w:val="center"/>
                          <w:rPr>
                            <w:sz w:val="16"/>
                            <w:szCs w:val="16"/>
                          </w:rPr>
                        </w:pPr>
                      </w:p>
                    </w:txbxContent>
                  </v:textbox>
                </v:rect>
                <w10:wrap type="square"/>
              </v:group>
            </w:pict>
          </mc:Fallback>
        </mc:AlternateContent>
      </w:r>
      <w:r w:rsidR="008F070F">
        <w:rPr>
          <w:sz w:val="24"/>
          <w:szCs w:val="24"/>
        </w:rPr>
        <w:t>Upload confirmation screen</w:t>
      </w:r>
      <w:bookmarkEnd w:id="32"/>
    </w:p>
    <w:p w:rsidR="008F070F" w:rsidRPr="006735EA" w:rsidRDefault="008F070F" w:rsidP="008F070F">
      <w:r w:rsidRPr="006735EA">
        <w:t>This screen displays the details of the walk and at the bottom asks for confirmation if the user wants to upload the walk to the server. There are two buttons at the bottom: confirm and decline. If they press confirm the walk is sent to the server and added to the list of walks available to edit. If they press decline, they are taken back to the review submission screen.</w:t>
      </w:r>
    </w:p>
    <w:p w:rsidR="008B06A1" w:rsidRDefault="008B06A1" w:rsidP="008F070F">
      <w:pPr>
        <w:rPr>
          <w:sz w:val="24"/>
          <w:szCs w:val="24"/>
        </w:rPr>
      </w:pPr>
    </w:p>
    <w:p w:rsidR="008B06A1" w:rsidRDefault="006735EA" w:rsidP="008B06A1">
      <w:pPr>
        <w:pStyle w:val="Heading2"/>
        <w:rPr>
          <w:sz w:val="24"/>
          <w:szCs w:val="24"/>
        </w:rPr>
      </w:pPr>
      <w:bookmarkStart w:id="33" w:name="_Toc371431483"/>
      <w:r w:rsidRPr="000768C6">
        <w:rPr>
          <w:rStyle w:val="SubtitleChar"/>
          <w:noProof/>
          <w:lang w:eastAsia="zh-CN" w:bidi="ta-IN"/>
        </w:rPr>
        <mc:AlternateContent>
          <mc:Choice Requires="wpg">
            <w:drawing>
              <wp:anchor distT="0" distB="0" distL="114300" distR="114300" simplePos="0" relativeHeight="251702272" behindDoc="1" locked="0" layoutInCell="1" allowOverlap="1" wp14:anchorId="626A6732" wp14:editId="2705DF2E">
                <wp:simplePos x="0" y="0"/>
                <wp:positionH relativeFrom="column">
                  <wp:posOffset>2209165</wp:posOffset>
                </wp:positionH>
                <wp:positionV relativeFrom="paragraph">
                  <wp:posOffset>734695</wp:posOffset>
                </wp:positionV>
                <wp:extent cx="1608455" cy="1819910"/>
                <wp:effectExtent l="0" t="0" r="10795" b="27940"/>
                <wp:wrapTight wrapText="bothSides">
                  <wp:wrapPolygon edited="0">
                    <wp:start x="0" y="0"/>
                    <wp:lineTo x="0" y="21706"/>
                    <wp:lineTo x="21489" y="21706"/>
                    <wp:lineTo x="21489" y="0"/>
                    <wp:lineTo x="0" y="0"/>
                  </wp:wrapPolygon>
                </wp:wrapTight>
                <wp:docPr id="708" name="Group 708"/>
                <wp:cNvGraphicFramePr/>
                <a:graphic xmlns:a="http://schemas.openxmlformats.org/drawingml/2006/main">
                  <a:graphicData uri="http://schemas.microsoft.com/office/word/2010/wordprocessingGroup">
                    <wpg:wgp>
                      <wpg:cNvGrpSpPr/>
                      <wpg:grpSpPr>
                        <a:xfrm>
                          <a:off x="0" y="0"/>
                          <a:ext cx="1608455" cy="1819910"/>
                          <a:chOff x="0" y="0"/>
                          <a:chExt cx="1608760" cy="1819910"/>
                        </a:xfrm>
                      </wpg:grpSpPr>
                      <wpg:grpSp>
                        <wpg:cNvPr id="709" name="Group 709"/>
                        <wpg:cNvGrpSpPr/>
                        <wpg:grpSpPr>
                          <a:xfrm>
                            <a:off x="0" y="0"/>
                            <a:ext cx="1608760" cy="1819910"/>
                            <a:chOff x="194005" y="0"/>
                            <a:chExt cx="1608760" cy="1819910"/>
                          </a:xfrm>
                        </wpg:grpSpPr>
                        <wpg:grpSp>
                          <wpg:cNvPr id="710" name="Group 710"/>
                          <wpg:cNvGrpSpPr/>
                          <wpg:grpSpPr>
                            <a:xfrm>
                              <a:off x="194005" y="0"/>
                              <a:ext cx="1608760" cy="1819910"/>
                              <a:chOff x="1" y="0"/>
                              <a:chExt cx="1259204" cy="1699260"/>
                            </a:xfrm>
                          </wpg:grpSpPr>
                          <wpg:grpSp>
                            <wpg:cNvPr id="711" name="Group 711"/>
                            <wpg:cNvGrpSpPr/>
                            <wpg:grpSpPr>
                              <a:xfrm>
                                <a:off x="1" y="0"/>
                                <a:ext cx="1259204" cy="1699260"/>
                                <a:chOff x="0" y="0"/>
                                <a:chExt cx="1259457" cy="1699404"/>
                              </a:xfrm>
                            </wpg:grpSpPr>
                            <wps:wsp>
                              <wps:cNvPr id="712" name="Rectangle 712"/>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Rectangle 713"/>
                              <wps:cNvSpPr/>
                              <wps:spPr>
                                <a:xfrm>
                                  <a:off x="221182" y="63811"/>
                                  <a:ext cx="805335"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App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 name="Rectangle 714"/>
                              <wps:cNvSpPr/>
                              <wps:spPr>
                                <a:xfrm>
                                  <a:off x="146919" y="521339"/>
                                  <a:ext cx="1039251" cy="781356"/>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Help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5" name="Rectangle 715"/>
                            <wps:cNvSpPr/>
                            <wps:spPr>
                              <a:xfrm>
                                <a:off x="146894" y="1408951"/>
                                <a:ext cx="441899"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Previous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6" name="Rectangle 716"/>
                          <wps:cNvSpPr/>
                          <wps:spPr>
                            <a:xfrm>
                              <a:off x="1121434" y="1509623"/>
                              <a:ext cx="564515" cy="2292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7" name="Rectangle 717"/>
                        <wps:cNvSpPr/>
                        <wps:spPr>
                          <a:xfrm>
                            <a:off x="43132" y="336431"/>
                            <a:ext cx="543465" cy="23050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6735EA" w:rsidRPr="00495E25" w:rsidRDefault="006735EA" w:rsidP="008B06A1">
                              <w:pPr>
                                <w:jc w:val="center"/>
                                <w:rPr>
                                  <w:sz w:val="16"/>
                                  <w:szCs w:val="16"/>
                                </w:rPr>
                              </w:pPr>
                              <w:r>
                                <w:rPr>
                                  <w:sz w:val="16"/>
                                  <w:szCs w:val="16"/>
                                </w:rP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08" o:spid="_x0000_s1298" style="position:absolute;left:0;text-align:left;margin-left:173.95pt;margin-top:57.85pt;width:126.65pt;height:143.3pt;z-index:-251614208" coordsize="16087,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">
                <v:group id="Group 709" o:spid="_x0000_s1299" style="position:absolute;width:16087;height:18199" coordorigin="1940" coordsize="16087,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XxOcYAAADcAAAADwAAAGRycy9kb3ducmV2LnhtbESPW2vCQBSE3wv+h+UI&#10;faubWFo1ZhURW/ogghcQ3w7Zkwtmz4bsNon/vlso9HGYmW+YdD2YWnTUusqygngSgSDOrK64UHA5&#10;f7zMQTiPrLG2TAoe5GC9Gj2lmGjb85G6ky9EgLBLUEHpfZNI6bKSDLqJbYiDl9vWoA+yLaRusQ9w&#10;U8tpFL1LgxWHhRIb2paU3U/fRsFnj/3mNd51+3u+fdzOb4frPialnsfDZgnC0+D/w3/tL61g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tfE5xgAAANwA&#10;AAAPAAAAAAAAAAAAAAAAAKoCAABkcnMvZG93bnJldi54bWxQSwUGAAAAAAQABAD6AAAAnQMAAAAA&#10;">
                  <v:group id="Group 710" o:spid="_x0000_s1300" style="position:absolute;left:1940;width:16087;height:18199" coordorigin="" coordsize="12592,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bOecMAAADcAAAADwAAAGRycy9kb3ducmV2LnhtbERPy2rCQBTdF/yH4Qru&#10;mkkqbSU6ioS2dCEFTUHcXTLXJJi5EzLTPP6+sxBcHs57sxtNI3rqXG1ZQRLFIIgLq2suFfzmn88r&#10;EM4ja2wsk4KJHOy2s6cNptoOfKT+5EsRQtilqKDyvk2ldEVFBl1kW+LAXW1n0AfYlVJ3OIRw08iX&#10;OH6TBmsODRW2lFVU3E5/RsHXgMN+mXz0h9s1my7568/5kJBSi/m4X4PwNPqH+O7+1gr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4Vs55wwAAANwAAAAP&#10;AAAAAAAAAAAAAAAAAKoCAABkcnMvZG93bnJldi54bWxQSwUGAAAAAAQABAD6AAAAmgMAAAAA&#10;">
                    <v:group id="Group 711" o:spid="_x0000_s1301" style="position:absolute;width:12592;height:16992" coordsize="12594,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rect id="Rectangle 712" o:spid="_x0000_s1302"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4E98UA&#10;AADcAAAADwAAAGRycy9kb3ducmV2LnhtbESPQWuDQBSE74X+h+UVeglx1UNqTTahFEp7C0mF9vhw&#10;X1R03xp3o/bfdwOBHIeZ+YbZ7GbTiZEG11hWkEQxCOLS6oYrBcX3xzID4Tyyxs4yKfgjB7vt48MG&#10;c20nPtB49JUIEHY5Kqi973MpXVmTQRfZnjh4JzsY9EEOldQDTgFuOpnG8UoabDgs1NjTe01le7wY&#10;Bb90/lzQa3F2pzi9/OwXbeKzVqnnp/ltDcLT7O/hW/tLK3hJUrieCUdAb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gT3xQAAANwAAAAPAAAAAAAAAAAAAAAAAJgCAABkcnMv&#10;ZG93bnJldi54bWxQSwUGAAAAAAQABAD1AAAAigMAAAAA&#10;" fillcolor="white [3201]" strokecolor="black [3213]" strokeweight="2pt"/>
                      <v:rect id="Rectangle 713" o:spid="_x0000_s1303" style="position:absolute;left:2211;top:638;width:805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YxMQA&#10;AADcAAAADwAAAGRycy9kb3ducmV2LnhtbESPT2sCMRTE74LfIbxCb5q1hVZWo9RCqeKh+O/+mjx3&#10;l25eliTurt++EQSPw8z8hpkve1uLlnyoHCuYjDMQxNqZigsFx8PXaAoiRGSDtWNScKUAy8VwMMfc&#10;uI531O5jIRKEQ44KyhibXMqgS7IYxq4hTt7ZeYsxSV9I47FLcFvLlyx7kxYrTgslNvRZkv7bX6yC&#10;kzuvOqt/edNef6rL99ZrPd0q9fzUf8xAROrjI3xvr42C98kr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QmMTEAAAA3AAAAA8AAAAAAAAAAAAAAAAAmAIAAGRycy9k&#10;b3ducmV2LnhtbFBLBQYAAAAABAAEAPUAAACJAwAAAAA=&#10;" filled="f" stroked="f" strokeweight="1pt">
                        <v:textbox>
                          <w:txbxContent>
                            <w:p w:rsidR="006735EA" w:rsidRPr="00495E25" w:rsidRDefault="006735EA" w:rsidP="008B06A1">
                              <w:pPr>
                                <w:jc w:val="center"/>
                                <w:rPr>
                                  <w:sz w:val="16"/>
                                  <w:szCs w:val="16"/>
                                </w:rPr>
                              </w:pPr>
                              <w:r>
                                <w:rPr>
                                  <w:sz w:val="16"/>
                                  <w:szCs w:val="16"/>
                                </w:rPr>
                                <w:t>App name</w:t>
                              </w:r>
                            </w:p>
                          </w:txbxContent>
                        </v:textbox>
                      </v:rect>
                      <v:rect id="Rectangle 714" o:spid="_x0000_s1304" style="position:absolute;left:1469;top:5213;width:10392;height:7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u/cMA&#10;AADcAAAADwAAAGRycy9kb3ducmV2LnhtbESP0WoCMRRE34X+Q7iFvmlWKa2sRhFRkD5UuvoBl83t&#10;ZunmJiZR179vBMHHYWbOMPNlbztxoRBbxwrGowIEce10y42C42E7nIKICVlj55gU3CjCcvEymGOp&#10;3ZV/6FKlRmQIxxIVmJR8KWWsDVmMI+eJs/frgsWUZWikDnjNcNvJSVF8SIst5wWDntaG6r/qbBX4&#10;sPJ7szGHbf8ddl/NuWrN6abU22u/moFI1Kdn+NHeaQWf43e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Hu/cMAAADcAAAADwAAAAAAAAAAAAAAAACYAgAAZHJzL2Rv&#10;d25yZXYueG1sUEsFBgAAAAAEAAQA9QAAAIgDAAAAAA==&#10;" fillcolor="white [3201]" strokecolor="black [3213]" strokeweight="1pt">
                        <v:textbox>
                          <w:txbxContent>
                            <w:p w:rsidR="006735EA" w:rsidRPr="00495E25" w:rsidRDefault="006735EA" w:rsidP="008B06A1">
                              <w:pPr>
                                <w:jc w:val="center"/>
                                <w:rPr>
                                  <w:sz w:val="16"/>
                                  <w:szCs w:val="16"/>
                                </w:rPr>
                              </w:pPr>
                              <w:r>
                                <w:rPr>
                                  <w:sz w:val="16"/>
                                  <w:szCs w:val="16"/>
                                </w:rPr>
                                <w:t>Help information</w:t>
                              </w:r>
                            </w:p>
                          </w:txbxContent>
                        </v:textbox>
                      </v:rect>
                    </v:group>
                    <v:rect id="Rectangle 715" o:spid="_x0000_s1305" style="position:absolute;left:1468;top:14089;width:4419;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1LZsMA&#10;AADcAAAADwAAAGRycy9kb3ducmV2LnhtbESP0WoCMRRE34X+Q7iFvmlWoa2sRhFRkD5UuvoBl83t&#10;ZunmJiZR179vBMHHYWbOMPNlbztxoRBbxwrGowIEce10y42C42E7nIKICVlj55gU3CjCcvEymGOp&#10;3ZV/6FKlRmQIxxIVmJR8KWWsDVmMI+eJs/frgsWUZWikDnjNcNvJSVF8SIst5wWDntaG6r/qbBX4&#10;sPJ7szGHbf8ddl/NuWrN6abU22u/moFI1Kdn+NHeaQWf43e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1LZsMAAADcAAAADwAAAAAAAAAAAAAAAACYAgAAZHJzL2Rv&#10;d25yZXYueG1sUEsFBgAAAAAEAAQA9QAAAIgDAAAAAA==&#10;" fillcolor="white [3201]" strokecolor="black [3213]" strokeweight="1pt">
                      <v:textbox>
                        <w:txbxContent>
                          <w:p w:rsidR="006735EA" w:rsidRPr="00495E25" w:rsidRDefault="006735EA" w:rsidP="008B06A1">
                            <w:pPr>
                              <w:jc w:val="center"/>
                              <w:rPr>
                                <w:sz w:val="16"/>
                                <w:szCs w:val="16"/>
                              </w:rPr>
                            </w:pPr>
                            <w:r>
                              <w:rPr>
                                <w:sz w:val="16"/>
                                <w:szCs w:val="16"/>
                              </w:rPr>
                              <w:t>Previous</w:t>
                            </w:r>
                          </w:p>
                        </w:txbxContent>
                      </v:textbox>
                    </v:rect>
                  </v:group>
                  <v:rect id="Rectangle 716" o:spid="_x0000_s1306" style="position:absolute;left:11214;top:15096;width:5645;height:2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EcMA&#10;AADcAAAADwAAAGRycy9kb3ducmV2LnhtbESPQWsCMRSE7wX/Q3iCt5rVgy2rUUQUxENLV3/AY/Pc&#10;LG5eYhJ1/femUOhxmJlvmMWqt524U4itYwWTcQGCuHa65UbB6bh7/wQRE7LGzjEpeFKE1XLwtsBS&#10;uwf/0L1KjcgQjiUqMCn5UspYG7IYx84TZ+/sgsWUZWikDvjIcNvJaVHMpMWW84JBTxtD9aW6WQU+&#10;rP232Zrjrv8K+0Nzq1pzfSo1GvbrOYhEffoP/7X3WsHHZAa/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VEcMAAADcAAAADwAAAAAAAAAAAAAAAACYAgAAZHJzL2Rv&#10;d25yZXYueG1sUEsFBgAAAAAEAAQA9QAAAIgDAAAAAA==&#10;" fillcolor="white [3201]" strokecolor="black [3213]" strokeweight="1pt">
                    <v:textbox>
                      <w:txbxContent>
                        <w:p w:rsidR="006735EA" w:rsidRPr="00495E25" w:rsidRDefault="006735EA" w:rsidP="008B06A1">
                          <w:pPr>
                            <w:jc w:val="center"/>
                            <w:rPr>
                              <w:sz w:val="16"/>
                              <w:szCs w:val="16"/>
                            </w:rPr>
                          </w:pPr>
                          <w:r>
                            <w:rPr>
                              <w:sz w:val="16"/>
                              <w:szCs w:val="16"/>
                            </w:rPr>
                            <w:t>Next</w:t>
                          </w:r>
                        </w:p>
                      </w:txbxContent>
                    </v:textbox>
                  </v:rect>
                </v:group>
                <v:rect id="Rectangle 717" o:spid="_x0000_s1307" style="position:absolute;left:431;top:3364;width:5434;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uex8QA&#10;AADcAAAADwAAAGRycy9kb3ducmV2LnhtbESPQWvCQBSE7wX/w/IEb3VjD1VSN6EVpBUPUtven7vP&#10;JJh9G3bXJP77bkHocZiZb5h1OdpW9ORD41jBYp6BINbONFwp+P7aPq5AhIhssHVMCm4UoCwmD2vM&#10;jRv4k/pjrESCcMhRQR1jl0sZdE0Ww9x1xMk7O28xJukraTwOCW5b+ZRlz9Jiw2mhxo42NenL8WoV&#10;/Ljz22D1iXf97dBc3/de69Veqdl0fH0BEWmM/+F7+8MoWC6W8Hc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nsfEAAAA3AAAAA8AAAAAAAAAAAAAAAAAmAIAAGRycy9k&#10;b3ducmV2LnhtbFBLBQYAAAAABAAEAPUAAACJAwAAAAA=&#10;" filled="f" stroked="f" strokeweight="1pt">
                  <v:textbox>
                    <w:txbxContent>
                      <w:p w:rsidR="006735EA" w:rsidRPr="00495E25" w:rsidRDefault="006735EA" w:rsidP="008B06A1">
                        <w:pPr>
                          <w:jc w:val="center"/>
                          <w:rPr>
                            <w:sz w:val="16"/>
                            <w:szCs w:val="16"/>
                          </w:rPr>
                        </w:pPr>
                        <w:r>
                          <w:rPr>
                            <w:sz w:val="16"/>
                            <w:szCs w:val="16"/>
                          </w:rPr>
                          <w:t>Help</w:t>
                        </w:r>
                      </w:p>
                    </w:txbxContent>
                  </v:textbox>
                </v:rect>
                <w10:wrap type="tight"/>
              </v:group>
            </w:pict>
          </mc:Fallback>
        </mc:AlternateContent>
      </w:r>
      <w:r>
        <w:rPr>
          <w:noProof/>
          <w:lang w:eastAsia="zh-CN" w:bidi="ta-IN"/>
        </w:rPr>
        <mc:AlternateContent>
          <mc:Choice Requires="wps">
            <w:drawing>
              <wp:anchor distT="0" distB="0" distL="114300" distR="114300" simplePos="0" relativeHeight="251700224" behindDoc="0" locked="0" layoutInCell="1" allowOverlap="1" wp14:anchorId="18EA3502" wp14:editId="6C004BD7">
                <wp:simplePos x="0" y="0"/>
                <wp:positionH relativeFrom="column">
                  <wp:posOffset>-1749425</wp:posOffset>
                </wp:positionH>
                <wp:positionV relativeFrom="paragraph">
                  <wp:posOffset>443230</wp:posOffset>
                </wp:positionV>
                <wp:extent cx="1802765" cy="635"/>
                <wp:effectExtent l="0" t="0" r="6985" b="0"/>
                <wp:wrapSquare wrapText="bothSides"/>
                <wp:docPr id="707" name="Text Box 707"/>
                <wp:cNvGraphicFramePr/>
                <a:graphic xmlns:a="http://schemas.openxmlformats.org/drawingml/2006/main">
                  <a:graphicData uri="http://schemas.microsoft.com/office/word/2010/wordprocessingShape">
                    <wps:wsp>
                      <wps:cNvSpPr txBox="1"/>
                      <wps:spPr>
                        <a:xfrm>
                          <a:off x="0" y="0"/>
                          <a:ext cx="1802765" cy="635"/>
                        </a:xfrm>
                        <a:prstGeom prst="rect">
                          <a:avLst/>
                        </a:prstGeom>
                        <a:solidFill>
                          <a:prstClr val="white"/>
                        </a:solidFill>
                        <a:ln>
                          <a:noFill/>
                        </a:ln>
                        <a:effectLst/>
                      </wps:spPr>
                      <wps:txbx>
                        <w:txbxContent>
                          <w:p w:rsidR="006735EA" w:rsidRPr="00667AAB" w:rsidRDefault="006735EA" w:rsidP="008B06A1">
                            <w:pPr>
                              <w:pStyle w:val="Caption"/>
                              <w:rPr>
                                <w:rFonts w:ascii="Helvetica" w:hAnsi="Helvetica"/>
                                <w:b w:val="0"/>
                                <w:bCs w:val="0"/>
                                <w:noProof/>
                                <w:sz w:val="24"/>
                                <w:szCs w:val="24"/>
                              </w:rPr>
                            </w:pPr>
                            <w:bookmarkStart w:id="34" w:name="_Toc371362738"/>
                            <w:r>
                              <w:t xml:space="preserve">Figure </w:t>
                            </w:r>
                            <w:fldSimple w:instr=" SEQ Figure \* ARABIC ">
                              <w:r>
                                <w:rPr>
                                  <w:noProof/>
                                </w:rPr>
                                <w:t>11</w:t>
                              </w:r>
                            </w:fldSimple>
                            <w:r>
                              <w:t>: The Upload Confirmation screen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7" o:spid="_x0000_s1308" type="#_x0000_t202" style="position:absolute;left:0;text-align:left;margin-left:-137.75pt;margin-top:34.9pt;width:141.9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" stroked="f">
                <v:textbox style="mso-fit-shape-to-text:t" inset="0,0,0,0">
                  <w:txbxContent>
                    <w:p w:rsidR="006735EA" w:rsidRPr="00667AAB" w:rsidRDefault="006735EA" w:rsidP="008B06A1">
                      <w:pPr>
                        <w:pStyle w:val="Caption"/>
                        <w:rPr>
                          <w:rFonts w:ascii="Helvetica" w:hAnsi="Helvetica"/>
                          <w:b w:val="0"/>
                          <w:bCs w:val="0"/>
                          <w:noProof/>
                          <w:sz w:val="24"/>
                          <w:szCs w:val="24"/>
                        </w:rPr>
                      </w:pPr>
                      <w:bookmarkStart w:id="35" w:name="_Toc371362738"/>
                      <w:r>
                        <w:t xml:space="preserve">Figure </w:t>
                      </w:r>
                      <w:fldSimple w:instr=" SEQ Figure \* ARABIC ">
                        <w:r>
                          <w:rPr>
                            <w:noProof/>
                          </w:rPr>
                          <w:t>11</w:t>
                        </w:r>
                      </w:fldSimple>
                      <w:r>
                        <w:t>: The Upload Confirmation screen</w:t>
                      </w:r>
                      <w:bookmarkEnd w:id="35"/>
                    </w:p>
                  </w:txbxContent>
                </v:textbox>
                <w10:wrap type="square"/>
              </v:shape>
            </w:pict>
          </mc:Fallback>
        </mc:AlternateContent>
      </w:r>
      <w:r w:rsidR="008B06A1">
        <w:rPr>
          <w:sz w:val="24"/>
          <w:szCs w:val="24"/>
        </w:rPr>
        <w:t>Help Screen</w:t>
      </w:r>
      <w:bookmarkEnd w:id="33"/>
    </w:p>
    <w:p w:rsidR="00601A42" w:rsidRPr="006735EA" w:rsidRDefault="00601A42" w:rsidP="00601A42">
      <w:r w:rsidRPr="006735EA">
        <w:t>The helps screens will all be created using a consistent them</w:t>
      </w:r>
      <w:r w:rsidR="00E2580E" w:rsidRPr="006735EA">
        <w:t>e</w:t>
      </w:r>
      <w:r w:rsidRPr="006735EA">
        <w:t xml:space="preserve"> and layout. Each help screen will display information on a specific topic (e.g. how to upload a route) and the user can navigate through these help pages using the “previous” and “next” buttons to either progress or back track through the pages. The screens themselves will display a basic text description of what the page is dedicated to (e.g. “How to </w:t>
      </w:r>
      <w:r w:rsidR="00962AD4" w:rsidRPr="006735EA">
        <w:t>upload :</w:t>
      </w:r>
      <w:r w:rsidRPr="006735EA">
        <w:t>”) as well as providing a more detailed body of text regarding the contents of the help method itself.</w:t>
      </w:r>
    </w:p>
    <w:p w:rsidR="009D60EE" w:rsidRPr="000768C6" w:rsidRDefault="00601A42" w:rsidP="000768C6">
      <w:pPr>
        <w:pStyle w:val="BodyText"/>
      </w:pPr>
      <w:r w:rsidRPr="000768C6">
        <w:rPr>
          <w:noProof/>
          <w:lang w:eastAsia="zh-CN" w:bidi="ta-IN"/>
        </w:rPr>
        <mc:AlternateContent>
          <mc:Choice Requires="wps">
            <w:drawing>
              <wp:anchor distT="0" distB="0" distL="114300" distR="114300" simplePos="0" relativeHeight="251704320" behindDoc="0" locked="0" layoutInCell="1" allowOverlap="1" wp14:anchorId="6A65EA7C" wp14:editId="62E19034">
                <wp:simplePos x="0" y="0"/>
                <wp:positionH relativeFrom="column">
                  <wp:posOffset>4137660</wp:posOffset>
                </wp:positionH>
                <wp:positionV relativeFrom="paragraph">
                  <wp:posOffset>454025</wp:posOffset>
                </wp:positionV>
                <wp:extent cx="1802765" cy="635"/>
                <wp:effectExtent l="0" t="0" r="6985" b="8255"/>
                <wp:wrapSquare wrapText="bothSides"/>
                <wp:docPr id="2" name="Text Box 2"/>
                <wp:cNvGraphicFramePr/>
                <a:graphic xmlns:a="http://schemas.openxmlformats.org/drawingml/2006/main">
                  <a:graphicData uri="http://schemas.microsoft.com/office/word/2010/wordprocessingShape">
                    <wps:wsp>
                      <wps:cNvSpPr txBox="1"/>
                      <wps:spPr>
                        <a:xfrm>
                          <a:off x="0" y="0"/>
                          <a:ext cx="1802765" cy="635"/>
                        </a:xfrm>
                        <a:prstGeom prst="rect">
                          <a:avLst/>
                        </a:prstGeom>
                        <a:solidFill>
                          <a:prstClr val="white"/>
                        </a:solidFill>
                        <a:ln>
                          <a:noFill/>
                        </a:ln>
                        <a:effectLst/>
                      </wps:spPr>
                      <wps:txbx>
                        <w:txbxContent>
                          <w:p w:rsidR="006735EA" w:rsidRPr="00667AAB" w:rsidRDefault="006735EA" w:rsidP="00601A42">
                            <w:pPr>
                              <w:pStyle w:val="Caption"/>
                              <w:rPr>
                                <w:rFonts w:ascii="Helvetica" w:hAnsi="Helvetica"/>
                                <w:b w:val="0"/>
                                <w:bCs w:val="0"/>
                                <w:noProof/>
                                <w:sz w:val="24"/>
                                <w:szCs w:val="24"/>
                              </w:rPr>
                            </w:pPr>
                            <w:r>
                              <w:t>Figure 11: The Help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309" type="#_x0000_t202" style="position:absolute;margin-left:325.8pt;margin-top:35.75pt;width:141.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FCNAIAAHQEAAAOAAAAZHJzL2Uyb0RvYy54bWysVFFv2jAQfp+0/2D5fQSoyi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" stroked="f">
                <v:textbox style="mso-fit-shape-to-text:t" inset="0,0,0,0">
                  <w:txbxContent>
                    <w:p w:rsidR="006735EA" w:rsidRPr="00667AAB" w:rsidRDefault="006735EA" w:rsidP="00601A42">
                      <w:pPr>
                        <w:pStyle w:val="Caption"/>
                        <w:rPr>
                          <w:rFonts w:ascii="Helvetica" w:hAnsi="Helvetica"/>
                          <w:b w:val="0"/>
                          <w:bCs w:val="0"/>
                          <w:noProof/>
                          <w:sz w:val="24"/>
                          <w:szCs w:val="24"/>
                        </w:rPr>
                      </w:pPr>
                      <w:r>
                        <w:t>Figure 11: The Help screen(s)</w:t>
                      </w:r>
                    </w:p>
                  </w:txbxContent>
                </v:textbox>
                <w10:wrap type="square"/>
              </v:shape>
            </w:pict>
          </mc:Fallback>
        </mc:AlternateContent>
      </w:r>
    </w:p>
    <w:p w:rsidR="004E4AAA" w:rsidRDefault="008D4EE9" w:rsidP="008D4EE9">
      <w:pPr>
        <w:pStyle w:val="Heading1"/>
      </w:pPr>
      <w:bookmarkStart w:id="36" w:name="_Toc371431484"/>
      <w:r>
        <w:lastRenderedPageBreak/>
        <w:t>Gantt Chart</w:t>
      </w:r>
      <w:bookmarkEnd w:id="36"/>
    </w:p>
    <w:p w:rsidR="000768C6" w:rsidRDefault="000768C6">
      <w:pPr>
        <w:rPr>
          <w:rFonts w:ascii="Helvetica" w:hAnsi="Helvetica"/>
          <w:b/>
          <w:caps/>
          <w:kern w:val="28"/>
          <w:sz w:val="28"/>
        </w:rPr>
      </w:pPr>
    </w:p>
    <w:p w:rsidR="000768C6" w:rsidRDefault="006A265C">
      <w:pPr>
        <w:rPr>
          <w:rFonts w:ascii="Helvetica" w:hAnsi="Helvetica"/>
          <w:b/>
          <w:caps/>
          <w:kern w:val="28"/>
          <w:sz w:val="28"/>
        </w:rPr>
      </w:pPr>
      <w:r>
        <w:rPr>
          <w:noProof/>
          <w:lang w:eastAsia="zh-CN" w:bidi="ta-IN"/>
        </w:rPr>
        <mc:AlternateContent>
          <mc:Choice Requires="wpg">
            <w:drawing>
              <wp:anchor distT="0" distB="0" distL="114300" distR="114300" simplePos="0" relativeHeight="251714560" behindDoc="0" locked="0" layoutInCell="1" allowOverlap="1" wp14:anchorId="02661015" wp14:editId="2083AC67">
                <wp:simplePos x="0" y="0"/>
                <wp:positionH relativeFrom="column">
                  <wp:posOffset>-1241107</wp:posOffset>
                </wp:positionH>
                <wp:positionV relativeFrom="paragraph">
                  <wp:posOffset>1771522</wp:posOffset>
                </wp:positionV>
                <wp:extent cx="8548947" cy="4668289"/>
                <wp:effectExtent l="0" t="2858" r="2223" b="2222"/>
                <wp:wrapNone/>
                <wp:docPr id="757" name="Group 757"/>
                <wp:cNvGraphicFramePr/>
                <a:graphic xmlns:a="http://schemas.openxmlformats.org/drawingml/2006/main">
                  <a:graphicData uri="http://schemas.microsoft.com/office/word/2010/wordprocessingGroup">
                    <wpg:wgp>
                      <wpg:cNvGrpSpPr/>
                      <wpg:grpSpPr>
                        <a:xfrm rot="5400000">
                          <a:off x="0" y="0"/>
                          <a:ext cx="8548947" cy="4668289"/>
                          <a:chOff x="0" y="0"/>
                          <a:chExt cx="13046149" cy="4925418"/>
                        </a:xfrm>
                      </wpg:grpSpPr>
                      <wpg:grpSp>
                        <wpg:cNvPr id="758" name="Group 758"/>
                        <wpg:cNvGrpSpPr/>
                        <wpg:grpSpPr>
                          <a:xfrm>
                            <a:off x="0" y="0"/>
                            <a:ext cx="8686800" cy="4925418"/>
                            <a:chOff x="0" y="0"/>
                            <a:chExt cx="8686800" cy="4925418"/>
                          </a:xfrm>
                        </wpg:grpSpPr>
                        <wpg:grpSp>
                          <wpg:cNvPr id="759" name="Group 759"/>
                          <wpg:cNvGrpSpPr/>
                          <wpg:grpSpPr>
                            <a:xfrm>
                              <a:off x="0" y="0"/>
                              <a:ext cx="8667165" cy="4925418"/>
                              <a:chOff x="0" y="0"/>
                              <a:chExt cx="8667165" cy="4925418"/>
                            </a:xfrm>
                          </wpg:grpSpPr>
                          <pic:pic xmlns:pic="http://schemas.openxmlformats.org/drawingml/2006/picture">
                            <pic:nvPicPr>
                              <pic:cNvPr id="760" name="Picture 760"/>
                              <pic:cNvPicPr>
                                <a:picLocks noChangeAspect="1"/>
                              </pic:cNvPicPr>
                            </pic:nvPicPr>
                            <pic:blipFill rotWithShape="1">
                              <a:blip r:embed="rId22" cstate="print">
                                <a:extLst>
                                  <a:ext uri="{28A0092B-C50C-407E-A947-70E740481C1C}">
                                    <a14:useLocalDpi xmlns:a14="http://schemas.microsoft.com/office/drawing/2010/main" val="0"/>
                                  </a:ext>
                                </a:extLst>
                              </a:blip>
                              <a:srcRect l="6993" t="11668" r="19180" b="10649"/>
                              <a:stretch/>
                            </pic:blipFill>
                            <pic:spPr bwMode="auto">
                              <a:xfrm>
                                <a:off x="5609" y="2041973"/>
                                <a:ext cx="4386876" cy="2883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61" name="Picture 761"/>
                              <pic:cNvPicPr>
                                <a:picLocks noChangeAspect="1"/>
                              </pic:cNvPicPr>
                            </pic:nvPicPr>
                            <pic:blipFill rotWithShape="1">
                              <a:blip r:embed="rId23" cstate="print">
                                <a:extLst>
                                  <a:ext uri="{28A0092B-C50C-407E-A947-70E740481C1C}">
                                    <a14:useLocalDpi xmlns:a14="http://schemas.microsoft.com/office/drawing/2010/main" val="0"/>
                                  </a:ext>
                                </a:extLst>
                              </a:blip>
                              <a:srcRect l="6893" t="11668" r="19180" b="29351"/>
                              <a:stretch/>
                            </pic:blipFill>
                            <pic:spPr bwMode="auto">
                              <a:xfrm>
                                <a:off x="0" y="0"/>
                                <a:ext cx="4392485" cy="219343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62" name="Picture 762"/>
                              <pic:cNvPicPr>
                                <a:picLocks noChangeAspect="1"/>
                              </pic:cNvPicPr>
                            </pic:nvPicPr>
                            <pic:blipFill rotWithShape="1">
                              <a:blip r:embed="rId24" cstate="print">
                                <a:extLst>
                                  <a:ext uri="{28A0092B-C50C-407E-A947-70E740481C1C}">
                                    <a14:useLocalDpi xmlns:a14="http://schemas.microsoft.com/office/drawing/2010/main" val="0"/>
                                  </a:ext>
                                </a:extLst>
                              </a:blip>
                              <a:srcRect l="7783" t="11789" r="19311" b="29467"/>
                              <a:stretch/>
                            </pic:blipFill>
                            <pic:spPr bwMode="auto">
                              <a:xfrm>
                                <a:off x="4336387" y="5610"/>
                                <a:ext cx="4330778" cy="218221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63" name="Picture 763"/>
                            <pic:cNvPicPr>
                              <a:picLocks noChangeAspect="1"/>
                            </pic:cNvPicPr>
                          </pic:nvPicPr>
                          <pic:blipFill rotWithShape="1">
                            <a:blip r:embed="rId25" cstate="print">
                              <a:extLst>
                                <a:ext uri="{28A0092B-C50C-407E-A947-70E740481C1C}">
                                  <a14:useLocalDpi xmlns:a14="http://schemas.microsoft.com/office/drawing/2010/main" val="0"/>
                                </a:ext>
                              </a:extLst>
                            </a:blip>
                            <a:srcRect l="6986" t="15408" r="18996" b="10876"/>
                            <a:stretch/>
                          </pic:blipFill>
                          <pic:spPr bwMode="auto">
                            <a:xfrm>
                              <a:off x="4295775" y="2181225"/>
                              <a:ext cx="4391025" cy="274320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64" name="Picture 764"/>
                          <pic:cNvPicPr>
                            <a:picLocks noChangeAspect="1"/>
                          </pic:cNvPicPr>
                        </pic:nvPicPr>
                        <pic:blipFill rotWithShape="1">
                          <a:blip r:embed="rId26" cstate="print">
                            <a:extLst>
                              <a:ext uri="{28A0092B-C50C-407E-A947-70E740481C1C}">
                                <a14:useLocalDpi xmlns:a14="http://schemas.microsoft.com/office/drawing/2010/main" val="0"/>
                              </a:ext>
                            </a:extLst>
                          </a:blip>
                          <a:srcRect l="6937" t="11487" r="19485" b="29648"/>
                          <a:stretch/>
                        </pic:blipFill>
                        <pic:spPr bwMode="auto">
                          <a:xfrm>
                            <a:off x="8665535" y="0"/>
                            <a:ext cx="4348716" cy="219030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65" name="Picture 765"/>
                          <pic:cNvPicPr>
                            <a:picLocks noChangeAspect="1"/>
                          </pic:cNvPicPr>
                        </pic:nvPicPr>
                        <pic:blipFill rotWithShape="1">
                          <a:blip r:embed="rId27" cstate="print">
                            <a:extLst>
                              <a:ext uri="{28A0092B-C50C-407E-A947-70E740481C1C}">
                                <a14:useLocalDpi xmlns:a14="http://schemas.microsoft.com/office/drawing/2010/main" val="0"/>
                              </a:ext>
                            </a:extLst>
                          </a:blip>
                          <a:srcRect l="7052" t="15641" r="19070" b="11026"/>
                          <a:stretch/>
                        </pic:blipFill>
                        <pic:spPr bwMode="auto">
                          <a:xfrm>
                            <a:off x="8654902" y="2190307"/>
                            <a:ext cx="4391247" cy="27219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757" o:spid="_x0000_s1026" style="position:absolute;margin-left:-97.7pt;margin-top:139.5pt;width:673.15pt;height:367.6pt;rotation:90;z-index:251714560;mso-width-relative:margin;mso-height-relative:margin" coordsize="130461,49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">
                <v:group id="Group 758" o:spid="_x0000_s1027" style="position:absolute;width:86868;height:49254" coordsize="86868,49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7v8MAAADcAAAADwAAAGRycy9kb3ducmV2LnhtbERPTWvCQBC9F/wPywi9&#10;1U0UW4luQpBaepBCVRBvQ3ZMQrKzIbtN4r/vHgo9Pt73LptMKwbqXW1ZQbyIQBAXVtdcKricDy8b&#10;EM4ja2wtk4IHOcjS2dMOE21H/qbh5EsRQtglqKDyvkukdEVFBt3CdsSBu9veoA+wL6XucQzhppXL&#10;KHqVBmsODRV2tK+oaE4/RsHHiGO+it+HY3PfP27n9df1GJNSz/Mp34LwNPl/8Z/7Uyt4W4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Snu/wwAAANwAAAAP&#10;AAAAAAAAAAAAAAAAAKoCAABkcnMvZG93bnJldi54bWxQSwUGAAAAAAQABAD6AAAAmgMAAAAA&#10;">
                  <v:group id="Group 759" o:spid="_x0000_s1028" style="position:absolute;width:86671;height:49254" coordsize="86671,49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beJMYAAADcAAAADwAAAGRycy9kb3ducmV2LnhtbESPT2vCQBTE74LfYXmC&#10;t7qJxWqjq4i0pYcgqIXS2yP7TILZtyG75s+37xYKHoeZ+Q2z2fWmEi01rrSsIJ5FIIgzq0vOFXxd&#10;3p9WIJxH1lhZJgUDOdhtx6MNJtp2fKL27HMRIOwSVFB4XydSuqwgg25ma+LgXW1j0AfZ5FI32AW4&#10;qeQ8il6kwZLDQoE1HQrKbue7UfDRYbd/jt/a9HY9DD+XxfE7jUmp6aTfr0F46v0j/N/+1Aq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t4kxgAAANwA&#10;AAAPAAAAAAAAAAAAAAAAAKoCAABkcnMvZG93bnJldi54bWxQSwUGAAAAAAQABAD6AAAAnQMAAAAA&#10;">
                    <v:shape id="Picture 760" o:spid="_x0000_s1029" type="#_x0000_t75" style="position:absolute;left:56;top:20419;width:43868;height:288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W44O/AAAA3AAAAA8AAABkcnMvZG93bnJldi54bWxET89rwjAUvgv7H8Ib7CIz1UPdOqOIIHi1&#10;ys5vyVtT1ryUJNW6v94cBI8f3+/VZnSduFCIrWcF81kBglh703Kj4Hzav3+AiAnZYOeZFNwowmb9&#10;MllhZfyVj3SpUyNyCMcKFdiU+krKqC05jDPfE2fu1weHKcPQSBPwmsNdJxdFUUqHLecGiz3tLOm/&#10;enAKyAddDsN/OtH+57Oupwurt99Kvb2O2y8Qicb0FD/cB6NgWeb5+Uw+AnJ9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wluODvwAAANwAAAAPAAAAAAAAAAAAAAAAAJ8CAABk&#10;cnMvZG93bnJldi54bWxQSwUGAAAAAAQABAD3AAAAiwMAAAAA&#10;">
                      <v:imagedata r:id="rId28" o:title="" croptop="7647f" cropbottom="6979f" cropleft="4583f" cropright="12570f"/>
                      <v:path arrowok="t"/>
                    </v:shape>
                    <v:shape id="Picture 761" o:spid="_x0000_s1030" type="#_x0000_t75" style="position:absolute;width:43924;height:21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yVwTFAAAA3AAAAA8AAABkcnMvZG93bnJldi54bWxEj19rwkAQxN8Lfodjhb7VS4JojZ4iitA+&#10;lNY/4OuSW5NgbjfkTk2/fa9Q6OMwM79hFqveNepOna+FDaSjBBRxIbbm0sDpuHt5BeUDssVGmAx8&#10;k4fVcvC0wNzKg/d0P4RSRQj7HA1UIbS51r6oyKEfSUscvYt0DkOUXalth48Id43OkmSiHdYcFyps&#10;aVNRcT3cnIGP6bn+nMk+k/ey6eXylZzG26sxz8N+PQcVqA//4b/2mzUwnaTweyYeAb3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slcExQAAANwAAAAPAAAAAAAAAAAAAAAA&#10;AJ8CAABkcnMvZG93bnJldi54bWxQSwUGAAAAAAQABAD3AAAAkQMAAAAA&#10;">
                      <v:imagedata r:id="rId29" o:title="" croptop="7647f" cropbottom="19235f" cropleft="4517f" cropright="12570f"/>
                      <v:path arrowok="t"/>
                    </v:shape>
                    <v:shape id="Picture 762" o:spid="_x0000_s1031" type="#_x0000_t75" style="position:absolute;left:43363;top:56;width:43308;height:21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x4HrEAAAA3AAAAA8AAABkcnMvZG93bnJldi54bWxEjzFvwjAUhHek/gfrVWIDB4YUpRiEUBEM&#10;DDQwdHyKX+O08XMUG3D+Pa5UifF0d9/plutoW3Gj3jeOFcymGQjiyumGawWX826yAOEDssbWMSkY&#10;yMN69TJaYqHdnT/pVoZaJAj7AhWYELpCSl8ZsuinriNO3rfrLYYk+1rqHu8Jbls5z7JcWmw4LRjs&#10;aGuo+i2vVsF2/xG/8miux9Nm9qPJl/EwDEqNX+PmHUSgGJ7h//ZBK3jL5/B3Jh0BuX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x4HrEAAAA3AAAAA8AAAAAAAAAAAAAAAAA&#10;nwIAAGRycy9kb3ducmV2LnhtbFBLBQYAAAAABAAEAPcAAACQAwAAAAA=&#10;">
                      <v:imagedata r:id="rId30" o:title="" croptop="7726f" cropbottom="19311f" cropleft="5101f" cropright="12656f"/>
                      <v:path arrowok="t"/>
                    </v:shape>
                  </v:group>
                  <v:shape id="Picture 763" o:spid="_x0000_s1032" type="#_x0000_t75" style="position:absolute;left:42957;top:21812;width:43911;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msEXDAAAA3AAAAA8AAABkcnMvZG93bnJldi54bWxEj0+LwjAUxO8LfofwBG9rqkKVaixFWPBU&#10;8A+Ct0fzbKvNS2mybffbb4SFPQ4z8xtml46mET11rrasYDGPQBAXVtdcKrhevj43IJxH1thYJgU/&#10;5CDdTz52mGg78In6sy9FgLBLUEHlfZtI6YqKDLq5bYmD97CdQR9kV0rd4RDgppHLKIqlwZrDQoUt&#10;HSoqXudvo0A+nngr8uXKy3Uc3YeeOMtzpWbTMduC8DT6//Bf+6gVrOMVvM+EIyD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6awRcMAAADcAAAADwAAAAAAAAAAAAAAAACf&#10;AgAAZHJzL2Rvd25yZXYueG1sUEsFBgAAAAAEAAQA9wAAAI8DAAAAAA==&#10;">
                    <v:imagedata r:id="rId31" o:title="" croptop="10098f" cropbottom="7128f" cropleft="4578f" cropright="12449f"/>
                    <v:path arrowok="t"/>
                  </v:shape>
                </v:group>
                <v:shape id="Picture 764" o:spid="_x0000_s1033" type="#_x0000_t75" style="position:absolute;left:86655;width:43487;height:21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JWRPFAAAA3AAAAA8AAABkcnMvZG93bnJldi54bWxEj9FqAjEURN+F/kO4Bd80q1ZbtkYRRdDi&#10;Q7vtB9xubncXNzdLEjX2601B6OMwM2eY+TKaVpzJ+caygtEwA0FcWt1wpeDrczt4AeEDssbWMim4&#10;kofl4qE3x1zbC3/QuQiVSBD2OSqoQ+hyKX1Zk0E/tB1x8n6sMxiSdJXUDi8Jblo5zrKZNNhwWqix&#10;o3VN5bE4GQXRVJPp+9518a2IWXH43uyu8Vep/mNcvYIIFMN/+N7eaQXPsyf4O5OOgF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CVkTxQAAANwAAAAPAAAAAAAAAAAAAAAA&#10;AJ8CAABkcnMvZG93bnJldi54bWxQSwUGAAAAAAQABAD3AAAAkQMAAAAA&#10;">
                  <v:imagedata r:id="rId32" o:title="" croptop="7528f" cropbottom="19430f" cropleft="4546f" cropright="12770f"/>
                  <v:path arrowok="t"/>
                </v:shape>
                <v:shape id="Picture 765" o:spid="_x0000_s1034" type="#_x0000_t75" style="position:absolute;left:86549;top:21903;width:43912;height:27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oWZbFAAAA3AAAAA8AAABkcnMvZG93bnJldi54bWxEj09rwkAUxO8Fv8PyhF5ENxb809RVRCgU&#10;PTX20tsj+5qEZt/G7DNGP71bKHgcZuY3zGrTu1p11IbKs4HpJAFFnHtbcWHg6/g+XoIKgmyx9kwG&#10;rhRgsx48rTC1/sKf1GVSqAjhkKKBUqRJtQ55SQ7DxDfE0fvxrUOJsi20bfES4a7WL0ky1w4rjgsl&#10;NrQrKf/Nzs7A6SBXbkJ3kNHNTl/3mf9ORt6Y52G/fQMl1Msj/N/+sAYW8xn8nYlHQ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aFmWxQAAANwAAAAPAAAAAAAAAAAAAAAA&#10;AJ8CAABkcnMvZG93bnJldi54bWxQSwUGAAAAAAQABAD3AAAAkQMAAAAA&#10;">
                  <v:imagedata r:id="rId33" o:title="" croptop="10250f" cropbottom="7226f" cropleft="4622f" cropright="12498f"/>
                  <v:path arrowok="t"/>
                </v:shape>
              </v:group>
            </w:pict>
          </mc:Fallback>
        </mc:AlternateContent>
      </w:r>
      <w:r w:rsidR="000768C6">
        <w:rPr>
          <w:rFonts w:ascii="Helvetica" w:hAnsi="Helvetica"/>
          <w:b/>
          <w:caps/>
          <w:kern w:val="28"/>
          <w:sz w:val="28"/>
        </w:rPr>
        <w:br w:type="page"/>
      </w:r>
    </w:p>
    <w:p w:rsidR="009E2F71" w:rsidRDefault="008D4EE9" w:rsidP="009E2F71">
      <w:pPr>
        <w:pStyle w:val="Heading1"/>
      </w:pPr>
      <w:bookmarkStart w:id="37" w:name="_Toc371431485"/>
      <w:r>
        <w:lastRenderedPageBreak/>
        <w:t>Risk Analysis</w:t>
      </w:r>
      <w:bookmarkEnd w:id="37"/>
    </w:p>
    <w:p w:rsidR="009E2F71" w:rsidRPr="009E2F71" w:rsidRDefault="009E2F71" w:rsidP="009E2F71">
      <w:pPr>
        <w:pStyle w:val="Heading2"/>
      </w:pPr>
      <w:bookmarkStart w:id="38" w:name="_Toc371431486"/>
      <w:r>
        <w:t>Constant Risks</w:t>
      </w:r>
      <w:bookmarkEnd w:id="38"/>
    </w:p>
    <w:tbl>
      <w:tblPr>
        <w:tblStyle w:val="TableGrid"/>
        <w:tblW w:w="5000" w:type="pct"/>
        <w:tblLook w:val="04A0" w:firstRow="1" w:lastRow="0" w:firstColumn="1" w:lastColumn="0" w:noHBand="0" w:noVBand="1"/>
      </w:tblPr>
      <w:tblGrid>
        <w:gridCol w:w="1912"/>
        <w:gridCol w:w="1833"/>
        <w:gridCol w:w="1359"/>
        <w:gridCol w:w="4139"/>
      </w:tblGrid>
      <w:tr w:rsidR="009E2F71" w:rsidRPr="007B7F3F" w:rsidTr="009E2F71">
        <w:tc>
          <w:tcPr>
            <w:tcW w:w="1034" w:type="pct"/>
            <w:tcBorders>
              <w:left w:val="single" w:sz="4" w:space="0" w:color="auto"/>
            </w:tcBorders>
            <w:shd w:val="clear" w:color="auto" w:fill="A6A6A6" w:themeFill="background1" w:themeFillShade="A6"/>
          </w:tcPr>
          <w:p w:rsidR="009E2F71" w:rsidRPr="007B7F3F" w:rsidRDefault="009E2F71" w:rsidP="009E2F71">
            <w:pPr>
              <w:rPr>
                <w:b/>
              </w:rPr>
            </w:pPr>
            <w:r w:rsidRPr="007B7F3F">
              <w:rPr>
                <w:b/>
              </w:rPr>
              <w:t>Task</w:t>
            </w:r>
          </w:p>
        </w:tc>
        <w:tc>
          <w:tcPr>
            <w:tcW w:w="991" w:type="pct"/>
            <w:shd w:val="clear" w:color="auto" w:fill="A6A6A6" w:themeFill="background1" w:themeFillShade="A6"/>
          </w:tcPr>
          <w:p w:rsidR="009E2F71" w:rsidRPr="007B7F3F" w:rsidRDefault="009E2F71" w:rsidP="009E2F71">
            <w:pPr>
              <w:rPr>
                <w:b/>
              </w:rPr>
            </w:pPr>
            <w:r w:rsidRPr="007B7F3F">
              <w:rPr>
                <w:b/>
              </w:rPr>
              <w:t>Hazard</w:t>
            </w:r>
          </w:p>
        </w:tc>
        <w:tc>
          <w:tcPr>
            <w:tcW w:w="735" w:type="pct"/>
            <w:shd w:val="clear" w:color="auto" w:fill="A6A6A6" w:themeFill="background1" w:themeFillShade="A6"/>
            <w:vAlign w:val="center"/>
          </w:tcPr>
          <w:p w:rsidR="009E2F71" w:rsidRPr="007B7F3F" w:rsidRDefault="009E2F71" w:rsidP="009E2F71">
            <w:pPr>
              <w:jc w:val="center"/>
              <w:rPr>
                <w:b/>
              </w:rPr>
            </w:pPr>
            <w:r w:rsidRPr="007B7F3F">
              <w:rPr>
                <w:b/>
              </w:rPr>
              <w:t>Risk level</w:t>
            </w:r>
          </w:p>
        </w:tc>
        <w:tc>
          <w:tcPr>
            <w:tcW w:w="2239" w:type="pct"/>
            <w:shd w:val="clear" w:color="auto" w:fill="A6A6A6" w:themeFill="background1" w:themeFillShade="A6"/>
          </w:tcPr>
          <w:p w:rsidR="009E2F71" w:rsidRPr="007B7F3F" w:rsidRDefault="009E2F71" w:rsidP="009E2F71">
            <w:pPr>
              <w:rPr>
                <w:b/>
              </w:rPr>
            </w:pPr>
            <w:r w:rsidRPr="007B7F3F">
              <w:rPr>
                <w:b/>
              </w:rPr>
              <w:t>How to deal with it</w:t>
            </w:r>
          </w:p>
        </w:tc>
      </w:tr>
      <w:tr w:rsidR="009E2F71" w:rsidTr="009E2F71">
        <w:trPr>
          <w:trHeight w:val="840"/>
        </w:trPr>
        <w:tc>
          <w:tcPr>
            <w:tcW w:w="1034" w:type="pct"/>
            <w:tcBorders>
              <w:left w:val="single" w:sz="4" w:space="0" w:color="auto"/>
            </w:tcBorders>
          </w:tcPr>
          <w:p w:rsidR="009E2F71" w:rsidRDefault="009E2F71" w:rsidP="009E2F71">
            <w:r>
              <w:t>Scheduled meeting</w:t>
            </w:r>
          </w:p>
        </w:tc>
        <w:tc>
          <w:tcPr>
            <w:tcW w:w="991" w:type="pct"/>
          </w:tcPr>
          <w:p w:rsidR="009E2F71" w:rsidRDefault="009E2F71" w:rsidP="009E2F71">
            <w:r>
              <w:t xml:space="preserve">Team member absent </w:t>
            </w:r>
          </w:p>
        </w:tc>
        <w:tc>
          <w:tcPr>
            <w:tcW w:w="735" w:type="pct"/>
            <w:vAlign w:val="center"/>
          </w:tcPr>
          <w:p w:rsidR="009E2F71" w:rsidRDefault="009E2F71" w:rsidP="009E2F71">
            <w:pPr>
              <w:jc w:val="center"/>
            </w:pPr>
            <w:r>
              <w:t>low</w:t>
            </w:r>
          </w:p>
        </w:tc>
        <w:tc>
          <w:tcPr>
            <w:tcW w:w="2239" w:type="pct"/>
          </w:tcPr>
          <w:p w:rsidR="009E2F71" w:rsidRDefault="009E2F71" w:rsidP="009E2F71">
            <w:r>
              <w:t xml:space="preserve">Absent team member </w:t>
            </w:r>
            <w:r w:rsidR="000E5D90">
              <w:t>shall</w:t>
            </w:r>
            <w:r>
              <w:t xml:space="preserve"> read the minutes of the missed meeting.</w:t>
            </w:r>
          </w:p>
          <w:p w:rsidR="009E2F71" w:rsidRDefault="009E2F71" w:rsidP="000E5D90">
            <w:r>
              <w:t xml:space="preserve">Continued absence </w:t>
            </w:r>
            <w:r w:rsidR="000E5D90">
              <w:t>shall</w:t>
            </w:r>
            <w:r>
              <w:t xml:space="preserve"> result in action being taken against the missing team member.</w:t>
            </w:r>
          </w:p>
        </w:tc>
      </w:tr>
      <w:tr w:rsidR="009E2F71" w:rsidTr="009E2F71">
        <w:trPr>
          <w:trHeight w:val="70"/>
        </w:trPr>
        <w:tc>
          <w:tcPr>
            <w:tcW w:w="1034" w:type="pct"/>
            <w:tcBorders>
              <w:left w:val="single" w:sz="4" w:space="0" w:color="auto"/>
            </w:tcBorders>
          </w:tcPr>
          <w:p w:rsidR="009E2F71" w:rsidRDefault="009E2F71" w:rsidP="009E2F71">
            <w:r>
              <w:t>Scheduled meeting</w:t>
            </w:r>
          </w:p>
        </w:tc>
        <w:tc>
          <w:tcPr>
            <w:tcW w:w="991" w:type="pct"/>
          </w:tcPr>
          <w:p w:rsidR="009E2F71" w:rsidRDefault="009E2F71" w:rsidP="009E2F71">
            <w:r>
              <w:t>Project leader absent</w:t>
            </w:r>
          </w:p>
        </w:tc>
        <w:tc>
          <w:tcPr>
            <w:tcW w:w="735" w:type="pct"/>
            <w:vAlign w:val="center"/>
          </w:tcPr>
          <w:p w:rsidR="009E2F71" w:rsidRDefault="009E2F71" w:rsidP="009E2F71">
            <w:pPr>
              <w:jc w:val="center"/>
            </w:pPr>
            <w:r>
              <w:t>low</w:t>
            </w:r>
          </w:p>
        </w:tc>
        <w:tc>
          <w:tcPr>
            <w:tcW w:w="2239" w:type="pct"/>
          </w:tcPr>
          <w:p w:rsidR="009E2F71" w:rsidRDefault="009E2F71" w:rsidP="000E5D90">
            <w:r>
              <w:t xml:space="preserve">Meeting </w:t>
            </w:r>
            <w:r w:rsidR="000E5D90">
              <w:t>shall continue</w:t>
            </w:r>
            <w:r>
              <w:t xml:space="preserve"> as normal, chaired by deputy leader.</w:t>
            </w:r>
          </w:p>
        </w:tc>
      </w:tr>
      <w:tr w:rsidR="009E2F71" w:rsidTr="009E2F71">
        <w:tc>
          <w:tcPr>
            <w:tcW w:w="1034" w:type="pct"/>
            <w:tcBorders>
              <w:left w:val="single" w:sz="4" w:space="0" w:color="auto"/>
            </w:tcBorders>
          </w:tcPr>
          <w:p w:rsidR="009E2F71" w:rsidRDefault="009E2F71" w:rsidP="009E2F71">
            <w:r>
              <w:t>Scheduled meeting</w:t>
            </w:r>
          </w:p>
        </w:tc>
        <w:tc>
          <w:tcPr>
            <w:tcW w:w="991" w:type="pct"/>
          </w:tcPr>
          <w:p w:rsidR="009E2F71" w:rsidRDefault="009E2F71" w:rsidP="009E2F71">
            <w:r>
              <w:t>QA Manager absent</w:t>
            </w:r>
          </w:p>
        </w:tc>
        <w:tc>
          <w:tcPr>
            <w:tcW w:w="735" w:type="pct"/>
            <w:vAlign w:val="center"/>
          </w:tcPr>
          <w:p w:rsidR="009E2F71" w:rsidRDefault="009E2F71" w:rsidP="009E2F71">
            <w:pPr>
              <w:jc w:val="center"/>
            </w:pPr>
            <w:r>
              <w:t>low</w:t>
            </w:r>
          </w:p>
        </w:tc>
        <w:tc>
          <w:tcPr>
            <w:tcW w:w="2239" w:type="pct"/>
          </w:tcPr>
          <w:p w:rsidR="009E2F71" w:rsidRDefault="009E2F71" w:rsidP="000E5D90">
            <w:r>
              <w:t xml:space="preserve">Meeting </w:t>
            </w:r>
            <w:r w:rsidR="000E5D90">
              <w:t>shall continue</w:t>
            </w:r>
            <w:r>
              <w:t xml:space="preserve"> as normal</w:t>
            </w:r>
            <w:r w:rsidR="000E5D90">
              <w:t>;</w:t>
            </w:r>
            <w:r>
              <w:t xml:space="preserve"> QA questions and decisions </w:t>
            </w:r>
            <w:r w:rsidR="000E5D90">
              <w:t xml:space="preserve">shall be </w:t>
            </w:r>
            <w:r>
              <w:t>handled by others in the QA team.</w:t>
            </w:r>
          </w:p>
        </w:tc>
      </w:tr>
      <w:tr w:rsidR="009E2F71" w:rsidTr="009E2F71">
        <w:tc>
          <w:tcPr>
            <w:tcW w:w="1034" w:type="pct"/>
            <w:tcBorders>
              <w:left w:val="single" w:sz="4" w:space="0" w:color="auto"/>
            </w:tcBorders>
          </w:tcPr>
          <w:p w:rsidR="009E2F71" w:rsidRDefault="009E2F71" w:rsidP="009E2F71">
            <w:r>
              <w:t>Scheduled meeting</w:t>
            </w:r>
          </w:p>
        </w:tc>
        <w:tc>
          <w:tcPr>
            <w:tcW w:w="991" w:type="pct"/>
          </w:tcPr>
          <w:p w:rsidR="009E2F71" w:rsidRDefault="009E2F71" w:rsidP="009E2F71">
            <w:r>
              <w:t>Programmer absent</w:t>
            </w:r>
          </w:p>
        </w:tc>
        <w:tc>
          <w:tcPr>
            <w:tcW w:w="735" w:type="pct"/>
            <w:vAlign w:val="center"/>
          </w:tcPr>
          <w:p w:rsidR="009E2F71" w:rsidRDefault="009E2F71" w:rsidP="009E2F71">
            <w:pPr>
              <w:jc w:val="center"/>
            </w:pPr>
            <w:r>
              <w:t>low</w:t>
            </w:r>
          </w:p>
        </w:tc>
        <w:tc>
          <w:tcPr>
            <w:tcW w:w="2239" w:type="pct"/>
          </w:tcPr>
          <w:p w:rsidR="009E2F71" w:rsidRDefault="009E2F71" w:rsidP="009E2F71">
            <w:r>
              <w:t xml:space="preserve">Meeting </w:t>
            </w:r>
            <w:r w:rsidR="000E5D90">
              <w:t>shall continue as normal;</w:t>
            </w:r>
            <w:r>
              <w:t xml:space="preserve"> other programmers will raise any queries related to the program, on behalf of the missing programmer.</w:t>
            </w:r>
          </w:p>
        </w:tc>
      </w:tr>
      <w:tr w:rsidR="009E2F71" w:rsidTr="009E2F71">
        <w:tc>
          <w:tcPr>
            <w:tcW w:w="1034" w:type="pct"/>
            <w:tcBorders>
              <w:left w:val="single" w:sz="4" w:space="0" w:color="auto"/>
            </w:tcBorders>
          </w:tcPr>
          <w:p w:rsidR="009E2F71" w:rsidRDefault="009E2F71" w:rsidP="009E2F71">
            <w:r>
              <w:t>Informing the team whenever you complete a goal, and estimate how long it will take you to complete the next.</w:t>
            </w:r>
          </w:p>
        </w:tc>
        <w:tc>
          <w:tcPr>
            <w:tcW w:w="991" w:type="pct"/>
          </w:tcPr>
          <w:p w:rsidR="009E2F71" w:rsidRDefault="009E2F71" w:rsidP="009E2F71">
            <w:r>
              <w:t>Lose team member contact</w:t>
            </w:r>
          </w:p>
        </w:tc>
        <w:tc>
          <w:tcPr>
            <w:tcW w:w="735" w:type="pct"/>
            <w:vAlign w:val="center"/>
          </w:tcPr>
          <w:p w:rsidR="009E2F71" w:rsidRDefault="009E2F71" w:rsidP="009E2F71">
            <w:pPr>
              <w:jc w:val="center"/>
            </w:pPr>
            <w:r>
              <w:t>moderate</w:t>
            </w:r>
          </w:p>
        </w:tc>
        <w:tc>
          <w:tcPr>
            <w:tcW w:w="2239" w:type="pct"/>
          </w:tcPr>
          <w:p w:rsidR="009E2F71" w:rsidRDefault="000E5D90" w:rsidP="000E5D90">
            <w:r>
              <w:t>It is v</w:t>
            </w:r>
            <w:r w:rsidR="009E2F71">
              <w:t xml:space="preserve">ery important that </w:t>
            </w:r>
            <w:r>
              <w:t>every team member</w:t>
            </w:r>
            <w:r w:rsidR="009E2F71">
              <w:t xml:space="preserve"> keeps updating the team on their progress via </w:t>
            </w:r>
            <w:r>
              <w:t>the</w:t>
            </w:r>
            <w:r w:rsidR="009E2F71">
              <w:t xml:space="preserve"> group e-mail. If someone neglects their duty to do this, parts of documentation </w:t>
            </w:r>
            <w:r>
              <w:t xml:space="preserve">may become missing, </w:t>
            </w:r>
            <w:r w:rsidR="009E2F71">
              <w:t xml:space="preserve">and major setbacks in progress towards </w:t>
            </w:r>
            <w:r>
              <w:t>the</w:t>
            </w:r>
            <w:r w:rsidR="009E2F71">
              <w:t xml:space="preserve"> next milestone</w:t>
            </w:r>
            <w:r>
              <w:t xml:space="preserve"> may occur.</w:t>
            </w:r>
          </w:p>
        </w:tc>
      </w:tr>
      <w:tr w:rsidR="009E2F71" w:rsidTr="009E2F71">
        <w:tc>
          <w:tcPr>
            <w:tcW w:w="1034" w:type="pct"/>
            <w:tcBorders>
              <w:left w:val="single" w:sz="4" w:space="0" w:color="auto"/>
              <w:bottom w:val="single" w:sz="4" w:space="0" w:color="auto"/>
            </w:tcBorders>
          </w:tcPr>
          <w:p w:rsidR="009E2F71" w:rsidRDefault="009E2F71" w:rsidP="000E5D90">
            <w:r>
              <w:t>Handing work to the group</w:t>
            </w:r>
          </w:p>
        </w:tc>
        <w:tc>
          <w:tcPr>
            <w:tcW w:w="991" w:type="pct"/>
            <w:tcBorders>
              <w:bottom w:val="single" w:sz="4" w:space="0" w:color="auto"/>
            </w:tcBorders>
          </w:tcPr>
          <w:p w:rsidR="009E2F71" w:rsidRDefault="009E2F71" w:rsidP="009E2F71">
            <w:r>
              <w:t>Local files lost</w:t>
            </w:r>
          </w:p>
        </w:tc>
        <w:tc>
          <w:tcPr>
            <w:tcW w:w="735" w:type="pct"/>
            <w:tcBorders>
              <w:bottom w:val="single" w:sz="4" w:space="0" w:color="auto"/>
            </w:tcBorders>
            <w:vAlign w:val="center"/>
          </w:tcPr>
          <w:p w:rsidR="009E2F71" w:rsidRDefault="009E2F71" w:rsidP="009E2F71">
            <w:pPr>
              <w:jc w:val="center"/>
            </w:pPr>
            <w:r>
              <w:t>high</w:t>
            </w:r>
          </w:p>
        </w:tc>
        <w:tc>
          <w:tcPr>
            <w:tcW w:w="2239" w:type="pct"/>
            <w:tcBorders>
              <w:bottom w:val="single" w:sz="4" w:space="0" w:color="auto"/>
            </w:tcBorders>
          </w:tcPr>
          <w:p w:rsidR="007F4BEE" w:rsidRDefault="007F4BEE" w:rsidP="000E5D90">
            <w:r>
              <w:t>All work should be uploaded to git-hub.</w:t>
            </w:r>
          </w:p>
          <w:p w:rsidR="009E2F71" w:rsidRDefault="000E5D90" w:rsidP="006B75D0">
            <w:r>
              <w:t xml:space="preserve">Team members shall ensure that copies of all work shall be backed </w:t>
            </w:r>
            <w:r w:rsidR="0013514E">
              <w:t>up;</w:t>
            </w:r>
            <w:r>
              <w:t xml:space="preserve"> either on th</w:t>
            </w:r>
            <w:r w:rsidR="00962AD4">
              <w:t xml:space="preserve">e University </w:t>
            </w:r>
            <w:r w:rsidR="006B75D0">
              <w:t>files</w:t>
            </w:r>
            <w:r w:rsidR="006957FF">
              <w:t xml:space="preserve"> store</w:t>
            </w:r>
            <w:r>
              <w:t xml:space="preserve"> or an external storage device. It is the sole responsibility of the team member to do so.</w:t>
            </w:r>
          </w:p>
        </w:tc>
      </w:tr>
      <w:tr w:rsidR="009E2F71" w:rsidTr="009E2F71">
        <w:tc>
          <w:tcPr>
            <w:tcW w:w="1034" w:type="pct"/>
            <w:tcBorders>
              <w:left w:val="single" w:sz="4" w:space="0" w:color="auto"/>
              <w:bottom w:val="single" w:sz="4" w:space="0" w:color="auto"/>
            </w:tcBorders>
          </w:tcPr>
          <w:p w:rsidR="009E2F71" w:rsidRDefault="009E2F71" w:rsidP="009E2F71">
            <w:r>
              <w:t>Handing over your work to the group</w:t>
            </w:r>
          </w:p>
        </w:tc>
        <w:tc>
          <w:tcPr>
            <w:tcW w:w="991" w:type="pct"/>
            <w:tcBorders>
              <w:bottom w:val="single" w:sz="4" w:space="0" w:color="auto"/>
            </w:tcBorders>
          </w:tcPr>
          <w:p w:rsidR="009E2F71" w:rsidRDefault="009E2F71" w:rsidP="009E2F71">
            <w:r>
              <w:t>Illness or any other circumstance keeping you from completing your work</w:t>
            </w:r>
          </w:p>
        </w:tc>
        <w:tc>
          <w:tcPr>
            <w:tcW w:w="735" w:type="pct"/>
            <w:tcBorders>
              <w:bottom w:val="single" w:sz="4" w:space="0" w:color="auto"/>
            </w:tcBorders>
            <w:vAlign w:val="center"/>
          </w:tcPr>
          <w:p w:rsidR="009E2F71" w:rsidRDefault="003734C3" w:rsidP="009E2F71">
            <w:pPr>
              <w:jc w:val="center"/>
            </w:pPr>
            <w:r>
              <w:t>m</w:t>
            </w:r>
            <w:r w:rsidR="009E2F71">
              <w:t>oderate</w:t>
            </w:r>
          </w:p>
          <w:p w:rsidR="009E2F71" w:rsidRDefault="009E2F71" w:rsidP="009E2F71">
            <w:pPr>
              <w:jc w:val="center"/>
            </w:pPr>
            <w:r>
              <w:t>/</w:t>
            </w:r>
          </w:p>
          <w:p w:rsidR="009E2F71" w:rsidRDefault="009E2F71" w:rsidP="009E2F71">
            <w:pPr>
              <w:jc w:val="center"/>
            </w:pPr>
            <w:r>
              <w:t>high</w:t>
            </w:r>
          </w:p>
        </w:tc>
        <w:tc>
          <w:tcPr>
            <w:tcW w:w="2239" w:type="pct"/>
            <w:tcBorders>
              <w:bottom w:val="single" w:sz="4" w:space="0" w:color="auto"/>
            </w:tcBorders>
          </w:tcPr>
          <w:p w:rsidR="009E2F71" w:rsidRDefault="009E2F71" w:rsidP="009E2F71">
            <w:r>
              <w:t>If you ever get the feeling that you are unable to complete any/all parts of your assigned work in time for hand-in; Inform the rest of the group immediately.</w:t>
            </w:r>
          </w:p>
          <w:p w:rsidR="009E2F71" w:rsidRDefault="009E2F71" w:rsidP="009E2F71">
            <w:r>
              <w:t>We all rely on each other to make sure our own work is completed within the planned time; if you are falling behind, you should inform the others that you are struggling, and we will help you complete your work any way we can.</w:t>
            </w:r>
          </w:p>
        </w:tc>
      </w:tr>
    </w:tbl>
    <w:p w:rsidR="009E2F71" w:rsidRDefault="009E2F71" w:rsidP="009E2F71"/>
    <w:p w:rsidR="009E2F71" w:rsidRDefault="009E2F71" w:rsidP="009E2F71">
      <w:pPr>
        <w:pStyle w:val="Heading2"/>
      </w:pPr>
      <w:bookmarkStart w:id="39" w:name="_Toc371431487"/>
      <w:r>
        <w:t>Risks related to documentation</w:t>
      </w:r>
      <w:bookmarkEnd w:id="39"/>
    </w:p>
    <w:p w:rsidR="009E2F71" w:rsidRDefault="009E2F71" w:rsidP="009E2F71"/>
    <w:tbl>
      <w:tblPr>
        <w:tblStyle w:val="TableGrid"/>
        <w:tblW w:w="5000" w:type="pct"/>
        <w:tblLook w:val="04A0" w:firstRow="1" w:lastRow="0" w:firstColumn="1" w:lastColumn="0" w:noHBand="0" w:noVBand="1"/>
      </w:tblPr>
      <w:tblGrid>
        <w:gridCol w:w="2049"/>
        <w:gridCol w:w="2101"/>
        <w:gridCol w:w="1372"/>
        <w:gridCol w:w="3721"/>
      </w:tblGrid>
      <w:tr w:rsidR="009E2F71" w:rsidTr="009E2F71">
        <w:tc>
          <w:tcPr>
            <w:tcW w:w="1108" w:type="pct"/>
            <w:shd w:val="clear" w:color="auto" w:fill="808080" w:themeFill="background1" w:themeFillShade="80"/>
          </w:tcPr>
          <w:p w:rsidR="009E2F71" w:rsidRPr="00B60A64" w:rsidRDefault="009E2F71" w:rsidP="009E2F71">
            <w:pPr>
              <w:rPr>
                <w:b/>
              </w:rPr>
            </w:pPr>
            <w:r w:rsidRPr="00B60A64">
              <w:rPr>
                <w:b/>
              </w:rPr>
              <w:t>Task</w:t>
            </w:r>
          </w:p>
        </w:tc>
        <w:tc>
          <w:tcPr>
            <w:tcW w:w="1136" w:type="pct"/>
            <w:shd w:val="clear" w:color="auto" w:fill="808080" w:themeFill="background1" w:themeFillShade="80"/>
          </w:tcPr>
          <w:p w:rsidR="009E2F71" w:rsidRPr="00B60A64" w:rsidRDefault="009E2F71" w:rsidP="009E2F71">
            <w:pPr>
              <w:rPr>
                <w:b/>
              </w:rPr>
            </w:pPr>
            <w:r w:rsidRPr="00B60A64">
              <w:rPr>
                <w:b/>
              </w:rPr>
              <w:t>Hazard</w:t>
            </w:r>
          </w:p>
        </w:tc>
        <w:tc>
          <w:tcPr>
            <w:tcW w:w="742" w:type="pct"/>
            <w:shd w:val="clear" w:color="auto" w:fill="808080" w:themeFill="background1" w:themeFillShade="80"/>
            <w:vAlign w:val="center"/>
          </w:tcPr>
          <w:p w:rsidR="009E2F71" w:rsidRPr="00B60A64" w:rsidRDefault="009E2F71" w:rsidP="009E2F71">
            <w:pPr>
              <w:jc w:val="center"/>
              <w:rPr>
                <w:b/>
              </w:rPr>
            </w:pPr>
            <w:r w:rsidRPr="00B60A64">
              <w:rPr>
                <w:b/>
              </w:rPr>
              <w:t>Risk level</w:t>
            </w:r>
          </w:p>
        </w:tc>
        <w:tc>
          <w:tcPr>
            <w:tcW w:w="2013" w:type="pct"/>
            <w:shd w:val="clear" w:color="auto" w:fill="808080" w:themeFill="background1" w:themeFillShade="80"/>
          </w:tcPr>
          <w:p w:rsidR="009E2F71" w:rsidRPr="00B60A64" w:rsidRDefault="009E2F71" w:rsidP="009E2F71">
            <w:pPr>
              <w:rPr>
                <w:b/>
              </w:rPr>
            </w:pPr>
            <w:r w:rsidRPr="00B60A64">
              <w:rPr>
                <w:b/>
              </w:rPr>
              <w:t>How to deal with it</w:t>
            </w:r>
          </w:p>
        </w:tc>
      </w:tr>
      <w:tr w:rsidR="009E2F71" w:rsidTr="009E2F71">
        <w:tc>
          <w:tcPr>
            <w:tcW w:w="1108" w:type="pct"/>
          </w:tcPr>
          <w:p w:rsidR="009E2F71" w:rsidRDefault="009E2F71" w:rsidP="009E2F71">
            <w:r>
              <w:t>Handing over your documentation to the group</w:t>
            </w:r>
          </w:p>
        </w:tc>
        <w:tc>
          <w:tcPr>
            <w:tcW w:w="1136" w:type="pct"/>
          </w:tcPr>
          <w:p w:rsidR="009E2F71" w:rsidRDefault="009E2F71" w:rsidP="009E2F71">
            <w:r>
              <w:t>Late submission by some team member(s)</w:t>
            </w:r>
          </w:p>
        </w:tc>
        <w:tc>
          <w:tcPr>
            <w:tcW w:w="742" w:type="pct"/>
            <w:vAlign w:val="center"/>
          </w:tcPr>
          <w:p w:rsidR="009E2F71" w:rsidRDefault="009E2F71" w:rsidP="009E2F71">
            <w:pPr>
              <w:jc w:val="center"/>
            </w:pPr>
            <w:r>
              <w:t>low</w:t>
            </w:r>
          </w:p>
        </w:tc>
        <w:tc>
          <w:tcPr>
            <w:tcW w:w="2013" w:type="pct"/>
          </w:tcPr>
          <w:p w:rsidR="009E2F71" w:rsidRDefault="000E5D90" w:rsidP="000E5D90">
            <w:r>
              <w:t>Internal deadlines shall be set prior to the final, external deadlines, ensuring that there is a buffer period allowing team members to assist if issues arise.</w:t>
            </w:r>
          </w:p>
        </w:tc>
      </w:tr>
      <w:tr w:rsidR="009E2F71" w:rsidTr="009E2F71">
        <w:tc>
          <w:tcPr>
            <w:tcW w:w="1108" w:type="pct"/>
          </w:tcPr>
          <w:p w:rsidR="009E2F71" w:rsidRDefault="009E2F71" w:rsidP="009E2F71">
            <w:r>
              <w:t>Handing over your documentation to the group</w:t>
            </w:r>
          </w:p>
        </w:tc>
        <w:tc>
          <w:tcPr>
            <w:tcW w:w="1136" w:type="pct"/>
          </w:tcPr>
          <w:p w:rsidR="009E2F71" w:rsidRDefault="009E2F71" w:rsidP="009E2F71">
            <w:r>
              <w:t>Parts of documentation missing or incomplete</w:t>
            </w:r>
          </w:p>
        </w:tc>
        <w:tc>
          <w:tcPr>
            <w:tcW w:w="742" w:type="pct"/>
            <w:vAlign w:val="center"/>
          </w:tcPr>
          <w:p w:rsidR="009E2F71" w:rsidRDefault="009E2F71" w:rsidP="009E2F71">
            <w:pPr>
              <w:jc w:val="center"/>
            </w:pPr>
            <w:r>
              <w:t>moderate</w:t>
            </w:r>
          </w:p>
        </w:tc>
        <w:tc>
          <w:tcPr>
            <w:tcW w:w="2013" w:type="pct"/>
          </w:tcPr>
          <w:p w:rsidR="009E2F71" w:rsidRDefault="009E2F71" w:rsidP="000E5D90">
            <w:r>
              <w:t xml:space="preserve">All documents </w:t>
            </w:r>
            <w:r w:rsidR="000E5D90">
              <w:t>will</w:t>
            </w:r>
            <w:r>
              <w:t xml:space="preserve"> be handed over to the QA manager for approval</w:t>
            </w:r>
            <w:r w:rsidR="000E5D90">
              <w:t>. D</w:t>
            </w:r>
            <w:r>
              <w:t xml:space="preserve">ocuments </w:t>
            </w:r>
            <w:r w:rsidR="000E5D90">
              <w:t>shall be easy to read,</w:t>
            </w:r>
            <w:r>
              <w:t xml:space="preserve"> and in need of minimal editing by the QA team</w:t>
            </w:r>
            <w:r w:rsidR="000E5D90">
              <w:t>.</w:t>
            </w:r>
          </w:p>
        </w:tc>
      </w:tr>
      <w:tr w:rsidR="009E2F71" w:rsidTr="009E2F71">
        <w:tc>
          <w:tcPr>
            <w:tcW w:w="1108" w:type="pct"/>
          </w:tcPr>
          <w:p w:rsidR="009E2F71" w:rsidRDefault="009E2F71" w:rsidP="00B075CE">
            <w:r>
              <w:t>Handing over your documentation via Git</w:t>
            </w:r>
            <w:r w:rsidR="00B075CE">
              <w:t>H</w:t>
            </w:r>
            <w:r w:rsidR="000E5D90">
              <w:t>ub</w:t>
            </w:r>
          </w:p>
        </w:tc>
        <w:tc>
          <w:tcPr>
            <w:tcW w:w="1136" w:type="pct"/>
          </w:tcPr>
          <w:p w:rsidR="009E2F71" w:rsidRDefault="00B075CE" w:rsidP="00B075CE">
            <w:r>
              <w:t xml:space="preserve">Git </w:t>
            </w:r>
          </w:p>
        </w:tc>
        <w:tc>
          <w:tcPr>
            <w:tcW w:w="742" w:type="pct"/>
            <w:vAlign w:val="center"/>
          </w:tcPr>
          <w:p w:rsidR="009E2F71" w:rsidRDefault="009E2F71" w:rsidP="009E2F71">
            <w:pPr>
              <w:jc w:val="center"/>
            </w:pPr>
            <w:r>
              <w:t>low</w:t>
            </w:r>
          </w:p>
        </w:tc>
        <w:tc>
          <w:tcPr>
            <w:tcW w:w="2013" w:type="pct"/>
          </w:tcPr>
          <w:p w:rsidR="009E2F71" w:rsidRDefault="009E2F71" w:rsidP="009E2F71">
            <w:r>
              <w:t>We might not be able to edit any .docx files directly on git-hub, but we should be able to download your documentation and edit it on our own machines, then re-upload the edited version to Git-hub.</w:t>
            </w:r>
          </w:p>
        </w:tc>
      </w:tr>
    </w:tbl>
    <w:p w:rsidR="009E2F71" w:rsidRDefault="009E2F71" w:rsidP="009E2F71"/>
    <w:p w:rsidR="009E2F71" w:rsidRDefault="009E2F71" w:rsidP="009E2F71">
      <w:pPr>
        <w:pStyle w:val="Heading2"/>
      </w:pPr>
      <w:bookmarkStart w:id="40" w:name="_Toc371431488"/>
      <w:r>
        <w:lastRenderedPageBreak/>
        <w:t>Risks related to development and delivery</w:t>
      </w:r>
      <w:bookmarkEnd w:id="40"/>
    </w:p>
    <w:p w:rsidR="009E2F71" w:rsidRDefault="009E2F71" w:rsidP="009E2F71"/>
    <w:tbl>
      <w:tblPr>
        <w:tblStyle w:val="TableGrid"/>
        <w:tblW w:w="5000" w:type="pct"/>
        <w:tblLook w:val="04A0" w:firstRow="1" w:lastRow="0" w:firstColumn="1" w:lastColumn="0" w:noHBand="0" w:noVBand="1"/>
      </w:tblPr>
      <w:tblGrid>
        <w:gridCol w:w="1804"/>
        <w:gridCol w:w="1730"/>
        <w:gridCol w:w="1283"/>
        <w:gridCol w:w="4426"/>
      </w:tblGrid>
      <w:tr w:rsidR="009E2F71" w:rsidTr="000E5D90">
        <w:tc>
          <w:tcPr>
            <w:tcW w:w="976" w:type="pct"/>
            <w:tcBorders>
              <w:top w:val="single" w:sz="4" w:space="0" w:color="auto"/>
            </w:tcBorders>
            <w:shd w:val="clear" w:color="auto" w:fill="808080" w:themeFill="background1" w:themeFillShade="80"/>
          </w:tcPr>
          <w:p w:rsidR="009E2F71" w:rsidRPr="00B60A64" w:rsidRDefault="009E2F71" w:rsidP="009E2F71">
            <w:pPr>
              <w:rPr>
                <w:b/>
              </w:rPr>
            </w:pPr>
            <w:r w:rsidRPr="00B60A64">
              <w:rPr>
                <w:b/>
              </w:rPr>
              <w:t>Task</w:t>
            </w:r>
          </w:p>
        </w:tc>
        <w:tc>
          <w:tcPr>
            <w:tcW w:w="936" w:type="pct"/>
            <w:tcBorders>
              <w:top w:val="single" w:sz="4" w:space="0" w:color="auto"/>
            </w:tcBorders>
            <w:shd w:val="clear" w:color="auto" w:fill="808080" w:themeFill="background1" w:themeFillShade="80"/>
          </w:tcPr>
          <w:p w:rsidR="009E2F71" w:rsidRPr="00B60A64" w:rsidRDefault="009E2F71" w:rsidP="009E2F71">
            <w:pPr>
              <w:rPr>
                <w:b/>
              </w:rPr>
            </w:pPr>
            <w:r w:rsidRPr="00B60A64">
              <w:rPr>
                <w:b/>
              </w:rPr>
              <w:t>Hazard</w:t>
            </w:r>
          </w:p>
        </w:tc>
        <w:tc>
          <w:tcPr>
            <w:tcW w:w="694" w:type="pct"/>
            <w:tcBorders>
              <w:top w:val="single" w:sz="4" w:space="0" w:color="auto"/>
            </w:tcBorders>
            <w:shd w:val="clear" w:color="auto" w:fill="808080" w:themeFill="background1" w:themeFillShade="80"/>
            <w:vAlign w:val="center"/>
          </w:tcPr>
          <w:p w:rsidR="009E2F71" w:rsidRPr="00B60A64" w:rsidRDefault="009E2F71" w:rsidP="009E2F71">
            <w:pPr>
              <w:jc w:val="center"/>
              <w:rPr>
                <w:b/>
              </w:rPr>
            </w:pPr>
            <w:r w:rsidRPr="00B60A64">
              <w:rPr>
                <w:b/>
              </w:rPr>
              <w:t>Risk level</w:t>
            </w:r>
          </w:p>
        </w:tc>
        <w:tc>
          <w:tcPr>
            <w:tcW w:w="2394" w:type="pct"/>
            <w:tcBorders>
              <w:top w:val="single" w:sz="4" w:space="0" w:color="auto"/>
            </w:tcBorders>
            <w:shd w:val="clear" w:color="auto" w:fill="808080" w:themeFill="background1" w:themeFillShade="80"/>
          </w:tcPr>
          <w:p w:rsidR="009E2F71" w:rsidRPr="00B60A64" w:rsidRDefault="009E2F71" w:rsidP="009E2F71">
            <w:pPr>
              <w:rPr>
                <w:b/>
              </w:rPr>
            </w:pPr>
            <w:r w:rsidRPr="00B60A64">
              <w:rPr>
                <w:b/>
              </w:rPr>
              <w:t>How to deal with it</w:t>
            </w:r>
          </w:p>
        </w:tc>
      </w:tr>
      <w:tr w:rsidR="009E2F71" w:rsidTr="000E5D90">
        <w:tc>
          <w:tcPr>
            <w:tcW w:w="976" w:type="pct"/>
            <w:tcBorders>
              <w:bottom w:val="single" w:sz="4" w:space="0" w:color="auto"/>
            </w:tcBorders>
            <w:shd w:val="clear" w:color="auto" w:fill="FFFFFF" w:themeFill="background1"/>
          </w:tcPr>
          <w:p w:rsidR="009E2F71" w:rsidRDefault="009E2F71" w:rsidP="009E2F71">
            <w:r>
              <w:t>Keeping up with the project timeline</w:t>
            </w:r>
          </w:p>
          <w:p w:rsidR="009E2F71" w:rsidRDefault="009E2F71" w:rsidP="009E2F71">
            <w:r>
              <w:t>(Gantt chart)</w:t>
            </w:r>
          </w:p>
        </w:tc>
        <w:tc>
          <w:tcPr>
            <w:tcW w:w="936" w:type="pct"/>
            <w:tcBorders>
              <w:bottom w:val="single" w:sz="4" w:space="0" w:color="auto"/>
            </w:tcBorders>
            <w:shd w:val="clear" w:color="auto" w:fill="FFFFFF" w:themeFill="background1"/>
          </w:tcPr>
          <w:p w:rsidR="009E2F71" w:rsidRDefault="009E2F71" w:rsidP="009E2F71">
            <w:r>
              <w:t>Not being able to complete all tasks by the time planned on the Gantt chart</w:t>
            </w:r>
          </w:p>
        </w:tc>
        <w:tc>
          <w:tcPr>
            <w:tcW w:w="694" w:type="pct"/>
            <w:tcBorders>
              <w:bottom w:val="single" w:sz="4" w:space="0" w:color="auto"/>
            </w:tcBorders>
            <w:shd w:val="clear" w:color="auto" w:fill="FFFFFF" w:themeFill="background1"/>
            <w:vAlign w:val="center"/>
          </w:tcPr>
          <w:p w:rsidR="009E2F71" w:rsidRDefault="009E2F71" w:rsidP="009E2F71">
            <w:pPr>
              <w:jc w:val="center"/>
            </w:pPr>
            <w:r>
              <w:t>moderate</w:t>
            </w:r>
          </w:p>
        </w:tc>
        <w:tc>
          <w:tcPr>
            <w:tcW w:w="2394" w:type="pct"/>
            <w:tcBorders>
              <w:bottom w:val="single" w:sz="4" w:space="0" w:color="auto"/>
            </w:tcBorders>
            <w:shd w:val="clear" w:color="auto" w:fill="FFFFFF" w:themeFill="background1"/>
          </w:tcPr>
          <w:p w:rsidR="009E2F71" w:rsidRDefault="009E2F71" w:rsidP="00B075CE">
            <w:r>
              <w:t xml:space="preserve">The programming team </w:t>
            </w:r>
            <w:r w:rsidR="00B075CE">
              <w:t>shall</w:t>
            </w:r>
            <w:r>
              <w:t xml:space="preserve"> update the QA manager and project leader on their progress, as often as </w:t>
            </w:r>
            <w:r w:rsidR="00B075CE">
              <w:t>possible</w:t>
            </w:r>
            <w:r>
              <w:t xml:space="preserve">; </w:t>
            </w:r>
            <w:r w:rsidR="00B075CE">
              <w:t>allowing the swift resolution of any problems that arise.</w:t>
            </w:r>
          </w:p>
        </w:tc>
      </w:tr>
      <w:tr w:rsidR="009E2F71" w:rsidTr="000E5D90">
        <w:tc>
          <w:tcPr>
            <w:tcW w:w="976" w:type="pct"/>
          </w:tcPr>
          <w:p w:rsidR="009E2F71" w:rsidRDefault="009E2F71" w:rsidP="009E2F71">
            <w:r>
              <w:t>Following the project specification</w:t>
            </w:r>
          </w:p>
        </w:tc>
        <w:tc>
          <w:tcPr>
            <w:tcW w:w="936" w:type="pct"/>
          </w:tcPr>
          <w:p w:rsidR="009E2F71" w:rsidRDefault="009E2F71" w:rsidP="009E2F71">
            <w:r>
              <w:t>Some parts of the project are missing, incomplete, or not what the specification asks for</w:t>
            </w:r>
          </w:p>
        </w:tc>
        <w:tc>
          <w:tcPr>
            <w:tcW w:w="694" w:type="pct"/>
            <w:vAlign w:val="center"/>
          </w:tcPr>
          <w:p w:rsidR="009E2F71" w:rsidRDefault="009E2F71" w:rsidP="009E2F71">
            <w:pPr>
              <w:jc w:val="center"/>
            </w:pPr>
            <w:r>
              <w:t>moderate</w:t>
            </w:r>
          </w:p>
        </w:tc>
        <w:tc>
          <w:tcPr>
            <w:tcW w:w="2394" w:type="pct"/>
          </w:tcPr>
          <w:p w:rsidR="00B075CE" w:rsidRDefault="009E2F71" w:rsidP="009E2F71">
            <w:r>
              <w:t xml:space="preserve">All points in the project specification </w:t>
            </w:r>
            <w:r w:rsidR="00B075CE">
              <w:t>shall</w:t>
            </w:r>
            <w:r>
              <w:t xml:space="preserve"> be implemented, </w:t>
            </w:r>
            <w:r w:rsidR="00B075CE">
              <w:t>with final responsibility for this lying with the project leader, who shall ensure that the project follows the specification.</w:t>
            </w:r>
          </w:p>
          <w:p w:rsidR="00B075CE" w:rsidRDefault="00B075CE" w:rsidP="009E2F71"/>
          <w:p w:rsidR="009E2F71" w:rsidRDefault="009E2F71" w:rsidP="009E2F71">
            <w:r>
              <w:t xml:space="preserve">Extensive testing of code </w:t>
            </w:r>
            <w:r w:rsidR="00B075CE">
              <w:t>shall take place</w:t>
            </w:r>
            <w:r>
              <w:t xml:space="preserve"> to ensure that everything works as planned.</w:t>
            </w:r>
          </w:p>
          <w:p w:rsidR="00B075CE" w:rsidRDefault="00B075CE" w:rsidP="009E2F71"/>
          <w:p w:rsidR="009E2F71" w:rsidRDefault="009E2F71" w:rsidP="00B075CE">
            <w:r>
              <w:t xml:space="preserve">The QA manager </w:t>
            </w:r>
            <w:r w:rsidR="00B075CE">
              <w:t>shall ensure that all documentation, code, and other work are both high-quality and comprehensive.</w:t>
            </w:r>
          </w:p>
        </w:tc>
      </w:tr>
      <w:tr w:rsidR="009E2F71" w:rsidTr="000E5D90">
        <w:tc>
          <w:tcPr>
            <w:tcW w:w="976" w:type="pct"/>
          </w:tcPr>
          <w:p w:rsidR="009E2F71" w:rsidRDefault="009E2F71" w:rsidP="009E2F71">
            <w:r>
              <w:t>Handing in the final version of the project</w:t>
            </w:r>
          </w:p>
        </w:tc>
        <w:tc>
          <w:tcPr>
            <w:tcW w:w="936" w:type="pct"/>
          </w:tcPr>
          <w:p w:rsidR="009E2F71" w:rsidRDefault="009E2F71" w:rsidP="009E2F71">
            <w:r>
              <w:t>Downtime on,</w:t>
            </w:r>
          </w:p>
          <w:p w:rsidR="009E2F71" w:rsidRDefault="009E2F71" w:rsidP="009E2F71">
            <w:r>
              <w:t xml:space="preserve">Blackboard / </w:t>
            </w:r>
            <w:r w:rsidR="0013514E">
              <w:t xml:space="preserve">University </w:t>
            </w:r>
            <w:r w:rsidR="00E106D9">
              <w:t>File store</w:t>
            </w:r>
            <w:r>
              <w:t xml:space="preserve"> / Git-hub /</w:t>
            </w:r>
          </w:p>
          <w:p w:rsidR="009E2F71" w:rsidRDefault="0013514E" w:rsidP="009E2F71">
            <w:r>
              <w:t>Aberystwyth University internet connection</w:t>
            </w:r>
          </w:p>
        </w:tc>
        <w:tc>
          <w:tcPr>
            <w:tcW w:w="694" w:type="pct"/>
            <w:vAlign w:val="center"/>
          </w:tcPr>
          <w:p w:rsidR="009E2F71" w:rsidRDefault="009E2F71" w:rsidP="009E2F71">
            <w:pPr>
              <w:jc w:val="center"/>
            </w:pPr>
            <w:r>
              <w:t>moderate</w:t>
            </w:r>
          </w:p>
        </w:tc>
        <w:tc>
          <w:tcPr>
            <w:tcW w:w="2394" w:type="pct"/>
          </w:tcPr>
          <w:p w:rsidR="00B075CE" w:rsidRDefault="00B075CE" w:rsidP="00B075CE">
            <w:r>
              <w:t>The team shall ensure that each stage of the project is ready to be submitted at least one day before the deadline. This will ensure that disruption fr</w:t>
            </w:r>
            <w:r w:rsidR="009E2F71">
              <w:t xml:space="preserve">om any downtime on Blackboard, </w:t>
            </w:r>
            <w:r w:rsidR="00962AD4">
              <w:t xml:space="preserve">the University </w:t>
            </w:r>
            <w:r w:rsidR="00E106D9">
              <w:t>file store</w:t>
            </w:r>
            <w:r>
              <w:t>, GitHub, or the University’s Internet connection.</w:t>
            </w:r>
          </w:p>
          <w:p w:rsidR="00B075CE" w:rsidRDefault="00B075CE" w:rsidP="00B075CE"/>
          <w:p w:rsidR="009E2F71" w:rsidRDefault="009E2F71" w:rsidP="00B075CE">
            <w:r>
              <w:t xml:space="preserve">Any downtime in these places </w:t>
            </w:r>
            <w:r w:rsidR="00B075CE">
              <w:t>is unlikely to last for longer than a day</w:t>
            </w:r>
            <w:r>
              <w:t xml:space="preserve">; so </w:t>
            </w:r>
            <w:r w:rsidR="00B075CE">
              <w:t>the</w:t>
            </w:r>
            <w:r>
              <w:t xml:space="preserve"> project </w:t>
            </w:r>
            <w:r w:rsidR="00B075CE">
              <w:t>can be immediately submitted once services resume.</w:t>
            </w:r>
          </w:p>
        </w:tc>
      </w:tr>
      <w:tr w:rsidR="009E2F71" w:rsidTr="000E5D90">
        <w:tc>
          <w:tcPr>
            <w:tcW w:w="976" w:type="pct"/>
            <w:tcBorders>
              <w:bottom w:val="single" w:sz="4" w:space="0" w:color="auto"/>
            </w:tcBorders>
          </w:tcPr>
          <w:p w:rsidR="009E2F71" w:rsidRDefault="009E2F71" w:rsidP="009E2F71">
            <w:r>
              <w:t>Storing parts of the project on an external storage device that you carry around with you</w:t>
            </w:r>
          </w:p>
        </w:tc>
        <w:tc>
          <w:tcPr>
            <w:tcW w:w="936" w:type="pct"/>
            <w:tcBorders>
              <w:bottom w:val="single" w:sz="4" w:space="0" w:color="auto"/>
            </w:tcBorders>
          </w:tcPr>
          <w:p w:rsidR="009E2F71" w:rsidRDefault="009E2F71" w:rsidP="009E2F71">
            <w:r>
              <w:t>You might lose your storage device, it could be stolen, or damaged by water</w:t>
            </w:r>
          </w:p>
        </w:tc>
        <w:tc>
          <w:tcPr>
            <w:tcW w:w="694" w:type="pct"/>
            <w:tcBorders>
              <w:bottom w:val="single" w:sz="4" w:space="0" w:color="auto"/>
            </w:tcBorders>
            <w:vAlign w:val="center"/>
          </w:tcPr>
          <w:p w:rsidR="009E2F71" w:rsidRDefault="009E2F71" w:rsidP="009E2F71">
            <w:pPr>
              <w:jc w:val="center"/>
            </w:pPr>
            <w:r>
              <w:t>moderate</w:t>
            </w:r>
          </w:p>
        </w:tc>
        <w:tc>
          <w:tcPr>
            <w:tcW w:w="2394" w:type="pct"/>
            <w:tcBorders>
              <w:bottom w:val="single" w:sz="4" w:space="0" w:color="auto"/>
            </w:tcBorders>
          </w:tcPr>
          <w:p w:rsidR="00101565" w:rsidRDefault="00101565" w:rsidP="00B075CE">
            <w:r>
              <w:t>All Files should be stored on Git-hub therefore</w:t>
            </w:r>
          </w:p>
          <w:p w:rsidR="00B075CE" w:rsidRDefault="00B075CE" w:rsidP="00B075CE">
            <w:r>
              <w:t>External storage shall not be carried around without reason, and additional backups should be made on a regular basis (e.g., daily at 6 p.m.)</w:t>
            </w:r>
          </w:p>
          <w:p w:rsidR="009E2F71" w:rsidRDefault="009E2F71" w:rsidP="009E2F71"/>
        </w:tc>
      </w:tr>
    </w:tbl>
    <w:p w:rsidR="009E2F71" w:rsidRDefault="009E2F71" w:rsidP="009E2F71"/>
    <w:p w:rsidR="00583676" w:rsidRDefault="00583676">
      <w:pPr>
        <w:rPr>
          <w:rFonts w:ascii="Helvetica" w:hAnsi="Helvetica"/>
          <w:b/>
        </w:rPr>
      </w:pPr>
      <w:bookmarkStart w:id="41" w:name="_Toc371431489"/>
      <w:r>
        <w:br w:type="page"/>
      </w:r>
    </w:p>
    <w:p w:rsidR="009E2F71" w:rsidRDefault="009E2F71" w:rsidP="00101565">
      <w:pPr>
        <w:pStyle w:val="Heading2"/>
      </w:pPr>
      <w:r>
        <w:lastRenderedPageBreak/>
        <w:t>Risks related to the usage of the program</w:t>
      </w:r>
      <w:bookmarkEnd w:id="41"/>
    </w:p>
    <w:p w:rsidR="009E2F71" w:rsidRDefault="009E2F71" w:rsidP="009E2F71"/>
    <w:tbl>
      <w:tblPr>
        <w:tblStyle w:val="TableGrid"/>
        <w:tblW w:w="5000" w:type="pct"/>
        <w:tblLook w:val="04A0" w:firstRow="1" w:lastRow="0" w:firstColumn="1" w:lastColumn="0" w:noHBand="0" w:noVBand="1"/>
      </w:tblPr>
      <w:tblGrid>
        <w:gridCol w:w="1723"/>
        <w:gridCol w:w="1723"/>
        <w:gridCol w:w="1410"/>
        <w:gridCol w:w="4387"/>
      </w:tblGrid>
      <w:tr w:rsidR="009E2F71" w:rsidTr="000E5D90">
        <w:tc>
          <w:tcPr>
            <w:tcW w:w="1559" w:type="dxa"/>
            <w:shd w:val="clear" w:color="auto" w:fill="808080" w:themeFill="background1" w:themeFillShade="80"/>
          </w:tcPr>
          <w:p w:rsidR="009E2F71" w:rsidRPr="008E42B1" w:rsidRDefault="009E2F71" w:rsidP="009E2F71">
            <w:pPr>
              <w:rPr>
                <w:b/>
              </w:rPr>
            </w:pPr>
            <w:r w:rsidRPr="008E42B1">
              <w:rPr>
                <w:b/>
              </w:rPr>
              <w:t>Task</w:t>
            </w:r>
          </w:p>
        </w:tc>
        <w:tc>
          <w:tcPr>
            <w:tcW w:w="1559" w:type="dxa"/>
            <w:shd w:val="clear" w:color="auto" w:fill="808080" w:themeFill="background1" w:themeFillShade="80"/>
          </w:tcPr>
          <w:p w:rsidR="009E2F71" w:rsidRPr="008E42B1" w:rsidRDefault="009E2F71" w:rsidP="009E2F71">
            <w:pPr>
              <w:rPr>
                <w:b/>
              </w:rPr>
            </w:pPr>
            <w:r>
              <w:rPr>
                <w:b/>
              </w:rPr>
              <w:t>Hazard</w:t>
            </w:r>
          </w:p>
        </w:tc>
        <w:tc>
          <w:tcPr>
            <w:tcW w:w="1276" w:type="dxa"/>
            <w:shd w:val="clear" w:color="auto" w:fill="808080" w:themeFill="background1" w:themeFillShade="80"/>
          </w:tcPr>
          <w:p w:rsidR="009E2F71" w:rsidRPr="008E42B1" w:rsidRDefault="009E2F71" w:rsidP="009E2F71">
            <w:pPr>
              <w:rPr>
                <w:b/>
              </w:rPr>
            </w:pPr>
            <w:r>
              <w:rPr>
                <w:b/>
              </w:rPr>
              <w:t>Risk level</w:t>
            </w:r>
          </w:p>
        </w:tc>
        <w:tc>
          <w:tcPr>
            <w:tcW w:w="3969" w:type="dxa"/>
            <w:shd w:val="clear" w:color="auto" w:fill="808080" w:themeFill="background1" w:themeFillShade="80"/>
          </w:tcPr>
          <w:p w:rsidR="009E2F71" w:rsidRPr="008E42B1" w:rsidRDefault="009E2F71" w:rsidP="009E2F71">
            <w:pPr>
              <w:rPr>
                <w:b/>
              </w:rPr>
            </w:pPr>
            <w:r>
              <w:rPr>
                <w:b/>
              </w:rPr>
              <w:t>How to deal with it</w:t>
            </w:r>
          </w:p>
        </w:tc>
      </w:tr>
      <w:tr w:rsidR="009E2F71" w:rsidTr="000E5D90">
        <w:tc>
          <w:tcPr>
            <w:tcW w:w="1559" w:type="dxa"/>
          </w:tcPr>
          <w:p w:rsidR="009E2F71" w:rsidRDefault="009E2F71" w:rsidP="009E2F71">
            <w:r>
              <w:t>Loading the map</w:t>
            </w:r>
          </w:p>
        </w:tc>
        <w:tc>
          <w:tcPr>
            <w:tcW w:w="1559" w:type="dxa"/>
          </w:tcPr>
          <w:p w:rsidR="009E2F71" w:rsidRDefault="009E2F71" w:rsidP="009E2F71">
            <w:r>
              <w:t>No connection to the internet, or too slow to load the entire map</w:t>
            </w:r>
          </w:p>
        </w:tc>
        <w:tc>
          <w:tcPr>
            <w:tcW w:w="1276" w:type="dxa"/>
            <w:vAlign w:val="center"/>
          </w:tcPr>
          <w:p w:rsidR="009E2F71" w:rsidRDefault="009E2F71" w:rsidP="009E2F71">
            <w:pPr>
              <w:jc w:val="center"/>
            </w:pPr>
            <w:r>
              <w:t>low</w:t>
            </w:r>
          </w:p>
        </w:tc>
        <w:tc>
          <w:tcPr>
            <w:tcW w:w="3969" w:type="dxa"/>
          </w:tcPr>
          <w:p w:rsidR="009E2F71" w:rsidRDefault="00CC38DC" w:rsidP="009E2F71">
            <w:r>
              <w:t>If connection to the Internet is checked before</w:t>
            </w:r>
            <w:r w:rsidR="009E2F71">
              <w:t xml:space="preserve"> the user gets the chance to start a new walk</w:t>
            </w:r>
            <w:r>
              <w:t>, one can</w:t>
            </w:r>
            <w:r w:rsidR="009E2F71">
              <w:t xml:space="preserve"> make sure that no grey areas appear on the map.</w:t>
            </w:r>
          </w:p>
          <w:p w:rsidR="00CC38DC" w:rsidRDefault="00CC38DC" w:rsidP="009E2F71"/>
          <w:p w:rsidR="00CC38DC" w:rsidRDefault="00CC38DC" w:rsidP="009E2F71">
            <w:r>
              <w:t>Alternatively, if a version of the map of Ceredigion is available offline, the team shall</w:t>
            </w:r>
            <w:r w:rsidR="009E2F71">
              <w:t xml:space="preserve"> only have to worry about the GPS reading coordinates correctly.</w:t>
            </w:r>
          </w:p>
          <w:p w:rsidR="00CC38DC" w:rsidRDefault="00CC38DC" w:rsidP="009E2F71"/>
          <w:p w:rsidR="009E2F71" w:rsidRDefault="009E2F71" w:rsidP="009E2F71">
            <w:r>
              <w:t xml:space="preserve">If the coordinates are correct, </w:t>
            </w:r>
            <w:r w:rsidR="00CC38DC">
              <w:t>one</w:t>
            </w:r>
            <w:r>
              <w:t xml:space="preserve"> should be able to switch from the offline-version of the map to the online </w:t>
            </w:r>
            <w:r w:rsidR="00CC38DC">
              <w:t>when Internet connection is resumed.</w:t>
            </w:r>
          </w:p>
          <w:p w:rsidR="00CC38DC" w:rsidRDefault="00CC38DC" w:rsidP="009E2F71"/>
          <w:p w:rsidR="009E2F71" w:rsidRDefault="009E2F71" w:rsidP="00CC38DC">
            <w:r>
              <w:t xml:space="preserve">(This should require the app to </w:t>
            </w:r>
            <w:r w:rsidR="00CC38DC">
              <w:t>check for</w:t>
            </w:r>
            <w:r>
              <w:t xml:space="preserve"> a new version of the offline</w:t>
            </w:r>
            <w:r w:rsidR="00CC38DC">
              <w:t xml:space="preserve"> </w:t>
            </w:r>
            <w:r>
              <w:t>map regularly, for maintainability purposes)</w:t>
            </w:r>
          </w:p>
        </w:tc>
      </w:tr>
      <w:tr w:rsidR="009E2F71" w:rsidTr="000E5D90">
        <w:tc>
          <w:tcPr>
            <w:tcW w:w="1559" w:type="dxa"/>
          </w:tcPr>
          <w:p w:rsidR="009E2F71" w:rsidRDefault="009E2F71" w:rsidP="009E2F71">
            <w:r>
              <w:t>Displaying a list of existing routes</w:t>
            </w:r>
          </w:p>
        </w:tc>
        <w:tc>
          <w:tcPr>
            <w:tcW w:w="1559" w:type="dxa"/>
          </w:tcPr>
          <w:p w:rsidR="009E2F71" w:rsidRDefault="009E2F71" w:rsidP="009E2F71">
            <w:r>
              <w:t>The map has changed after the route was made</w:t>
            </w:r>
          </w:p>
        </w:tc>
        <w:tc>
          <w:tcPr>
            <w:tcW w:w="1276" w:type="dxa"/>
            <w:vAlign w:val="center"/>
          </w:tcPr>
          <w:p w:rsidR="009E2F71" w:rsidRDefault="009E2F71" w:rsidP="009E2F71">
            <w:pPr>
              <w:jc w:val="center"/>
            </w:pPr>
            <w:r>
              <w:t>low</w:t>
            </w:r>
          </w:p>
        </w:tc>
        <w:tc>
          <w:tcPr>
            <w:tcW w:w="3969" w:type="dxa"/>
          </w:tcPr>
          <w:p w:rsidR="009E2F71" w:rsidRDefault="009E2F71" w:rsidP="009E2F71">
            <w:r>
              <w:t xml:space="preserve">If the map is different from when the route was made, </w:t>
            </w:r>
            <w:r w:rsidR="00CC38DC">
              <w:t>it is possible that the resultant route will</w:t>
            </w:r>
            <w:r>
              <w:t xml:space="preserve"> end up showing a route that cross over train tracks and through residential houses.</w:t>
            </w:r>
          </w:p>
          <w:p w:rsidR="009E2F71" w:rsidRDefault="009E2F71" w:rsidP="009E2F71"/>
          <w:p w:rsidR="009E2F71" w:rsidRDefault="00CC38DC" w:rsidP="00CC38DC">
            <w:r>
              <w:t>A possible response is to store the map along with a route. However, this may result in too much data being stored locally.</w:t>
            </w:r>
          </w:p>
        </w:tc>
      </w:tr>
      <w:tr w:rsidR="009E2F71" w:rsidTr="000E5D90">
        <w:tc>
          <w:tcPr>
            <w:tcW w:w="1559" w:type="dxa"/>
          </w:tcPr>
          <w:p w:rsidR="009E2F71" w:rsidRDefault="009E2F71" w:rsidP="009E2F71">
            <w:r>
              <w:t>Using the UI</w:t>
            </w:r>
          </w:p>
        </w:tc>
        <w:tc>
          <w:tcPr>
            <w:tcW w:w="1559" w:type="dxa"/>
          </w:tcPr>
          <w:p w:rsidR="009E2F71" w:rsidRDefault="00CC38DC" w:rsidP="009E2F71">
            <w:r>
              <w:t>The application is run without a touch screen.</w:t>
            </w:r>
          </w:p>
        </w:tc>
        <w:tc>
          <w:tcPr>
            <w:tcW w:w="1276" w:type="dxa"/>
            <w:vAlign w:val="center"/>
          </w:tcPr>
          <w:p w:rsidR="009E2F71" w:rsidRDefault="009E2F71" w:rsidP="009E2F71">
            <w:pPr>
              <w:jc w:val="center"/>
            </w:pPr>
            <w:r>
              <w:t>low</w:t>
            </w:r>
          </w:p>
        </w:tc>
        <w:tc>
          <w:tcPr>
            <w:tcW w:w="3969" w:type="dxa"/>
          </w:tcPr>
          <w:p w:rsidR="009E2F71" w:rsidRDefault="00CC38DC" w:rsidP="009E2F71">
            <w:r>
              <w:t xml:space="preserve">No certified </w:t>
            </w:r>
            <w:r w:rsidR="0013514E">
              <w:t>Android</w:t>
            </w:r>
            <w:r>
              <w:t xml:space="preserve"> phone lacks a touch screen </w:t>
            </w:r>
            <w:sdt>
              <w:sdtPr>
                <w:id w:val="-1591840672"/>
                <w:citation/>
              </w:sdtPr>
              <w:sdtContent>
                <w:r>
                  <w:fldChar w:fldCharType="begin"/>
                </w:r>
                <w:r>
                  <w:instrText xml:space="preserve"> CITATION Com13 \l 2057 </w:instrText>
                </w:r>
                <w:r>
                  <w:fldChar w:fldCharType="separate"/>
                </w:r>
                <w:r w:rsidR="001A17AF">
                  <w:rPr>
                    <w:noProof/>
                  </w:rPr>
                  <w:t>(13)</w:t>
                </w:r>
                <w:r>
                  <w:fldChar w:fldCharType="end"/>
                </w:r>
              </w:sdtContent>
            </w:sdt>
            <w:r>
              <w:t xml:space="preserve">. The </w:t>
            </w:r>
            <w:r w:rsidR="0013514E">
              <w:t>Android</w:t>
            </w:r>
            <w:r>
              <w:t xml:space="preserve"> developers recommend that one assumes that all </w:t>
            </w:r>
            <w:r w:rsidR="0013514E">
              <w:t>Android</w:t>
            </w:r>
            <w:r>
              <w:t xml:space="preserve"> phones have a touch-screen, making this risk a very low priority.</w:t>
            </w:r>
          </w:p>
        </w:tc>
      </w:tr>
      <w:tr w:rsidR="009E2F71" w:rsidTr="000E5D90">
        <w:tc>
          <w:tcPr>
            <w:tcW w:w="1559" w:type="dxa"/>
          </w:tcPr>
          <w:p w:rsidR="009E2F71" w:rsidRDefault="009E2F71" w:rsidP="009E2F71">
            <w:r>
              <w:t>Using the help-screen(s)</w:t>
            </w:r>
          </w:p>
        </w:tc>
        <w:tc>
          <w:tcPr>
            <w:tcW w:w="1559" w:type="dxa"/>
          </w:tcPr>
          <w:p w:rsidR="009E2F71" w:rsidRDefault="009E2F71" w:rsidP="009E2F71">
            <w:r>
              <w:t>The help-screen is too descriptive, or does not cover all problems</w:t>
            </w:r>
          </w:p>
        </w:tc>
        <w:tc>
          <w:tcPr>
            <w:tcW w:w="1276" w:type="dxa"/>
            <w:vAlign w:val="center"/>
          </w:tcPr>
          <w:p w:rsidR="009E2F71" w:rsidRDefault="009E2F71" w:rsidP="009E2F71">
            <w:pPr>
              <w:jc w:val="center"/>
            </w:pPr>
            <w:r>
              <w:t>low</w:t>
            </w:r>
          </w:p>
        </w:tc>
        <w:tc>
          <w:tcPr>
            <w:tcW w:w="3969" w:type="dxa"/>
          </w:tcPr>
          <w:p w:rsidR="00CC38DC" w:rsidRDefault="00CC38DC" w:rsidP="00CC38DC">
            <w:r>
              <w:t>The QA manager shall take oversight of all help-screens. Usability tests shall take place to ensure that the help screens are helpful.</w:t>
            </w:r>
          </w:p>
          <w:p w:rsidR="009E2F71" w:rsidRDefault="009E2F71" w:rsidP="009E2F71"/>
        </w:tc>
      </w:tr>
      <w:tr w:rsidR="009E2F71" w:rsidTr="000E5D90">
        <w:tc>
          <w:tcPr>
            <w:tcW w:w="1559" w:type="dxa"/>
          </w:tcPr>
          <w:p w:rsidR="009E2F71" w:rsidRDefault="009E2F71" w:rsidP="009E2F71">
            <w:r>
              <w:t>Creating a new point of interest</w:t>
            </w:r>
          </w:p>
        </w:tc>
        <w:tc>
          <w:tcPr>
            <w:tcW w:w="1559" w:type="dxa"/>
          </w:tcPr>
          <w:p w:rsidR="009E2F71" w:rsidRDefault="009E2F71" w:rsidP="009E2F71">
            <w:r>
              <w:t>Help screen is not available</w:t>
            </w:r>
          </w:p>
        </w:tc>
        <w:tc>
          <w:tcPr>
            <w:tcW w:w="1276" w:type="dxa"/>
            <w:vAlign w:val="center"/>
          </w:tcPr>
          <w:p w:rsidR="009E2F71" w:rsidRDefault="009E2F71" w:rsidP="009E2F71">
            <w:pPr>
              <w:jc w:val="center"/>
            </w:pPr>
            <w:r>
              <w:t>moderate</w:t>
            </w:r>
          </w:p>
        </w:tc>
        <w:tc>
          <w:tcPr>
            <w:tcW w:w="3969" w:type="dxa"/>
          </w:tcPr>
          <w:p w:rsidR="00CC38DC" w:rsidRDefault="00CC38DC" w:rsidP="00CC38DC">
            <w:r>
              <w:t>The developers shall ensure that the help screen is available.</w:t>
            </w:r>
          </w:p>
          <w:p w:rsidR="00CC38DC" w:rsidRDefault="00CC38DC" w:rsidP="00CC38DC"/>
          <w:p w:rsidR="009E2F71" w:rsidRDefault="009E2F71" w:rsidP="00CC38DC">
            <w:r>
              <w:t xml:space="preserve">If </w:t>
            </w:r>
            <w:r w:rsidR="00CC38DC">
              <w:t xml:space="preserve">a set of help-screens are only displayed in this portion of the program, </w:t>
            </w:r>
            <w:r>
              <w:t xml:space="preserve">the other set of help-screens </w:t>
            </w:r>
            <w:r w:rsidR="00CC38DC">
              <w:t xml:space="preserve">will feel less </w:t>
            </w:r>
            <w:r>
              <w:t xml:space="preserve">large and </w:t>
            </w:r>
            <w:r w:rsidR="00CC38DC">
              <w:t>easier to navigate</w:t>
            </w:r>
            <w:r>
              <w:t>.</w:t>
            </w:r>
          </w:p>
        </w:tc>
      </w:tr>
      <w:tr w:rsidR="009E2F71" w:rsidTr="000E5D90">
        <w:tc>
          <w:tcPr>
            <w:tcW w:w="1559" w:type="dxa"/>
          </w:tcPr>
          <w:p w:rsidR="009E2F71" w:rsidRDefault="009E2F71" w:rsidP="009E2F71">
            <w:r>
              <w:t>Viewing the map</w:t>
            </w:r>
          </w:p>
        </w:tc>
        <w:tc>
          <w:tcPr>
            <w:tcW w:w="1559" w:type="dxa"/>
          </w:tcPr>
          <w:p w:rsidR="009E2F71" w:rsidRDefault="009E2F71" w:rsidP="009E2F71">
            <w:r>
              <w:t>The map is currently loading, and only displaying a grey area</w:t>
            </w:r>
          </w:p>
        </w:tc>
        <w:tc>
          <w:tcPr>
            <w:tcW w:w="1276" w:type="dxa"/>
            <w:vAlign w:val="center"/>
          </w:tcPr>
          <w:p w:rsidR="009E2F71" w:rsidRDefault="009E2F71" w:rsidP="009E2F71">
            <w:pPr>
              <w:jc w:val="center"/>
            </w:pPr>
            <w:r>
              <w:t>low</w:t>
            </w:r>
          </w:p>
        </w:tc>
        <w:tc>
          <w:tcPr>
            <w:tcW w:w="3969" w:type="dxa"/>
          </w:tcPr>
          <w:p w:rsidR="00CC38DC" w:rsidRDefault="00CC38DC" w:rsidP="009E2F71">
            <w:r>
              <w:t>The user must be aware of any delays in loading the map.</w:t>
            </w:r>
          </w:p>
          <w:p w:rsidR="00CC38DC" w:rsidRDefault="00CC38DC" w:rsidP="009E2F71"/>
          <w:p w:rsidR="009E2F71" w:rsidRDefault="00CC38DC" w:rsidP="00CC38DC">
            <w:r>
              <w:t xml:space="preserve">A small </w:t>
            </w:r>
            <w:r w:rsidR="009E2F71">
              <w:t xml:space="preserve">animation or textbox </w:t>
            </w:r>
            <w:r>
              <w:t xml:space="preserve">shall be added </w:t>
            </w:r>
            <w:r w:rsidR="009E2F71">
              <w:t xml:space="preserve">to inform the user that the map is loading; </w:t>
            </w:r>
            <w:r>
              <w:t>thereby</w:t>
            </w:r>
            <w:r w:rsidR="009E2F71">
              <w:t xml:space="preserve"> avoid</w:t>
            </w:r>
            <w:r>
              <w:t>ing</w:t>
            </w:r>
            <w:r w:rsidR="009E2F71">
              <w:t xml:space="preserve"> any confusion as to why parts of the map are missing.</w:t>
            </w:r>
          </w:p>
        </w:tc>
      </w:tr>
      <w:tr w:rsidR="009E2F71" w:rsidTr="000E5D90">
        <w:tc>
          <w:tcPr>
            <w:tcW w:w="1559" w:type="dxa"/>
          </w:tcPr>
          <w:p w:rsidR="009E2F71" w:rsidRDefault="009E2F71" w:rsidP="009E2F71">
            <w:r>
              <w:t>Cancelling / confirming the submission</w:t>
            </w:r>
          </w:p>
        </w:tc>
        <w:tc>
          <w:tcPr>
            <w:tcW w:w="1559" w:type="dxa"/>
          </w:tcPr>
          <w:p w:rsidR="009E2F71" w:rsidRDefault="009E2F71" w:rsidP="009E2F71">
            <w:r>
              <w:t>The confirm – decline buttons have switched places from where they were on the previous screen</w:t>
            </w:r>
          </w:p>
        </w:tc>
        <w:tc>
          <w:tcPr>
            <w:tcW w:w="1276" w:type="dxa"/>
            <w:vAlign w:val="center"/>
          </w:tcPr>
          <w:p w:rsidR="009E2F71" w:rsidRDefault="009E2F71" w:rsidP="009E2F71">
            <w:pPr>
              <w:jc w:val="center"/>
            </w:pPr>
            <w:r>
              <w:t>low</w:t>
            </w:r>
          </w:p>
        </w:tc>
        <w:tc>
          <w:tcPr>
            <w:tcW w:w="3969" w:type="dxa"/>
          </w:tcPr>
          <w:p w:rsidR="009E2F71" w:rsidRDefault="009E2F71" w:rsidP="009E2F71">
            <w:r>
              <w:t xml:space="preserve">If </w:t>
            </w:r>
            <w:r w:rsidR="00CC38DC">
              <w:t xml:space="preserve">one </w:t>
            </w:r>
            <w:r>
              <w:t>press</w:t>
            </w:r>
            <w:r w:rsidR="00CC38DC">
              <w:t>es</w:t>
            </w:r>
            <w:r>
              <w:t xml:space="preserve"> buttons without reading what they say, having the “cancel” / “confirm” buttons in different positions in the “Review submission screen”, “Cancel upload screen”, and “Upload confirmation screen”, could result in someone unintentionally deleting their walk.</w:t>
            </w:r>
          </w:p>
          <w:p w:rsidR="009E2F71" w:rsidRDefault="009E2F71" w:rsidP="009E2F71"/>
          <w:p w:rsidR="004E4AAA" w:rsidRDefault="004E4AAA" w:rsidP="004E4AAA">
            <w:r>
              <w:t>Designs will ensure that the ‘default’ option is always to the right of the ‘cancel’ button, or equivalent.</w:t>
            </w:r>
          </w:p>
        </w:tc>
      </w:tr>
      <w:tr w:rsidR="009E2F71" w:rsidTr="000E5D90">
        <w:tc>
          <w:tcPr>
            <w:tcW w:w="1559" w:type="dxa"/>
          </w:tcPr>
          <w:p w:rsidR="009E2F71" w:rsidRDefault="009E2F71" w:rsidP="009E2F71">
            <w:r>
              <w:t xml:space="preserve">Editing the walking tour </w:t>
            </w:r>
            <w:r>
              <w:lastRenderedPageBreak/>
              <w:t>before submitting it</w:t>
            </w:r>
          </w:p>
        </w:tc>
        <w:tc>
          <w:tcPr>
            <w:tcW w:w="1559" w:type="dxa"/>
          </w:tcPr>
          <w:p w:rsidR="009E2F71" w:rsidRDefault="009E2F71" w:rsidP="009E2F71">
            <w:r>
              <w:lastRenderedPageBreak/>
              <w:t xml:space="preserve">Should we have a separate “edit” </w:t>
            </w:r>
            <w:r>
              <w:lastRenderedPageBreak/>
              <w:t>button, to prevent someone from accidentally changing some information?</w:t>
            </w:r>
          </w:p>
        </w:tc>
        <w:tc>
          <w:tcPr>
            <w:tcW w:w="1276" w:type="dxa"/>
            <w:vAlign w:val="center"/>
          </w:tcPr>
          <w:p w:rsidR="009E2F71" w:rsidRDefault="009E2F71" w:rsidP="009E2F71">
            <w:pPr>
              <w:jc w:val="center"/>
            </w:pPr>
            <w:r>
              <w:lastRenderedPageBreak/>
              <w:t>low</w:t>
            </w:r>
          </w:p>
        </w:tc>
        <w:tc>
          <w:tcPr>
            <w:tcW w:w="3969" w:type="dxa"/>
          </w:tcPr>
          <w:p w:rsidR="009E2F71" w:rsidRDefault="009E2F71" w:rsidP="009E2F71">
            <w:r>
              <w:t xml:space="preserve">If </w:t>
            </w:r>
            <w:r w:rsidR="004E4AAA">
              <w:t>it is made</w:t>
            </w:r>
            <w:r>
              <w:t xml:space="preserve"> very clear that the user is editing the submission, by bringing up a new window when </w:t>
            </w:r>
            <w:r>
              <w:lastRenderedPageBreak/>
              <w:t>you click on any of the information in the submission, acc</w:t>
            </w:r>
            <w:r w:rsidR="004E4AAA">
              <w:t>idental deletion of information can be avoided.</w:t>
            </w:r>
          </w:p>
          <w:p w:rsidR="004E4AAA" w:rsidRDefault="004E4AAA" w:rsidP="009E2F71"/>
          <w:p w:rsidR="009E2F71" w:rsidRDefault="009E2F71" w:rsidP="004E4AAA">
            <w:r>
              <w:t xml:space="preserve">This is a small problem, and probably not a huge deal </w:t>
            </w:r>
            <w:r w:rsidR="0013514E">
              <w:t>as you</w:t>
            </w:r>
            <w:r>
              <w:t xml:space="preserve"> can edit the walking</w:t>
            </w:r>
            <w:r w:rsidR="004E4AAA">
              <w:t>-tour after submission as well, although it might look better.</w:t>
            </w:r>
          </w:p>
        </w:tc>
      </w:tr>
      <w:tr w:rsidR="009E2F71" w:rsidTr="000E5D90">
        <w:tc>
          <w:tcPr>
            <w:tcW w:w="1559" w:type="dxa"/>
          </w:tcPr>
          <w:p w:rsidR="009E2F71" w:rsidRDefault="009E2F71" w:rsidP="009E2F71">
            <w:r>
              <w:lastRenderedPageBreak/>
              <w:t>Cancelling any other parts of the program</w:t>
            </w:r>
          </w:p>
        </w:tc>
        <w:tc>
          <w:tcPr>
            <w:tcW w:w="1559" w:type="dxa"/>
          </w:tcPr>
          <w:p w:rsidR="009E2F71" w:rsidRDefault="009E2F71" w:rsidP="009E2F71">
            <w:r>
              <w:t>As far as I can tell, there is no way to go back to the previous screen in: “Display existing routes</w:t>
            </w:r>
            <w:r w:rsidR="0013514E">
              <w:t>”</w:t>
            </w:r>
            <w:r>
              <w:t>, “Create new route”, “create new point of interest”, or the “Help” screens.</w:t>
            </w:r>
          </w:p>
        </w:tc>
        <w:tc>
          <w:tcPr>
            <w:tcW w:w="1276" w:type="dxa"/>
            <w:vAlign w:val="center"/>
          </w:tcPr>
          <w:p w:rsidR="009E2F71" w:rsidRDefault="009E2F71" w:rsidP="009E2F71">
            <w:pPr>
              <w:jc w:val="center"/>
            </w:pPr>
            <w:r>
              <w:t>moderate</w:t>
            </w:r>
          </w:p>
        </w:tc>
        <w:tc>
          <w:tcPr>
            <w:tcW w:w="3969" w:type="dxa"/>
          </w:tcPr>
          <w:p w:rsidR="009E2F71" w:rsidRDefault="009E2F71" w:rsidP="009E2F71">
            <w:r>
              <w:t xml:space="preserve">If </w:t>
            </w:r>
            <w:r w:rsidR="004E4AAA">
              <w:t>one</w:t>
            </w:r>
            <w:r>
              <w:t xml:space="preserve"> cannot cancel “create new route”, then </w:t>
            </w:r>
            <w:r w:rsidR="004E4AAA">
              <w:t>one</w:t>
            </w:r>
            <w:r>
              <w:t xml:space="preserve"> would have to first create a route, and then cancel the route, and finally going back to the start screen.</w:t>
            </w:r>
          </w:p>
          <w:p w:rsidR="009E2F71" w:rsidRDefault="009E2F71" w:rsidP="009E2F71"/>
          <w:p w:rsidR="009E2F71" w:rsidRDefault="009E2F71" w:rsidP="009E2F71">
            <w:r>
              <w:t xml:space="preserve">If </w:t>
            </w:r>
            <w:r w:rsidR="004E4AAA">
              <w:t>one</w:t>
            </w:r>
            <w:r>
              <w:t xml:space="preserve"> cannot cancel “create new point of interest”, then </w:t>
            </w:r>
            <w:r w:rsidR="004E4AAA">
              <w:t>one</w:t>
            </w:r>
            <w:r>
              <w:t xml:space="preserve"> would be forced to create a new POI, and then delete it again when you are submitting the walking-tour.</w:t>
            </w:r>
          </w:p>
          <w:p w:rsidR="009E2F71" w:rsidRDefault="009E2F71" w:rsidP="009E2F71"/>
          <w:p w:rsidR="009E2F71" w:rsidRDefault="009E2F71" w:rsidP="004E4AAA">
            <w:r>
              <w:t xml:space="preserve">If there is no obvious way to </w:t>
            </w:r>
            <w:r w:rsidR="004E4AAA">
              <w:t xml:space="preserve">exit the “Help-screen”, some </w:t>
            </w:r>
            <w:r>
              <w:t xml:space="preserve">users might get stuck in there, and </w:t>
            </w:r>
            <w:r w:rsidR="003734C3">
              <w:t xml:space="preserve">be </w:t>
            </w:r>
            <w:bookmarkStart w:id="42" w:name="_GoBack"/>
            <w:bookmarkEnd w:id="42"/>
            <w:r>
              <w:t>forced to restart the entire program.</w:t>
            </w:r>
          </w:p>
        </w:tc>
      </w:tr>
      <w:tr w:rsidR="009E2F71" w:rsidTr="000E5D90">
        <w:tc>
          <w:tcPr>
            <w:tcW w:w="1559" w:type="dxa"/>
          </w:tcPr>
          <w:p w:rsidR="009E2F71" w:rsidRDefault="009E2F71" w:rsidP="009E2F71">
            <w:r>
              <w:t>Removing a Point of interest</w:t>
            </w:r>
          </w:p>
        </w:tc>
        <w:tc>
          <w:tcPr>
            <w:tcW w:w="1559" w:type="dxa"/>
          </w:tcPr>
          <w:p w:rsidR="009E2F71" w:rsidRDefault="009E2F71" w:rsidP="009E2F71">
            <w:r>
              <w:t>There is no way to remove a POI in the “View map screen”</w:t>
            </w:r>
          </w:p>
        </w:tc>
        <w:tc>
          <w:tcPr>
            <w:tcW w:w="1276" w:type="dxa"/>
            <w:vAlign w:val="center"/>
          </w:tcPr>
          <w:p w:rsidR="009E2F71" w:rsidRDefault="009E2F71" w:rsidP="009E2F71">
            <w:pPr>
              <w:jc w:val="center"/>
            </w:pPr>
            <w:r>
              <w:t>low</w:t>
            </w:r>
          </w:p>
        </w:tc>
        <w:tc>
          <w:tcPr>
            <w:tcW w:w="3969" w:type="dxa"/>
          </w:tcPr>
          <w:p w:rsidR="009E2F71" w:rsidRDefault="004E4AAA" w:rsidP="009E2F71">
            <w:r>
              <w:t>Users should</w:t>
            </w:r>
            <w:r w:rsidR="009E2F71">
              <w:t xml:space="preserve"> be able to remove any points of interest that </w:t>
            </w:r>
            <w:r>
              <w:t>they</w:t>
            </w:r>
            <w:r w:rsidR="009E2F71">
              <w:t xml:space="preserve"> do not want from the map.</w:t>
            </w:r>
          </w:p>
          <w:p w:rsidR="004E4AAA" w:rsidRDefault="004E4AAA" w:rsidP="009E2F71"/>
          <w:p w:rsidR="009E2F71" w:rsidRDefault="0013514E" w:rsidP="009E2F71">
            <w:r>
              <w:t>However, being able to remove them whilst reviewing the submission may not be e</w:t>
            </w:r>
            <w:r w:rsidR="006957FF">
              <w:t xml:space="preserve">nough; for example, placing </w:t>
            </w:r>
            <w:r w:rsidR="006B75D0">
              <w:t>POI</w:t>
            </w:r>
            <w:r>
              <w:t xml:space="preserve"> in a slightly incorrect location, and want to relocate it.</w:t>
            </w:r>
          </w:p>
          <w:p w:rsidR="004E4AAA" w:rsidRDefault="004E4AAA" w:rsidP="009E2F71"/>
          <w:p w:rsidR="009E2F71" w:rsidRDefault="009E2F71" w:rsidP="004E4AAA">
            <w:r>
              <w:t>(</w:t>
            </w:r>
            <w:r w:rsidR="004E4AAA">
              <w:t>An example of this might be</w:t>
            </w:r>
            <w:r>
              <w:t xml:space="preserve"> inaccurate GPS-coordinates</w:t>
            </w:r>
            <w:r w:rsidR="004E4AAA">
              <w:t>.</w:t>
            </w:r>
            <w:r>
              <w:t>)</w:t>
            </w:r>
          </w:p>
        </w:tc>
      </w:tr>
    </w:tbl>
    <w:p w:rsidR="004E4AAA" w:rsidRDefault="004E4AAA" w:rsidP="00D048DA"/>
    <w:p w:rsidR="004E4AAA" w:rsidRDefault="004E4AAA">
      <w:r>
        <w:br w:type="page"/>
      </w:r>
    </w:p>
    <w:bookmarkStart w:id="43" w:name="_Toc371431490" w:displacedByCustomXml="next"/>
    <w:sdt>
      <w:sdtPr>
        <w:rPr>
          <w:rFonts w:ascii="Times New Roman" w:hAnsi="Times New Roman"/>
          <w:b w:val="0"/>
          <w:caps w:val="0"/>
          <w:kern w:val="0"/>
          <w:sz w:val="20"/>
        </w:rPr>
        <w:id w:val="1395010888"/>
        <w:docPartObj>
          <w:docPartGallery w:val="Bibliographies"/>
          <w:docPartUnique/>
        </w:docPartObj>
      </w:sdtPr>
      <w:sdtContent>
        <w:p w:rsidR="00F25DC3" w:rsidRDefault="00F25DC3" w:rsidP="00F25DC3">
          <w:pPr>
            <w:pStyle w:val="Heading1"/>
          </w:pPr>
          <w:r>
            <w:t>References</w:t>
          </w:r>
          <w:bookmarkEnd w:id="43"/>
        </w:p>
        <w:sdt>
          <w:sdtPr>
            <w:id w:val="111145805"/>
            <w:bibliography/>
          </w:sdtPr>
          <w:sdtContent>
            <w:p w:rsidR="001A17AF" w:rsidRDefault="00F25DC3" w:rsidP="001A17AF">
              <w:pPr>
                <w:pStyle w:val="Bibliography"/>
                <w:rPr>
                  <w:noProof/>
                </w:rPr>
              </w:pPr>
              <w:r>
                <w:fldChar w:fldCharType="begin"/>
              </w:r>
              <w:r>
                <w:instrText xml:space="preserve"> BIBLIOGRAPHY </w:instrText>
              </w:r>
              <w:r>
                <w:fldChar w:fldCharType="separate"/>
              </w:r>
              <w:r w:rsidR="001A17AF">
                <w:rPr>
                  <w:noProof/>
                </w:rPr>
                <w:t xml:space="preserve">1. Android 4.2 APIs. </w:t>
              </w:r>
              <w:r w:rsidR="001A17AF">
                <w:rPr>
                  <w:i/>
                  <w:iCs/>
                  <w:noProof/>
                </w:rPr>
                <w:t xml:space="preserve">Android Developers. </w:t>
              </w:r>
              <w:r w:rsidR="001A17AF">
                <w:rPr>
                  <w:noProof/>
                </w:rPr>
                <w:t>[Online] [Cited: 5 November 2013.] http://developer.android.com/about/versions/android-4.2.html.</w:t>
              </w:r>
            </w:p>
            <w:p w:rsidR="001A17AF" w:rsidRDefault="001A17AF" w:rsidP="001A17AF">
              <w:pPr>
                <w:pStyle w:val="Bibliography"/>
                <w:rPr>
                  <w:noProof/>
                </w:rPr>
              </w:pPr>
              <w:r>
                <w:rPr>
                  <w:noProof/>
                </w:rPr>
                <w:t xml:space="preserve">2. Gingerbread. </w:t>
              </w:r>
              <w:r>
                <w:rPr>
                  <w:i/>
                  <w:iCs/>
                  <w:noProof/>
                </w:rPr>
                <w:t xml:space="preserve">Android Developers. </w:t>
              </w:r>
              <w:r>
                <w:rPr>
                  <w:noProof/>
                </w:rPr>
                <w:t>[Online] [Cited: 5 November 2013.] http://developer.android.com/about/versions/android-2.3-highlights.html.</w:t>
              </w:r>
            </w:p>
            <w:p w:rsidR="001A17AF" w:rsidRDefault="001A17AF" w:rsidP="001A17AF">
              <w:pPr>
                <w:pStyle w:val="Bibliography"/>
                <w:rPr>
                  <w:noProof/>
                </w:rPr>
              </w:pPr>
              <w:r>
                <w:rPr>
                  <w:noProof/>
                </w:rPr>
                <w:t xml:space="preserve">3. </w:t>
              </w:r>
              <w:r>
                <w:rPr>
                  <w:b/>
                  <w:bCs/>
                  <w:noProof/>
                </w:rPr>
                <w:t>Alliance, Open Handset.</w:t>
              </w:r>
              <w:r>
                <w:rPr>
                  <w:noProof/>
                </w:rPr>
                <w:t xml:space="preserve"> Android Overview. [Online] [Cited: 30 October 2013.] http://www.openhandsetalliance.com/android_overview.html.</w:t>
              </w:r>
            </w:p>
            <w:p w:rsidR="001A17AF" w:rsidRDefault="001A17AF" w:rsidP="001A17AF">
              <w:pPr>
                <w:pStyle w:val="Bibliography"/>
                <w:rPr>
                  <w:noProof/>
                </w:rPr>
              </w:pPr>
              <w:r>
                <w:rPr>
                  <w:noProof/>
                </w:rPr>
                <w:t xml:space="preserve">4. Application Fundamentals. </w:t>
              </w:r>
              <w:r>
                <w:rPr>
                  <w:i/>
                  <w:iCs/>
                  <w:noProof/>
                </w:rPr>
                <w:t xml:space="preserve">Android Developers. </w:t>
              </w:r>
              <w:r>
                <w:rPr>
                  <w:noProof/>
                </w:rPr>
                <w:t>[Online] [Cited: 30 October 2013.] http://developer.android.com/guide/.</w:t>
              </w:r>
            </w:p>
            <w:p w:rsidR="001A17AF" w:rsidRDefault="001A17AF" w:rsidP="001A17AF">
              <w:pPr>
                <w:pStyle w:val="Bibliography"/>
                <w:rPr>
                  <w:noProof/>
                </w:rPr>
              </w:pPr>
              <w:r>
                <w:rPr>
                  <w:noProof/>
                </w:rPr>
                <w:t xml:space="preserve">5. </w:t>
              </w:r>
              <w:r>
                <w:rPr>
                  <w:b/>
                  <w:bCs/>
                  <w:noProof/>
                </w:rPr>
                <w:t>Etherington, Darrell.</w:t>
              </w:r>
              <w:r>
                <w:rPr>
                  <w:noProof/>
                </w:rPr>
                <w:t xml:space="preserve"> Android Nears 80% Market Share In Global Smartphone Shipments, As iOS And BlackBerry Share Slides, Per IDC. </w:t>
              </w:r>
              <w:r>
                <w:rPr>
                  <w:i/>
                  <w:iCs/>
                  <w:noProof/>
                </w:rPr>
                <w:t xml:space="preserve">TechCrunch. </w:t>
              </w:r>
              <w:r>
                <w:rPr>
                  <w:noProof/>
                </w:rPr>
                <w:t>[Online] 7 August 2013. [Cited: 4 November 2013.] http://techcrunch.com/2013/08/07/android-nears-80-market-share-in-global-smartphone-shipments-as-ios-and-blackberry-share-slides-per-idc/.</w:t>
              </w:r>
            </w:p>
            <w:p w:rsidR="001A17AF" w:rsidRDefault="001A17AF" w:rsidP="001A17AF">
              <w:pPr>
                <w:pStyle w:val="Bibliography"/>
                <w:rPr>
                  <w:noProof/>
                </w:rPr>
              </w:pPr>
              <w:r>
                <w:rPr>
                  <w:noProof/>
                </w:rPr>
                <w:t xml:space="preserve">6. </w:t>
              </w:r>
              <w:r>
                <w:rPr>
                  <w:b/>
                  <w:bCs/>
                  <w:noProof/>
                </w:rPr>
                <w:t>Apple, Inc.</w:t>
              </w:r>
              <w:r>
                <w:rPr>
                  <w:noProof/>
                </w:rPr>
                <w:t xml:space="preserve"> Choosing an iOS Developer Program. </w:t>
              </w:r>
              <w:r>
                <w:rPr>
                  <w:i/>
                  <w:iCs/>
                  <w:noProof/>
                </w:rPr>
                <w:t xml:space="preserve">Apple Developer. </w:t>
              </w:r>
              <w:r>
                <w:rPr>
                  <w:noProof/>
                </w:rPr>
                <w:t>[Online] [Cited: 30 October 2013.] https://developer.apple.com/programs/start/ios.</w:t>
              </w:r>
            </w:p>
            <w:p w:rsidR="001A17AF" w:rsidRDefault="001A17AF" w:rsidP="001A17AF">
              <w:pPr>
                <w:pStyle w:val="Bibliography"/>
                <w:rPr>
                  <w:noProof/>
                </w:rPr>
              </w:pPr>
              <w:r>
                <w:rPr>
                  <w:noProof/>
                </w:rPr>
                <w:t xml:space="preserve">7. </w:t>
              </w:r>
              <w:r>
                <w:rPr>
                  <w:b/>
                  <w:bCs/>
                  <w:noProof/>
                </w:rPr>
                <w:t>The PHP Group.</w:t>
              </w:r>
              <w:r>
                <w:rPr>
                  <w:noProof/>
                </w:rPr>
                <w:t xml:space="preserve"> Usage Stats for January 2013. </w:t>
              </w:r>
              <w:r>
                <w:rPr>
                  <w:i/>
                  <w:iCs/>
                  <w:noProof/>
                </w:rPr>
                <w:t xml:space="preserve">php.net. </w:t>
              </w:r>
              <w:r>
                <w:rPr>
                  <w:noProof/>
                </w:rPr>
                <w:t>[Online] January 2013. [Cited: 4 November 2013.] http://php.net/usage.php.</w:t>
              </w:r>
            </w:p>
            <w:p w:rsidR="001A17AF" w:rsidRDefault="001A17AF" w:rsidP="001A17AF">
              <w:pPr>
                <w:pStyle w:val="Bibliography"/>
                <w:rPr>
                  <w:noProof/>
                </w:rPr>
              </w:pPr>
              <w:r>
                <w:rPr>
                  <w:noProof/>
                </w:rPr>
                <w:t xml:space="preserve">8. </w:t>
              </w:r>
              <w:r>
                <w:rPr>
                  <w:b/>
                  <w:bCs/>
                  <w:noProof/>
                </w:rPr>
                <w:t>Aberystwyth University.</w:t>
              </w:r>
              <w:r>
                <w:rPr>
                  <w:noProof/>
                </w:rPr>
                <w:t xml:space="preserve"> Module Information: CS25010. [Online] [Cited: 4 November 2013.] http://www.aber.ac.uk/en/modules/deptcurrent/?m=CS25010.</w:t>
              </w:r>
            </w:p>
            <w:p w:rsidR="001A17AF" w:rsidRDefault="001A17AF" w:rsidP="001A17AF">
              <w:pPr>
                <w:pStyle w:val="Bibliography"/>
                <w:rPr>
                  <w:noProof/>
                </w:rPr>
              </w:pPr>
              <w:r>
                <w:rPr>
                  <w:noProof/>
                </w:rPr>
                <w:t xml:space="preserve">9. </w:t>
              </w:r>
              <w:r>
                <w:rPr>
                  <w:b/>
                  <w:bCs/>
                  <w:noProof/>
                </w:rPr>
                <w:t>The PHP Group.</w:t>
              </w:r>
              <w:r>
                <w:rPr>
                  <w:noProof/>
                </w:rPr>
                <w:t xml:space="preserve"> Technology Overview. </w:t>
              </w:r>
              <w:r>
                <w:rPr>
                  <w:i/>
                  <w:iCs/>
                  <w:noProof/>
                </w:rPr>
                <w:t xml:space="preserve">PHP Manual. </w:t>
              </w:r>
              <w:r>
                <w:rPr>
                  <w:noProof/>
                </w:rPr>
                <w:t>[Online] 1 November 2013. [Cited: 4 November 2013.] http://us1.php.net/manual/en/mysqlinfo.terminology.php.</w:t>
              </w:r>
            </w:p>
            <w:p w:rsidR="001A17AF" w:rsidRDefault="001A17AF" w:rsidP="001A17AF">
              <w:pPr>
                <w:pStyle w:val="Bibliography"/>
                <w:rPr>
                  <w:noProof/>
                </w:rPr>
              </w:pPr>
              <w:r>
                <w:rPr>
                  <w:noProof/>
                </w:rPr>
                <w:t xml:space="preserve">10. About. </w:t>
              </w:r>
              <w:r>
                <w:rPr>
                  <w:i/>
                  <w:iCs/>
                  <w:noProof/>
                </w:rPr>
                <w:t xml:space="preserve">phpMyAdmin. </w:t>
              </w:r>
              <w:r>
                <w:rPr>
                  <w:noProof/>
                </w:rPr>
                <w:t>[Online] [Cited: 4 November 2013.] http://www.phpmyadmin.net/home_page/index.php.</w:t>
              </w:r>
            </w:p>
            <w:p w:rsidR="001A17AF" w:rsidRDefault="001A17AF" w:rsidP="001A17AF">
              <w:pPr>
                <w:pStyle w:val="Bibliography"/>
                <w:rPr>
                  <w:noProof/>
                </w:rPr>
              </w:pPr>
              <w:r>
                <w:rPr>
                  <w:noProof/>
                </w:rPr>
                <w:t xml:space="preserve">11. June 2013 Web Server Survey. </w:t>
              </w:r>
              <w:r>
                <w:rPr>
                  <w:i/>
                  <w:iCs/>
                  <w:noProof/>
                </w:rPr>
                <w:t xml:space="preserve">Netcraft. </w:t>
              </w:r>
              <w:r>
                <w:rPr>
                  <w:noProof/>
                </w:rPr>
                <w:t>[Online] June 2013. [Cited: 4 November 2013.] http://news.netcraft.com/archives/2013/06/06/june-2013-web-server-survey-3.html.</w:t>
              </w:r>
            </w:p>
            <w:p w:rsidR="001A17AF" w:rsidRDefault="001A17AF" w:rsidP="001A17AF">
              <w:pPr>
                <w:pStyle w:val="Bibliography"/>
                <w:rPr>
                  <w:noProof/>
                </w:rPr>
              </w:pPr>
              <w:r>
                <w:rPr>
                  <w:noProof/>
                </w:rPr>
                <w:t xml:space="preserve">12. What is a LAMP stack? </w:t>
              </w:r>
              <w:r>
                <w:rPr>
                  <w:i/>
                  <w:iCs/>
                  <w:noProof/>
                </w:rPr>
                <w:t xml:space="preserve">Stack Overflow. </w:t>
              </w:r>
              <w:r>
                <w:rPr>
                  <w:noProof/>
                </w:rPr>
                <w:t>[Online] 8 April 2012. [Cited: 4 November 2013.] http://stackoverflow.com/questions/10060285/what-is-a-lamp-stack.</w:t>
              </w:r>
            </w:p>
            <w:p w:rsidR="001A17AF" w:rsidRDefault="001A17AF" w:rsidP="001A17AF">
              <w:pPr>
                <w:pStyle w:val="Bibliography"/>
                <w:rPr>
                  <w:noProof/>
                </w:rPr>
              </w:pPr>
              <w:r>
                <w:rPr>
                  <w:noProof/>
                </w:rPr>
                <w:t xml:space="preserve">13. Compatibility Program Overview. </w:t>
              </w:r>
              <w:r>
                <w:rPr>
                  <w:i/>
                  <w:iCs/>
                  <w:noProof/>
                </w:rPr>
                <w:t xml:space="preserve">Android Source. </w:t>
              </w:r>
              <w:r>
                <w:rPr>
                  <w:noProof/>
                </w:rPr>
                <w:t>[Online] [Cited: 4 November 2013.] http://source.android.com/compatibility/overview.html.</w:t>
              </w:r>
            </w:p>
            <w:p w:rsidR="001A17AF" w:rsidRDefault="001A17AF" w:rsidP="001A17AF">
              <w:pPr>
                <w:pStyle w:val="Bibliography"/>
                <w:rPr>
                  <w:noProof/>
                </w:rPr>
              </w:pPr>
              <w:r>
                <w:rPr>
                  <w:noProof/>
                </w:rPr>
                <w:t xml:space="preserve">14. </w:t>
              </w:r>
              <w:r>
                <w:rPr>
                  <w:b/>
                  <w:bCs/>
                  <w:noProof/>
                </w:rPr>
                <w:t>C.J. Price, B.P.Tiddeman.</w:t>
              </w:r>
              <w:r>
                <w:rPr>
                  <w:noProof/>
                </w:rPr>
                <w:t xml:space="preserve"> </w:t>
              </w:r>
              <w:r>
                <w:rPr>
                  <w:i/>
                  <w:iCs/>
                  <w:noProof/>
                </w:rPr>
                <w:t xml:space="preserve">Walking Tour Creator Requirements Specification. </w:t>
              </w:r>
              <w:r>
                <w:rPr>
                  <w:noProof/>
                </w:rPr>
                <w:t>[PDF Document] Aberystwyth : Aberystwyth University, 2013.</w:t>
              </w:r>
            </w:p>
            <w:p w:rsidR="001A17AF" w:rsidRDefault="001A17AF" w:rsidP="001A17AF">
              <w:pPr>
                <w:pStyle w:val="Bibliography"/>
                <w:rPr>
                  <w:noProof/>
                </w:rPr>
              </w:pPr>
              <w:r>
                <w:rPr>
                  <w:noProof/>
                </w:rPr>
                <w:t xml:space="preserve">15. </w:t>
              </w:r>
              <w:r>
                <w:rPr>
                  <w:b/>
                  <w:bCs/>
                  <w:noProof/>
                </w:rPr>
                <w:t>C.J.Price, N.W.Hardy, B.P.Tiddeman.</w:t>
              </w:r>
              <w:r>
                <w:rPr>
                  <w:noProof/>
                </w:rPr>
                <w:t xml:space="preserve"> </w:t>
              </w:r>
              <w:r>
                <w:rPr>
                  <w:i/>
                  <w:iCs/>
                  <w:noProof/>
                </w:rPr>
                <w:t xml:space="preserve">Design Specification Standards. </w:t>
              </w:r>
              <w:r>
                <w:rPr>
                  <w:noProof/>
                </w:rPr>
                <w:t>[PDF Document] Aberystwyth : Aberystwyth University, 29 September 2013.</w:t>
              </w:r>
            </w:p>
            <w:p w:rsidR="00F25DC3" w:rsidRDefault="00F25DC3" w:rsidP="001A17AF">
              <w:r>
                <w:rPr>
                  <w:b/>
                  <w:bCs/>
                  <w:noProof/>
                </w:rPr>
                <w:fldChar w:fldCharType="end"/>
              </w:r>
            </w:p>
          </w:sdtContent>
        </w:sdt>
      </w:sdtContent>
    </w:sdt>
    <w:p w:rsidR="00F25DC3" w:rsidRDefault="00F25DC3" w:rsidP="003309A1">
      <w:pPr>
        <w:pStyle w:val="UnnumHeading1"/>
      </w:pPr>
    </w:p>
    <w:p w:rsidR="009E2F71" w:rsidRDefault="00A44A71" w:rsidP="003309A1">
      <w:pPr>
        <w:pStyle w:val="UnnumHeading1"/>
      </w:pPr>
      <w:r>
        <w:br w:type="page"/>
      </w:r>
      <w:bookmarkStart w:id="44" w:name="_Toc371431491"/>
      <w:r>
        <w:lastRenderedPageBreak/>
        <w:t>DOCUMENT HISTORY</w:t>
      </w:r>
      <w:bookmarkEnd w:id="4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9E2F71" w:rsidTr="008904EC">
        <w:trPr>
          <w:tblHeader/>
          <w:jc w:val="center"/>
        </w:trPr>
        <w:tc>
          <w:tcPr>
            <w:tcW w:w="864" w:type="dxa"/>
            <w:tcBorders>
              <w:bottom w:val="single" w:sz="12" w:space="0" w:color="000000"/>
            </w:tcBorders>
          </w:tcPr>
          <w:p w:rsidR="009E2F71" w:rsidRDefault="00A44A71">
            <w:pPr>
              <w:rPr>
                <w:i/>
              </w:rPr>
            </w:pPr>
            <w:r>
              <w:rPr>
                <w:i/>
              </w:rPr>
              <w:t>Version</w:t>
            </w:r>
          </w:p>
        </w:tc>
        <w:tc>
          <w:tcPr>
            <w:tcW w:w="1008" w:type="dxa"/>
            <w:tcBorders>
              <w:bottom w:val="single" w:sz="12" w:space="0" w:color="000000"/>
            </w:tcBorders>
          </w:tcPr>
          <w:p w:rsidR="009E2F71" w:rsidRDefault="00A44A71">
            <w:pPr>
              <w:rPr>
                <w:i/>
              </w:rPr>
            </w:pPr>
            <w:r>
              <w:rPr>
                <w:i/>
              </w:rPr>
              <w:t>CCF No.</w:t>
            </w:r>
          </w:p>
        </w:tc>
        <w:tc>
          <w:tcPr>
            <w:tcW w:w="1193" w:type="dxa"/>
            <w:tcBorders>
              <w:bottom w:val="single" w:sz="12" w:space="0" w:color="000000"/>
            </w:tcBorders>
          </w:tcPr>
          <w:p w:rsidR="009E2F71" w:rsidRDefault="00A44A71">
            <w:pPr>
              <w:rPr>
                <w:i/>
              </w:rPr>
            </w:pPr>
            <w:r>
              <w:rPr>
                <w:i/>
              </w:rPr>
              <w:t>Date</w:t>
            </w:r>
          </w:p>
        </w:tc>
        <w:tc>
          <w:tcPr>
            <w:tcW w:w="3969" w:type="dxa"/>
            <w:tcBorders>
              <w:bottom w:val="single" w:sz="12" w:space="0" w:color="000000"/>
            </w:tcBorders>
          </w:tcPr>
          <w:p w:rsidR="009E2F71" w:rsidRDefault="00A44A71">
            <w:pPr>
              <w:rPr>
                <w:i/>
              </w:rPr>
            </w:pPr>
            <w:r>
              <w:rPr>
                <w:i/>
              </w:rPr>
              <w:t>Changes made to document</w:t>
            </w:r>
          </w:p>
        </w:tc>
        <w:tc>
          <w:tcPr>
            <w:tcW w:w="1318" w:type="dxa"/>
            <w:tcBorders>
              <w:bottom w:val="single" w:sz="12" w:space="0" w:color="000000"/>
            </w:tcBorders>
          </w:tcPr>
          <w:p w:rsidR="009E2F71" w:rsidRDefault="00A44A71">
            <w:pPr>
              <w:rPr>
                <w:i/>
              </w:rPr>
            </w:pPr>
            <w:r>
              <w:rPr>
                <w:i/>
              </w:rPr>
              <w:t>Changed by</w:t>
            </w:r>
          </w:p>
        </w:tc>
      </w:tr>
      <w:tr w:rsidR="009E2F71" w:rsidTr="008904EC">
        <w:trPr>
          <w:jc w:val="center"/>
        </w:trPr>
        <w:tc>
          <w:tcPr>
            <w:tcW w:w="864" w:type="dxa"/>
            <w:tcBorders>
              <w:top w:val="nil"/>
            </w:tcBorders>
          </w:tcPr>
          <w:p w:rsidR="009E2F71" w:rsidRDefault="00296296" w:rsidP="00296296">
            <w:r>
              <w:t>0.1</w:t>
            </w:r>
          </w:p>
        </w:tc>
        <w:tc>
          <w:tcPr>
            <w:tcW w:w="1008" w:type="dxa"/>
            <w:tcBorders>
              <w:top w:val="nil"/>
            </w:tcBorders>
          </w:tcPr>
          <w:p w:rsidR="009E2F71" w:rsidRDefault="00D1718A">
            <w:r>
              <w:t>N/A</w:t>
            </w:r>
          </w:p>
        </w:tc>
        <w:tc>
          <w:tcPr>
            <w:tcW w:w="1193" w:type="dxa"/>
            <w:tcBorders>
              <w:top w:val="nil"/>
            </w:tcBorders>
          </w:tcPr>
          <w:p w:rsidR="009E2F71" w:rsidRDefault="00296296">
            <w:r>
              <w:t>2013-11-04</w:t>
            </w:r>
          </w:p>
        </w:tc>
        <w:tc>
          <w:tcPr>
            <w:tcW w:w="3969" w:type="dxa"/>
            <w:tcBorders>
              <w:top w:val="nil"/>
            </w:tcBorders>
          </w:tcPr>
          <w:p w:rsidR="009E2F71" w:rsidRDefault="00296296">
            <w:r>
              <w:t>Severely copyedit and collation</w:t>
            </w:r>
          </w:p>
        </w:tc>
        <w:tc>
          <w:tcPr>
            <w:tcW w:w="1318" w:type="dxa"/>
            <w:tcBorders>
              <w:top w:val="nil"/>
            </w:tcBorders>
          </w:tcPr>
          <w:p w:rsidR="00296296" w:rsidRDefault="00296296">
            <w:r>
              <w:t>dog2</w:t>
            </w:r>
          </w:p>
        </w:tc>
      </w:tr>
      <w:tr w:rsidR="009E2F71" w:rsidTr="008904EC">
        <w:trPr>
          <w:jc w:val="center"/>
        </w:trPr>
        <w:tc>
          <w:tcPr>
            <w:tcW w:w="864" w:type="dxa"/>
          </w:tcPr>
          <w:p w:rsidR="009E2F71" w:rsidRDefault="006D4807">
            <w:r>
              <w:t>0.2</w:t>
            </w:r>
          </w:p>
        </w:tc>
        <w:tc>
          <w:tcPr>
            <w:tcW w:w="1008" w:type="dxa"/>
          </w:tcPr>
          <w:p w:rsidR="009E2F71" w:rsidRDefault="00D1718A">
            <w:r>
              <w:t>N/A</w:t>
            </w:r>
          </w:p>
        </w:tc>
        <w:tc>
          <w:tcPr>
            <w:tcW w:w="1193" w:type="dxa"/>
          </w:tcPr>
          <w:p w:rsidR="009E2F71" w:rsidRDefault="006D4807">
            <w:r>
              <w:t>2013-11-04</w:t>
            </w:r>
          </w:p>
        </w:tc>
        <w:tc>
          <w:tcPr>
            <w:tcW w:w="3969" w:type="dxa"/>
          </w:tcPr>
          <w:p w:rsidR="009E2F71" w:rsidRDefault="006D4807">
            <w:r>
              <w:t>Added introduction and help screen info</w:t>
            </w:r>
          </w:p>
        </w:tc>
        <w:tc>
          <w:tcPr>
            <w:tcW w:w="1318" w:type="dxa"/>
          </w:tcPr>
          <w:p w:rsidR="009E2F71" w:rsidRDefault="00D224E3">
            <w:r>
              <w:t>c</w:t>
            </w:r>
            <w:r w:rsidR="006D4807">
              <w:t>he16</w:t>
            </w:r>
          </w:p>
        </w:tc>
      </w:tr>
      <w:tr w:rsidR="009E2F71" w:rsidTr="008904EC">
        <w:trPr>
          <w:jc w:val="center"/>
        </w:trPr>
        <w:tc>
          <w:tcPr>
            <w:tcW w:w="864" w:type="dxa"/>
          </w:tcPr>
          <w:p w:rsidR="009E2F71" w:rsidRDefault="00D1718A">
            <w:r>
              <w:t>0.3</w:t>
            </w:r>
          </w:p>
        </w:tc>
        <w:tc>
          <w:tcPr>
            <w:tcW w:w="1008" w:type="dxa"/>
          </w:tcPr>
          <w:p w:rsidR="009E2F71" w:rsidRDefault="00D1718A">
            <w:r>
              <w:t>N/A</w:t>
            </w:r>
          </w:p>
        </w:tc>
        <w:tc>
          <w:tcPr>
            <w:tcW w:w="1193" w:type="dxa"/>
          </w:tcPr>
          <w:p w:rsidR="009E2F71" w:rsidRDefault="00D1718A">
            <w:r>
              <w:t>2013-11-05</w:t>
            </w:r>
          </w:p>
        </w:tc>
        <w:tc>
          <w:tcPr>
            <w:tcW w:w="3969" w:type="dxa"/>
          </w:tcPr>
          <w:p w:rsidR="009E2F71" w:rsidRDefault="00D1718A">
            <w:r>
              <w:t>Collate and copy editing</w:t>
            </w:r>
          </w:p>
        </w:tc>
        <w:tc>
          <w:tcPr>
            <w:tcW w:w="1318" w:type="dxa"/>
          </w:tcPr>
          <w:p w:rsidR="009E2F71" w:rsidRDefault="00D1718A">
            <w:r>
              <w:t>bar5</w:t>
            </w:r>
          </w:p>
        </w:tc>
      </w:tr>
      <w:tr w:rsidR="009E2F71" w:rsidTr="008904EC">
        <w:trPr>
          <w:jc w:val="center"/>
        </w:trPr>
        <w:tc>
          <w:tcPr>
            <w:tcW w:w="864" w:type="dxa"/>
          </w:tcPr>
          <w:p w:rsidR="009E2F71" w:rsidRDefault="00E2580E">
            <w:r>
              <w:t>0.4</w:t>
            </w:r>
          </w:p>
        </w:tc>
        <w:tc>
          <w:tcPr>
            <w:tcW w:w="1008" w:type="dxa"/>
          </w:tcPr>
          <w:p w:rsidR="009E2F71" w:rsidRDefault="00E2580E">
            <w:r>
              <w:t>N/A</w:t>
            </w:r>
          </w:p>
        </w:tc>
        <w:tc>
          <w:tcPr>
            <w:tcW w:w="1193" w:type="dxa"/>
          </w:tcPr>
          <w:p w:rsidR="009E2F71" w:rsidRDefault="00E2580E">
            <w:r>
              <w:t>2014-01-27</w:t>
            </w:r>
          </w:p>
        </w:tc>
        <w:tc>
          <w:tcPr>
            <w:tcW w:w="3969" w:type="dxa"/>
          </w:tcPr>
          <w:p w:rsidR="009E2F71" w:rsidRDefault="007F4BEE">
            <w:r>
              <w:t>Changes made in conjunction with feedback</w:t>
            </w:r>
          </w:p>
        </w:tc>
        <w:tc>
          <w:tcPr>
            <w:tcW w:w="1318" w:type="dxa"/>
          </w:tcPr>
          <w:p w:rsidR="009E2F71" w:rsidRDefault="00E2580E">
            <w:r>
              <w:t>ays8</w:t>
            </w:r>
          </w:p>
        </w:tc>
      </w:tr>
      <w:tr w:rsidR="009E2F71" w:rsidTr="008904EC">
        <w:trPr>
          <w:jc w:val="center"/>
        </w:trPr>
        <w:tc>
          <w:tcPr>
            <w:tcW w:w="864" w:type="dxa"/>
          </w:tcPr>
          <w:p w:rsidR="009E2F71" w:rsidRDefault="00331355">
            <w:r>
              <w:t>0.5</w:t>
            </w:r>
          </w:p>
        </w:tc>
        <w:tc>
          <w:tcPr>
            <w:tcW w:w="1008" w:type="dxa"/>
          </w:tcPr>
          <w:p w:rsidR="009E2F71" w:rsidRDefault="00331355">
            <w:r>
              <w:t>N/A</w:t>
            </w:r>
          </w:p>
        </w:tc>
        <w:tc>
          <w:tcPr>
            <w:tcW w:w="1193" w:type="dxa"/>
          </w:tcPr>
          <w:p w:rsidR="009E2F71" w:rsidRDefault="00331355">
            <w:r>
              <w:t>2014-01-27</w:t>
            </w:r>
          </w:p>
        </w:tc>
        <w:tc>
          <w:tcPr>
            <w:tcW w:w="3969" w:type="dxa"/>
          </w:tcPr>
          <w:p w:rsidR="009E2F71" w:rsidRDefault="00331355">
            <w:r>
              <w:t>Minor changes to introduction and use cases</w:t>
            </w:r>
          </w:p>
        </w:tc>
        <w:tc>
          <w:tcPr>
            <w:tcW w:w="1318" w:type="dxa"/>
          </w:tcPr>
          <w:p w:rsidR="009E2F71" w:rsidRDefault="00331355">
            <w:r>
              <w:t>ays8</w:t>
            </w:r>
          </w:p>
        </w:tc>
      </w:tr>
      <w:tr w:rsidR="009E2F71" w:rsidTr="008904EC">
        <w:trPr>
          <w:jc w:val="center"/>
        </w:trPr>
        <w:tc>
          <w:tcPr>
            <w:tcW w:w="864" w:type="dxa"/>
          </w:tcPr>
          <w:p w:rsidR="009E2F71" w:rsidRDefault="006735EA">
            <w:r>
              <w:t>0.6</w:t>
            </w:r>
          </w:p>
        </w:tc>
        <w:tc>
          <w:tcPr>
            <w:tcW w:w="1008" w:type="dxa"/>
          </w:tcPr>
          <w:p w:rsidR="009E2F71" w:rsidRDefault="006735EA">
            <w:r>
              <w:t>N/A</w:t>
            </w:r>
          </w:p>
        </w:tc>
        <w:tc>
          <w:tcPr>
            <w:tcW w:w="1193" w:type="dxa"/>
          </w:tcPr>
          <w:p w:rsidR="009E2F71" w:rsidRDefault="006735EA">
            <w:r>
              <w:t>2014-01-28</w:t>
            </w:r>
          </w:p>
        </w:tc>
        <w:tc>
          <w:tcPr>
            <w:tcW w:w="3969" w:type="dxa"/>
          </w:tcPr>
          <w:p w:rsidR="009E2F71" w:rsidRDefault="006735EA">
            <w:r>
              <w:t>Spell check and format alterations</w:t>
            </w:r>
          </w:p>
        </w:tc>
        <w:tc>
          <w:tcPr>
            <w:tcW w:w="1318" w:type="dxa"/>
          </w:tcPr>
          <w:p w:rsidR="009E2F71" w:rsidRDefault="006735EA">
            <w:r>
              <w:t>bar5</w:t>
            </w:r>
          </w:p>
        </w:tc>
      </w:tr>
      <w:tr w:rsidR="009E2F71" w:rsidTr="008904EC">
        <w:trPr>
          <w:jc w:val="center"/>
        </w:trPr>
        <w:tc>
          <w:tcPr>
            <w:tcW w:w="864" w:type="dxa"/>
          </w:tcPr>
          <w:p w:rsidR="009E2F71" w:rsidRDefault="009E2F71"/>
        </w:tc>
        <w:tc>
          <w:tcPr>
            <w:tcW w:w="1008" w:type="dxa"/>
          </w:tcPr>
          <w:p w:rsidR="009E2F71" w:rsidRDefault="009E2F71"/>
        </w:tc>
        <w:tc>
          <w:tcPr>
            <w:tcW w:w="1193" w:type="dxa"/>
          </w:tcPr>
          <w:p w:rsidR="009E2F71" w:rsidRDefault="009E2F71"/>
        </w:tc>
        <w:tc>
          <w:tcPr>
            <w:tcW w:w="3969" w:type="dxa"/>
          </w:tcPr>
          <w:p w:rsidR="009E2F71" w:rsidRDefault="009E2F71"/>
        </w:tc>
        <w:tc>
          <w:tcPr>
            <w:tcW w:w="1318" w:type="dxa"/>
          </w:tcPr>
          <w:p w:rsidR="009E2F71" w:rsidRDefault="009E2F71"/>
        </w:tc>
      </w:tr>
      <w:tr w:rsidR="009E2F71" w:rsidTr="008904EC">
        <w:trPr>
          <w:jc w:val="center"/>
        </w:trPr>
        <w:tc>
          <w:tcPr>
            <w:tcW w:w="864" w:type="dxa"/>
          </w:tcPr>
          <w:p w:rsidR="009E2F71" w:rsidRDefault="009E2F71"/>
        </w:tc>
        <w:tc>
          <w:tcPr>
            <w:tcW w:w="1008" w:type="dxa"/>
          </w:tcPr>
          <w:p w:rsidR="009E2F71" w:rsidRDefault="009E2F71"/>
        </w:tc>
        <w:tc>
          <w:tcPr>
            <w:tcW w:w="1193" w:type="dxa"/>
          </w:tcPr>
          <w:p w:rsidR="009E2F71" w:rsidRDefault="009E2F71"/>
        </w:tc>
        <w:tc>
          <w:tcPr>
            <w:tcW w:w="3969" w:type="dxa"/>
          </w:tcPr>
          <w:p w:rsidR="009E2F71" w:rsidRDefault="009E2F71"/>
        </w:tc>
        <w:tc>
          <w:tcPr>
            <w:tcW w:w="1318" w:type="dxa"/>
          </w:tcPr>
          <w:p w:rsidR="009E2F71" w:rsidRDefault="009E2F71"/>
        </w:tc>
      </w:tr>
      <w:tr w:rsidR="009E2F71" w:rsidTr="008904EC">
        <w:trPr>
          <w:jc w:val="center"/>
        </w:trPr>
        <w:tc>
          <w:tcPr>
            <w:tcW w:w="864" w:type="dxa"/>
          </w:tcPr>
          <w:p w:rsidR="009E2F71" w:rsidRDefault="009E2F71"/>
        </w:tc>
        <w:tc>
          <w:tcPr>
            <w:tcW w:w="1008" w:type="dxa"/>
          </w:tcPr>
          <w:p w:rsidR="009E2F71" w:rsidRDefault="009E2F71"/>
        </w:tc>
        <w:tc>
          <w:tcPr>
            <w:tcW w:w="1193" w:type="dxa"/>
          </w:tcPr>
          <w:p w:rsidR="009E2F71" w:rsidRDefault="009E2F71"/>
        </w:tc>
        <w:tc>
          <w:tcPr>
            <w:tcW w:w="3969" w:type="dxa"/>
          </w:tcPr>
          <w:p w:rsidR="009E2F71" w:rsidRDefault="009E2F71"/>
        </w:tc>
        <w:tc>
          <w:tcPr>
            <w:tcW w:w="1318" w:type="dxa"/>
          </w:tcPr>
          <w:p w:rsidR="009E2F71" w:rsidRDefault="009E2F71"/>
        </w:tc>
      </w:tr>
      <w:tr w:rsidR="009E2F71" w:rsidTr="008904EC">
        <w:trPr>
          <w:jc w:val="center"/>
        </w:trPr>
        <w:tc>
          <w:tcPr>
            <w:tcW w:w="864" w:type="dxa"/>
          </w:tcPr>
          <w:p w:rsidR="009E2F71" w:rsidRDefault="009E2F71"/>
        </w:tc>
        <w:tc>
          <w:tcPr>
            <w:tcW w:w="1008" w:type="dxa"/>
          </w:tcPr>
          <w:p w:rsidR="009E2F71" w:rsidRDefault="009E2F71"/>
        </w:tc>
        <w:tc>
          <w:tcPr>
            <w:tcW w:w="1193" w:type="dxa"/>
          </w:tcPr>
          <w:p w:rsidR="009E2F71" w:rsidRDefault="009E2F71"/>
        </w:tc>
        <w:tc>
          <w:tcPr>
            <w:tcW w:w="3969" w:type="dxa"/>
          </w:tcPr>
          <w:p w:rsidR="009E2F71" w:rsidRDefault="009E2F71"/>
        </w:tc>
        <w:tc>
          <w:tcPr>
            <w:tcW w:w="1318" w:type="dxa"/>
          </w:tcPr>
          <w:p w:rsidR="009E2F71" w:rsidRDefault="009E2F71"/>
        </w:tc>
      </w:tr>
      <w:tr w:rsidR="009E2F71" w:rsidTr="008904EC">
        <w:trPr>
          <w:jc w:val="center"/>
        </w:trPr>
        <w:tc>
          <w:tcPr>
            <w:tcW w:w="864" w:type="dxa"/>
          </w:tcPr>
          <w:p w:rsidR="009E2F71" w:rsidRDefault="009E2F71"/>
        </w:tc>
        <w:tc>
          <w:tcPr>
            <w:tcW w:w="1008" w:type="dxa"/>
          </w:tcPr>
          <w:p w:rsidR="009E2F71" w:rsidRDefault="009E2F71"/>
        </w:tc>
        <w:tc>
          <w:tcPr>
            <w:tcW w:w="1193" w:type="dxa"/>
          </w:tcPr>
          <w:p w:rsidR="009E2F71" w:rsidRDefault="009E2F71"/>
        </w:tc>
        <w:tc>
          <w:tcPr>
            <w:tcW w:w="3969" w:type="dxa"/>
          </w:tcPr>
          <w:p w:rsidR="009E2F71" w:rsidRDefault="009E2F71"/>
        </w:tc>
        <w:tc>
          <w:tcPr>
            <w:tcW w:w="1318" w:type="dxa"/>
          </w:tcPr>
          <w:p w:rsidR="009E2F71" w:rsidRDefault="009E2F71"/>
        </w:tc>
      </w:tr>
    </w:tbl>
    <w:p w:rsidR="00D7147C" w:rsidRDefault="00D7147C" w:rsidP="00E563D9">
      <w:pPr>
        <w:pStyle w:val="BodyText"/>
      </w:pPr>
    </w:p>
    <w:sectPr w:rsidR="00D7147C" w:rsidSect="00573F2E">
      <w:headerReference w:type="default" r:id="rId34"/>
      <w:footerReference w:type="default" r:id="rId35"/>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5EA" w:rsidRDefault="006735EA">
      <w:r>
        <w:separator/>
      </w:r>
    </w:p>
  </w:endnote>
  <w:endnote w:type="continuationSeparator" w:id="0">
    <w:p w:rsidR="006735EA" w:rsidRDefault="00673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35EA" w:rsidRPr="00AE1293" w:rsidRDefault="006735EA">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691899">
      <w:rPr>
        <w:rStyle w:val="PageNumber"/>
        <w:noProof/>
      </w:rPr>
      <w:t>18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91899">
      <w:rPr>
        <w:rStyle w:val="PageNumber"/>
        <w:noProof/>
      </w:rPr>
      <w:t>18</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5EA" w:rsidRDefault="006735EA">
      <w:r>
        <w:separator/>
      </w:r>
    </w:p>
  </w:footnote>
  <w:footnote w:type="continuationSeparator" w:id="0">
    <w:p w:rsidR="006735EA" w:rsidRDefault="006735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35EA" w:rsidRDefault="006735EA">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Content>
        <w:r>
          <w:t>Software Engineering Group Project</w:t>
        </w:r>
      </w:sdtContent>
    </w:sdt>
    <w:r>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Content>
        <w:r>
          <w:t>Project Plan</w:t>
        </w:r>
      </w:sdtContent>
    </w:sdt>
    <w:r>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Content>
        <w:r w:rsidR="007516EB">
          <w:t>0.6</w:t>
        </w:r>
      </w:sdtContent>
    </w:sdt>
    <w:r>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Content>
        <w:r>
          <w:t>Released v1.1</w:t>
        </w:r>
      </w:sdtContent>
    </w:sdt>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49722DE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254220B1"/>
    <w:multiLevelType w:val="hybridMultilevel"/>
    <w:tmpl w:val="B8320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3"/>
  </w:num>
  <w:num w:numId="3">
    <w:abstractNumId w:val="14"/>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9"/>
  </w:num>
  <w:num w:numId="16">
    <w:abstractNumId w:val="20"/>
  </w:num>
  <w:num w:numId="17">
    <w:abstractNumId w:val="18"/>
  </w:num>
  <w:num w:numId="18">
    <w:abstractNumId w:val="17"/>
  </w:num>
  <w:num w:numId="19">
    <w:abstractNumId w:val="16"/>
  </w:num>
  <w:num w:numId="20">
    <w:abstractNumId w:val="12"/>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E0E"/>
    <w:rsid w:val="00005A16"/>
    <w:rsid w:val="00006129"/>
    <w:rsid w:val="00013987"/>
    <w:rsid w:val="0002215E"/>
    <w:rsid w:val="00027E85"/>
    <w:rsid w:val="0003694C"/>
    <w:rsid w:val="000448CF"/>
    <w:rsid w:val="000768C6"/>
    <w:rsid w:val="000B0499"/>
    <w:rsid w:val="000D4E75"/>
    <w:rsid w:val="000E5D90"/>
    <w:rsid w:val="000F7738"/>
    <w:rsid w:val="00101565"/>
    <w:rsid w:val="0013514E"/>
    <w:rsid w:val="001711E8"/>
    <w:rsid w:val="001714DB"/>
    <w:rsid w:val="00177A99"/>
    <w:rsid w:val="00183FA8"/>
    <w:rsid w:val="001A17AF"/>
    <w:rsid w:val="001B226E"/>
    <w:rsid w:val="001C59C0"/>
    <w:rsid w:val="001E22BF"/>
    <w:rsid w:val="001E5E30"/>
    <w:rsid w:val="001F5425"/>
    <w:rsid w:val="002079C9"/>
    <w:rsid w:val="0021009C"/>
    <w:rsid w:val="00296296"/>
    <w:rsid w:val="002A4360"/>
    <w:rsid w:val="002E07E5"/>
    <w:rsid w:val="003064A6"/>
    <w:rsid w:val="00313994"/>
    <w:rsid w:val="003309A1"/>
    <w:rsid w:val="00331355"/>
    <w:rsid w:val="003734C3"/>
    <w:rsid w:val="00386278"/>
    <w:rsid w:val="003C3039"/>
    <w:rsid w:val="003E1427"/>
    <w:rsid w:val="004375B0"/>
    <w:rsid w:val="0047267A"/>
    <w:rsid w:val="00497D1A"/>
    <w:rsid w:val="004B2F56"/>
    <w:rsid w:val="004D4FC5"/>
    <w:rsid w:val="004E0CAE"/>
    <w:rsid w:val="004E4AAA"/>
    <w:rsid w:val="004F159E"/>
    <w:rsid w:val="004F2D26"/>
    <w:rsid w:val="00504AA6"/>
    <w:rsid w:val="00506697"/>
    <w:rsid w:val="005245AB"/>
    <w:rsid w:val="005377CD"/>
    <w:rsid w:val="00546FD3"/>
    <w:rsid w:val="00556E9E"/>
    <w:rsid w:val="0056640A"/>
    <w:rsid w:val="005665C6"/>
    <w:rsid w:val="00570A64"/>
    <w:rsid w:val="00573F2E"/>
    <w:rsid w:val="00574FD4"/>
    <w:rsid w:val="00583676"/>
    <w:rsid w:val="005C5FF3"/>
    <w:rsid w:val="005D12B1"/>
    <w:rsid w:val="005D4CDB"/>
    <w:rsid w:val="005E7EA8"/>
    <w:rsid w:val="00601A42"/>
    <w:rsid w:val="006411E4"/>
    <w:rsid w:val="006678E7"/>
    <w:rsid w:val="006735EA"/>
    <w:rsid w:val="00691899"/>
    <w:rsid w:val="006957FF"/>
    <w:rsid w:val="006A16AC"/>
    <w:rsid w:val="006A265C"/>
    <w:rsid w:val="006B75D0"/>
    <w:rsid w:val="006C70A8"/>
    <w:rsid w:val="006D4807"/>
    <w:rsid w:val="006E2359"/>
    <w:rsid w:val="006E6158"/>
    <w:rsid w:val="00714F01"/>
    <w:rsid w:val="007516EB"/>
    <w:rsid w:val="00757A14"/>
    <w:rsid w:val="007C3AA6"/>
    <w:rsid w:val="007D1231"/>
    <w:rsid w:val="007F4BEE"/>
    <w:rsid w:val="00810A0C"/>
    <w:rsid w:val="008157AE"/>
    <w:rsid w:val="00825AF5"/>
    <w:rsid w:val="0085208A"/>
    <w:rsid w:val="00853D86"/>
    <w:rsid w:val="00854164"/>
    <w:rsid w:val="008904EC"/>
    <w:rsid w:val="0089241C"/>
    <w:rsid w:val="008A674C"/>
    <w:rsid w:val="008B06A1"/>
    <w:rsid w:val="008D4EE9"/>
    <w:rsid w:val="008F070F"/>
    <w:rsid w:val="00942BB3"/>
    <w:rsid w:val="00962AD4"/>
    <w:rsid w:val="00994D52"/>
    <w:rsid w:val="009A7185"/>
    <w:rsid w:val="009D12AB"/>
    <w:rsid w:val="009D60EE"/>
    <w:rsid w:val="009D7304"/>
    <w:rsid w:val="009E2F71"/>
    <w:rsid w:val="009E62F2"/>
    <w:rsid w:val="00A24477"/>
    <w:rsid w:val="00A44A71"/>
    <w:rsid w:val="00A7483E"/>
    <w:rsid w:val="00AA269F"/>
    <w:rsid w:val="00AA53A0"/>
    <w:rsid w:val="00AC656B"/>
    <w:rsid w:val="00AE1293"/>
    <w:rsid w:val="00AE1CE4"/>
    <w:rsid w:val="00B0738E"/>
    <w:rsid w:val="00B075CE"/>
    <w:rsid w:val="00B173DD"/>
    <w:rsid w:val="00B30EDD"/>
    <w:rsid w:val="00B33D3B"/>
    <w:rsid w:val="00B614E0"/>
    <w:rsid w:val="00B769E5"/>
    <w:rsid w:val="00BA41FE"/>
    <w:rsid w:val="00BE2CF0"/>
    <w:rsid w:val="00C34D6B"/>
    <w:rsid w:val="00C40551"/>
    <w:rsid w:val="00C66189"/>
    <w:rsid w:val="00C8782F"/>
    <w:rsid w:val="00C93B4A"/>
    <w:rsid w:val="00CA50B8"/>
    <w:rsid w:val="00CC38DC"/>
    <w:rsid w:val="00CE30B4"/>
    <w:rsid w:val="00CF24C9"/>
    <w:rsid w:val="00D048DA"/>
    <w:rsid w:val="00D1718A"/>
    <w:rsid w:val="00D224E3"/>
    <w:rsid w:val="00D32042"/>
    <w:rsid w:val="00D34E0E"/>
    <w:rsid w:val="00D47894"/>
    <w:rsid w:val="00D7147C"/>
    <w:rsid w:val="00D725AB"/>
    <w:rsid w:val="00D76EBB"/>
    <w:rsid w:val="00DA5F07"/>
    <w:rsid w:val="00DF18F1"/>
    <w:rsid w:val="00DF6F75"/>
    <w:rsid w:val="00E106D9"/>
    <w:rsid w:val="00E2580E"/>
    <w:rsid w:val="00E35B06"/>
    <w:rsid w:val="00E563D9"/>
    <w:rsid w:val="00E742E7"/>
    <w:rsid w:val="00E84DD8"/>
    <w:rsid w:val="00EB1581"/>
    <w:rsid w:val="00F25DC3"/>
    <w:rsid w:val="00F4480B"/>
    <w:rsid w:val="00F64A04"/>
    <w:rsid w:val="00FA3DC2"/>
    <w:rsid w:val="00FD0C32"/>
    <w:rsid w:val="00FF50CE"/>
  </w:rsids>
  <m:mathPr>
    <m:mathFont m:val="Cambria Math"/>
    <m:brkBin m:val="before"/>
    <m:brkBinSub m:val="--"/>
    <m:smallFrac m:val="0"/>
    <m:dispDef/>
    <m:lMargin m:val="0"/>
    <m:rMargin m:val="0"/>
    <m:defJc m:val="centerGroup"/>
    <m:wrapIndent m:val="1440"/>
    <m:intLim m:val="subSup"/>
    <m:naryLim m:val="undOvr"/>
  </m:mathPr>
  <w:themeFontLang w:val="en-GB"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D048DA"/>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D048DA"/>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Bibliography">
    <w:name w:val="Bibliography"/>
    <w:basedOn w:val="Normal"/>
    <w:next w:val="Normal"/>
    <w:uiPriority w:val="37"/>
    <w:unhideWhenUsed/>
    <w:rsid w:val="00F25DC3"/>
  </w:style>
  <w:style w:type="paragraph" w:styleId="TOC3">
    <w:name w:val="toc 3"/>
    <w:basedOn w:val="Normal"/>
    <w:next w:val="Normal"/>
    <w:autoRedefine/>
    <w:uiPriority w:val="39"/>
    <w:unhideWhenUsed/>
    <w:rsid w:val="00D048DA"/>
    <w:pPr>
      <w:spacing w:after="100"/>
      <w:ind w:left="400"/>
    </w:pPr>
  </w:style>
  <w:style w:type="paragraph" w:styleId="TOC4">
    <w:name w:val="toc 4"/>
    <w:basedOn w:val="Normal"/>
    <w:next w:val="Normal"/>
    <w:autoRedefine/>
    <w:uiPriority w:val="39"/>
    <w:unhideWhenUsed/>
    <w:rsid w:val="00D048DA"/>
    <w:pPr>
      <w:spacing w:after="100"/>
      <w:ind w:left="600"/>
    </w:pPr>
  </w:style>
  <w:style w:type="character" w:customStyle="1" w:styleId="TitleChar">
    <w:name w:val="Title Char"/>
    <w:basedOn w:val="DefaultParagraphFont"/>
    <w:link w:val="Title"/>
    <w:uiPriority w:val="10"/>
    <w:rsid w:val="009E2F71"/>
    <w:rPr>
      <w:b/>
      <w:sz w:val="28"/>
      <w:lang w:eastAsia="en-US"/>
    </w:rPr>
  </w:style>
  <w:style w:type="paragraph" w:styleId="NormalWeb">
    <w:name w:val="Normal (Web)"/>
    <w:basedOn w:val="Normal"/>
    <w:uiPriority w:val="99"/>
    <w:semiHidden/>
    <w:unhideWhenUsed/>
    <w:rsid w:val="004E4AAA"/>
    <w:pPr>
      <w:spacing w:before="100" w:beforeAutospacing="1" w:after="100" w:afterAutospacing="1"/>
    </w:pPr>
    <w:rPr>
      <w:rFonts w:eastAsiaTheme="minorEastAsia"/>
      <w:sz w:val="24"/>
      <w:szCs w:val="24"/>
      <w:lang w:eastAsia="zh-CN" w:bidi="ta-IN"/>
    </w:rPr>
  </w:style>
  <w:style w:type="paragraph" w:customStyle="1" w:styleId="todo">
    <w:name w:val="todo"/>
    <w:basedOn w:val="BodyText"/>
    <w:next w:val="BodyText"/>
    <w:link w:val="todoChar"/>
    <w:qFormat/>
    <w:rsid w:val="00296296"/>
    <w:pPr>
      <w:pBdr>
        <w:top w:val="single" w:sz="48" w:space="1" w:color="FF0000"/>
        <w:bottom w:val="single" w:sz="48" w:space="1" w:color="FF0000"/>
      </w:pBdr>
      <w:shd w:val="pct15" w:color="BFBFBF" w:themeColor="background1" w:themeShade="BF" w:fill="F2F2F2" w:themeFill="background1" w:themeFillShade="F2"/>
    </w:pPr>
    <w:rPr>
      <w:b/>
      <w:noProof/>
      <w:sz w:val="24"/>
      <w:szCs w:val="24"/>
      <w:lang w:eastAsia="zh-CN" w:bidi="ta-IN"/>
    </w:rPr>
  </w:style>
  <w:style w:type="paragraph" w:styleId="TableofFigures">
    <w:name w:val="table of figures"/>
    <w:basedOn w:val="Normal"/>
    <w:next w:val="Normal"/>
    <w:uiPriority w:val="99"/>
    <w:unhideWhenUsed/>
    <w:rsid w:val="00296296"/>
  </w:style>
  <w:style w:type="character" w:customStyle="1" w:styleId="todoChar">
    <w:name w:val="todo Char"/>
    <w:basedOn w:val="BodyTextChar"/>
    <w:link w:val="todo"/>
    <w:rsid w:val="00296296"/>
    <w:rPr>
      <w:b/>
      <w:noProof/>
      <w:sz w:val="24"/>
      <w:szCs w:val="24"/>
      <w:shd w:val="pct15" w:color="BFBFBF" w:themeColor="background1" w:themeShade="BF" w:fill="F2F2F2" w:themeFill="background1" w:themeFillShade="F2"/>
      <w:lang w:eastAsia="zh-CN" w:bidi="ta-IN"/>
    </w:rPr>
  </w:style>
  <w:style w:type="character" w:styleId="Hyperlink">
    <w:name w:val="Hyperlink"/>
    <w:basedOn w:val="DefaultParagraphFont"/>
    <w:uiPriority w:val="99"/>
    <w:unhideWhenUsed/>
    <w:rsid w:val="0029629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D048DA"/>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D048DA"/>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Bibliography">
    <w:name w:val="Bibliography"/>
    <w:basedOn w:val="Normal"/>
    <w:next w:val="Normal"/>
    <w:uiPriority w:val="37"/>
    <w:unhideWhenUsed/>
    <w:rsid w:val="00F25DC3"/>
  </w:style>
  <w:style w:type="paragraph" w:styleId="TOC3">
    <w:name w:val="toc 3"/>
    <w:basedOn w:val="Normal"/>
    <w:next w:val="Normal"/>
    <w:autoRedefine/>
    <w:uiPriority w:val="39"/>
    <w:unhideWhenUsed/>
    <w:rsid w:val="00D048DA"/>
    <w:pPr>
      <w:spacing w:after="100"/>
      <w:ind w:left="400"/>
    </w:pPr>
  </w:style>
  <w:style w:type="paragraph" w:styleId="TOC4">
    <w:name w:val="toc 4"/>
    <w:basedOn w:val="Normal"/>
    <w:next w:val="Normal"/>
    <w:autoRedefine/>
    <w:uiPriority w:val="39"/>
    <w:unhideWhenUsed/>
    <w:rsid w:val="00D048DA"/>
    <w:pPr>
      <w:spacing w:after="100"/>
      <w:ind w:left="600"/>
    </w:pPr>
  </w:style>
  <w:style w:type="character" w:customStyle="1" w:styleId="TitleChar">
    <w:name w:val="Title Char"/>
    <w:basedOn w:val="DefaultParagraphFont"/>
    <w:link w:val="Title"/>
    <w:uiPriority w:val="10"/>
    <w:rsid w:val="009E2F71"/>
    <w:rPr>
      <w:b/>
      <w:sz w:val="28"/>
      <w:lang w:eastAsia="en-US"/>
    </w:rPr>
  </w:style>
  <w:style w:type="paragraph" w:styleId="NormalWeb">
    <w:name w:val="Normal (Web)"/>
    <w:basedOn w:val="Normal"/>
    <w:uiPriority w:val="99"/>
    <w:semiHidden/>
    <w:unhideWhenUsed/>
    <w:rsid w:val="004E4AAA"/>
    <w:pPr>
      <w:spacing w:before="100" w:beforeAutospacing="1" w:after="100" w:afterAutospacing="1"/>
    </w:pPr>
    <w:rPr>
      <w:rFonts w:eastAsiaTheme="minorEastAsia"/>
      <w:sz w:val="24"/>
      <w:szCs w:val="24"/>
      <w:lang w:eastAsia="zh-CN" w:bidi="ta-IN"/>
    </w:rPr>
  </w:style>
  <w:style w:type="paragraph" w:customStyle="1" w:styleId="todo">
    <w:name w:val="todo"/>
    <w:basedOn w:val="BodyText"/>
    <w:next w:val="BodyText"/>
    <w:link w:val="todoChar"/>
    <w:qFormat/>
    <w:rsid w:val="00296296"/>
    <w:pPr>
      <w:pBdr>
        <w:top w:val="single" w:sz="48" w:space="1" w:color="FF0000"/>
        <w:bottom w:val="single" w:sz="48" w:space="1" w:color="FF0000"/>
      </w:pBdr>
      <w:shd w:val="pct15" w:color="BFBFBF" w:themeColor="background1" w:themeShade="BF" w:fill="F2F2F2" w:themeFill="background1" w:themeFillShade="F2"/>
    </w:pPr>
    <w:rPr>
      <w:b/>
      <w:noProof/>
      <w:sz w:val="24"/>
      <w:szCs w:val="24"/>
      <w:lang w:eastAsia="zh-CN" w:bidi="ta-IN"/>
    </w:rPr>
  </w:style>
  <w:style w:type="paragraph" w:styleId="TableofFigures">
    <w:name w:val="table of figures"/>
    <w:basedOn w:val="Normal"/>
    <w:next w:val="Normal"/>
    <w:uiPriority w:val="99"/>
    <w:unhideWhenUsed/>
    <w:rsid w:val="00296296"/>
  </w:style>
  <w:style w:type="character" w:customStyle="1" w:styleId="todoChar">
    <w:name w:val="todo Char"/>
    <w:basedOn w:val="BodyTextChar"/>
    <w:link w:val="todo"/>
    <w:rsid w:val="00296296"/>
    <w:rPr>
      <w:b/>
      <w:noProof/>
      <w:sz w:val="24"/>
      <w:szCs w:val="24"/>
      <w:shd w:val="pct15" w:color="BFBFBF" w:themeColor="background1" w:themeShade="BF" w:fill="F2F2F2" w:themeFill="background1" w:themeFillShade="F2"/>
      <w:lang w:eastAsia="zh-CN" w:bidi="ta-IN"/>
    </w:rPr>
  </w:style>
  <w:style w:type="character" w:styleId="Hyperlink">
    <w:name w:val="Hyperlink"/>
    <w:basedOn w:val="DefaultParagraphFont"/>
    <w:uiPriority w:val="99"/>
    <w:unhideWhenUsed/>
    <w:rsid w:val="002962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M:\Documents\Software%20Engineering%20Group%20Project.docx" TargetMode="External"/><Relationship Id="rId18" Type="http://schemas.openxmlformats.org/officeDocument/2006/relationships/hyperlink" Target="file:///M:\Documents\Software%20Engineering%20Group%20Project.docx"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file:///M:\Documents\Software%20Engineering%20Group%20Project.docx" TargetMode="External"/><Relationship Id="rId17" Type="http://schemas.openxmlformats.org/officeDocument/2006/relationships/hyperlink" Target="file:///M:\Documents\Software%20Engineering%20Group%20Project.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M:\Documents\Software%20Engineering%20Group%20Project.docx" TargetMode="External"/><Relationship Id="rId20" Type="http://schemas.openxmlformats.org/officeDocument/2006/relationships/image" Target="media/image1.emf"/><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M:\Documents\Software%20Engineering%20Group%20Project.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file:///M:\Documents\Software%20Engineering%20Group%20Projec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file:///M:\Documents\Software%20Engineering%20Group%20Project.docx" TargetMode="External"/><Relationship Id="rId19" Type="http://schemas.openxmlformats.org/officeDocument/2006/relationships/hyperlink" Target="file:///M:\Documents\Software%20Engineering%20Group%20Project.docx"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file:///M:\Documents\Software%20Engineering%20Group%20Project.docx" TargetMode="External"/><Relationship Id="rId14" Type="http://schemas.openxmlformats.org/officeDocument/2006/relationships/hyperlink" Target="file:///M:\Documents\Software%20Engineering%20Group%20Project.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g2\AppData\Local\Temp\Temp1_Templates.zip\DocPrep\MSWord\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643C83EA0F4E3C99449C79A31F4CA7"/>
        <w:category>
          <w:name w:val="General"/>
          <w:gallery w:val="placeholder"/>
        </w:category>
        <w:types>
          <w:type w:val="bbPlcHdr"/>
        </w:types>
        <w:behaviors>
          <w:behavior w:val="content"/>
        </w:behaviors>
        <w:guid w:val="{456D46F8-E090-4BC7-882D-B8E35215E847}"/>
      </w:docPartPr>
      <w:docPartBody>
        <w:p w:rsidR="00CF7C35" w:rsidRDefault="003D2409">
          <w:pPr>
            <w:pStyle w:val="9E643C83EA0F4E3C99449C79A31F4CA7"/>
          </w:pPr>
          <w:r w:rsidRPr="000B259F">
            <w:rPr>
              <w:rStyle w:val="PlaceholderText"/>
            </w:rPr>
            <w:t>[Title]</w:t>
          </w:r>
        </w:p>
      </w:docPartBody>
    </w:docPart>
    <w:docPart>
      <w:docPartPr>
        <w:name w:val="A2F36D93152E4B90A88A66117FE1D9EB"/>
        <w:category>
          <w:name w:val="General"/>
          <w:gallery w:val="placeholder"/>
        </w:category>
        <w:types>
          <w:type w:val="bbPlcHdr"/>
        </w:types>
        <w:behaviors>
          <w:behavior w:val="content"/>
        </w:behaviors>
        <w:guid w:val="{A0018754-CA56-414C-BBE7-5D522FB47946}"/>
      </w:docPartPr>
      <w:docPartBody>
        <w:p w:rsidR="00CF7C35" w:rsidRDefault="003D2409">
          <w:pPr>
            <w:pStyle w:val="A2F36D93152E4B90A88A66117FE1D9EB"/>
          </w:pPr>
          <w:r w:rsidRPr="000B259F">
            <w:rPr>
              <w:rStyle w:val="PlaceholderText"/>
            </w:rPr>
            <w:t>[Subject]</w:t>
          </w:r>
        </w:p>
      </w:docPartBody>
    </w:docPart>
    <w:docPart>
      <w:docPartPr>
        <w:name w:val="5214CEEC6A8F41799497670C63A36110"/>
        <w:category>
          <w:name w:val="General"/>
          <w:gallery w:val="placeholder"/>
        </w:category>
        <w:types>
          <w:type w:val="bbPlcHdr"/>
        </w:types>
        <w:behaviors>
          <w:behavior w:val="content"/>
        </w:behaviors>
        <w:guid w:val="{000C3D5D-A333-44D1-8B0D-A8DF07DB9B63}"/>
      </w:docPartPr>
      <w:docPartBody>
        <w:p w:rsidR="00CF7C35" w:rsidRDefault="003D2409">
          <w:pPr>
            <w:pStyle w:val="5214CEEC6A8F41799497670C63A36110"/>
          </w:pPr>
          <w:r w:rsidRPr="000B259F">
            <w:rPr>
              <w:rStyle w:val="PlaceholderText"/>
            </w:rPr>
            <w:t>[Author]</w:t>
          </w:r>
        </w:p>
      </w:docPartBody>
    </w:docPart>
    <w:docPart>
      <w:docPartPr>
        <w:name w:val="248D590D017C4783B59EDE10A1879275"/>
        <w:category>
          <w:name w:val="General"/>
          <w:gallery w:val="placeholder"/>
        </w:category>
        <w:types>
          <w:type w:val="bbPlcHdr"/>
        </w:types>
        <w:behaviors>
          <w:behavior w:val="content"/>
        </w:behaviors>
        <w:guid w:val="{769DDC51-23E7-41EB-A3B3-E10039A9C35B}"/>
      </w:docPartPr>
      <w:docPartBody>
        <w:p w:rsidR="00CF7C35" w:rsidRDefault="003D2409">
          <w:pPr>
            <w:pStyle w:val="248D590D017C4783B59EDE10A1879275"/>
          </w:pPr>
          <w:r w:rsidRPr="000B259F">
            <w:rPr>
              <w:rStyle w:val="PlaceholderText"/>
            </w:rPr>
            <w:t>[Category]</w:t>
          </w:r>
        </w:p>
      </w:docPartBody>
    </w:docPart>
    <w:docPart>
      <w:docPartPr>
        <w:name w:val="E56EEFDF5BDC4A5BAFFA6E0FA16AC9A6"/>
        <w:category>
          <w:name w:val="General"/>
          <w:gallery w:val="placeholder"/>
        </w:category>
        <w:types>
          <w:type w:val="bbPlcHdr"/>
        </w:types>
        <w:behaviors>
          <w:behavior w:val="content"/>
        </w:behaviors>
        <w:guid w:val="{D43FDE00-D8C1-4F6E-944A-7A3C2CD4D32F}"/>
      </w:docPartPr>
      <w:docPartBody>
        <w:p w:rsidR="00CF7C35" w:rsidRDefault="003D2409">
          <w:pPr>
            <w:pStyle w:val="E56EEFDF5BDC4A5BAFFA6E0FA16AC9A6"/>
          </w:pPr>
          <w:r w:rsidRPr="000B259F">
            <w:rPr>
              <w:rStyle w:val="PlaceholderText"/>
            </w:rPr>
            <w:t>[Keywords]</w:t>
          </w:r>
        </w:p>
      </w:docPartBody>
    </w:docPart>
    <w:docPart>
      <w:docPartPr>
        <w:name w:val="3B18A25855C24822963C7643EF864713"/>
        <w:category>
          <w:name w:val="General"/>
          <w:gallery w:val="placeholder"/>
        </w:category>
        <w:types>
          <w:type w:val="bbPlcHdr"/>
        </w:types>
        <w:behaviors>
          <w:behavior w:val="content"/>
        </w:behaviors>
        <w:guid w:val="{C3C6CC7C-BEA7-405D-8A0F-1A983066EEE8}"/>
      </w:docPartPr>
      <w:docPartBody>
        <w:p w:rsidR="00CF7C35" w:rsidRDefault="003D2409">
          <w:pPr>
            <w:pStyle w:val="3B18A25855C24822963C7643EF864713"/>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C35"/>
    <w:rsid w:val="002549A6"/>
    <w:rsid w:val="003246DF"/>
    <w:rsid w:val="0038610C"/>
    <w:rsid w:val="003D2409"/>
    <w:rsid w:val="0062172A"/>
    <w:rsid w:val="00886DDC"/>
    <w:rsid w:val="00CF7C35"/>
    <w:rsid w:val="00D139C3"/>
  </w:rsids>
  <m:mathPr>
    <m:mathFont m:val="Cambria Math"/>
    <m:brkBin m:val="before"/>
    <m:brkBinSub m:val="--"/>
    <m:smallFrac m:val="0"/>
    <m:dispDef/>
    <m:lMargin m:val="0"/>
    <m:rMargin m:val="0"/>
    <m:defJc m:val="centerGroup"/>
    <m:wrapIndent m:val="1440"/>
    <m:intLim m:val="subSup"/>
    <m:naryLim m:val="undOvr"/>
  </m:mathPr>
  <w:themeFontLang w:val="en-GB" w:eastAsia="zh-C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E643C83EA0F4E3C99449C79A31F4CA7">
    <w:name w:val="9E643C83EA0F4E3C99449C79A31F4CA7"/>
  </w:style>
  <w:style w:type="paragraph" w:customStyle="1" w:styleId="A2F36D93152E4B90A88A66117FE1D9EB">
    <w:name w:val="A2F36D93152E4B90A88A66117FE1D9EB"/>
  </w:style>
  <w:style w:type="paragraph" w:customStyle="1" w:styleId="5214CEEC6A8F41799497670C63A36110">
    <w:name w:val="5214CEEC6A8F41799497670C63A36110"/>
  </w:style>
  <w:style w:type="paragraph" w:customStyle="1" w:styleId="248D590D017C4783B59EDE10A1879275">
    <w:name w:val="248D590D017C4783B59EDE10A1879275"/>
  </w:style>
  <w:style w:type="paragraph" w:customStyle="1" w:styleId="E56EEFDF5BDC4A5BAFFA6E0FA16AC9A6">
    <w:name w:val="E56EEFDF5BDC4A5BAFFA6E0FA16AC9A6"/>
  </w:style>
  <w:style w:type="paragraph" w:customStyle="1" w:styleId="3B18A25855C24822963C7643EF864713">
    <w:name w:val="3B18A25855C24822963C7643EF86471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E643C83EA0F4E3C99449C79A31F4CA7">
    <w:name w:val="9E643C83EA0F4E3C99449C79A31F4CA7"/>
  </w:style>
  <w:style w:type="paragraph" w:customStyle="1" w:styleId="A2F36D93152E4B90A88A66117FE1D9EB">
    <w:name w:val="A2F36D93152E4B90A88A66117FE1D9EB"/>
  </w:style>
  <w:style w:type="paragraph" w:customStyle="1" w:styleId="5214CEEC6A8F41799497670C63A36110">
    <w:name w:val="5214CEEC6A8F41799497670C63A36110"/>
  </w:style>
  <w:style w:type="paragraph" w:customStyle="1" w:styleId="248D590D017C4783B59EDE10A1879275">
    <w:name w:val="248D590D017C4783B59EDE10A1879275"/>
  </w:style>
  <w:style w:type="paragraph" w:customStyle="1" w:styleId="E56EEFDF5BDC4A5BAFFA6E0FA16AC9A6">
    <w:name w:val="E56EEFDF5BDC4A5BAFFA6E0FA16AC9A6"/>
  </w:style>
  <w:style w:type="paragraph" w:customStyle="1" w:styleId="3B18A25855C24822963C7643EF864713">
    <w:name w:val="3B18A25855C24822963C7643EF8647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Ope13</b:Tag>
    <b:SourceType>InternetSite</b:SourceType>
    <b:Guid>{5880D5E3-8A28-471C-9A1A-12B77D9FBF30}</b:Guid>
    <b:Title>Android Overview</b:Title>
    <b:Author>
      <b:Author>
        <b:NameList>
          <b:Person>
            <b:Last>Alliance</b:Last>
            <b:First>Open</b:First>
            <b:Middle>Handset</b:Middle>
          </b:Person>
        </b:NameList>
      </b:Author>
    </b:Author>
    <b:YearAccessed>2013</b:YearAccessed>
    <b:MonthAccessed>October</b:MonthAccessed>
    <b:DayAccessed>30</b:DayAccessed>
    <b:URL>http://www.openhandsetalliance.com/android_overview.html</b:URL>
    <b:RefOrder>3</b:RefOrder>
  </b:Source>
  <b:Source>
    <b:Tag>App13</b:Tag>
    <b:SourceType>InternetSite</b:SourceType>
    <b:Guid>{1F0D7801-6499-4D0B-BEA8-824A03B30939}</b:Guid>
    <b:Title>Application Fundamentals</b:Title>
    <b:InternetSiteTitle>Android Developers</b:InternetSiteTitle>
    <b:YearAccessed>2013</b:YearAccessed>
    <b:MonthAccessed>October</b:MonthAccessed>
    <b:DayAccessed>30</b:DayAccessed>
    <b:URL>http://developer.android.com/guide/</b:URL>
    <b:RefOrder>4</b:RefOrder>
  </b:Source>
  <b:Source>
    <b:Tag>Dar13</b:Tag>
    <b:SourceType>InternetSite</b:SourceType>
    <b:Guid>{72E0B57A-3DFE-477A-9DB0-5B27C5F7143B}</b:Guid>
    <b:Author>
      <b:Author>
        <b:NameList>
          <b:Person>
            <b:Last>Etherington</b:Last>
            <b:First>Darrell</b:First>
          </b:Person>
        </b:NameList>
      </b:Author>
    </b:Author>
    <b:Title>Android Nears 80% Market Share In Global Smartphone Shipments, As iOS And BlackBerry Share Slides, Per IDC</b:Title>
    <b:InternetSiteTitle>TechCrunch</b:InternetSiteTitle>
    <b:Year>2013</b:Year>
    <b:Month>August</b:Month>
    <b:Day>7</b:Day>
    <b:YearAccessed>2013</b:YearAccessed>
    <b:MonthAccessed>November</b:MonthAccessed>
    <b:DayAccessed>4</b:DayAccessed>
    <b:URL>http://techcrunch.com/2013/08/07/android-nears-80-market-share-in-global-smartphone-shipments-as-ios-and-blackberry-share-slides-per-idc/</b:URL>
    <b:RefOrder>5</b:RefOrder>
  </b:Source>
  <b:Source>
    <b:Tag>App131</b:Tag>
    <b:SourceType>InternetSite</b:SourceType>
    <b:Guid>{DEF5DCD5-CA02-4694-ADD1-EDFAC32D1190}</b:Guid>
    <b:Author>
      <b:Author>
        <b:Corporate>Apple, Inc.</b:Corporate>
      </b:Author>
    </b:Author>
    <b:Title>Choosing an iOS Developer Program</b:Title>
    <b:InternetSiteTitle>Apple Developer</b:InternetSiteTitle>
    <b:YearAccessed>2013</b:YearAccessed>
    <b:MonthAccessed>October</b:MonthAccessed>
    <b:DayAccessed>30</b:DayAccessed>
    <b:URL>https://developer.apple.com/programs/start/ios</b:URL>
    <b:RefOrder>6</b:RefOrder>
  </b:Source>
  <b:Source>
    <b:Tag>The13</b:Tag>
    <b:SourceType>InternetSite</b:SourceType>
    <b:Guid>{DA92FB02-D661-47F5-A27C-6EFE5BF9C94E}</b:Guid>
    <b:Author>
      <b:Author>
        <b:Corporate>The PHP Group</b:Corporate>
      </b:Author>
    </b:Author>
    <b:Title>Usage Stats for January 2013</b:Title>
    <b:InternetSiteTitle>php.net</b:InternetSiteTitle>
    <b:Year>2013</b:Year>
    <b:Month>January</b:Month>
    <b:YearAccessed>2013</b:YearAccessed>
    <b:MonthAccessed>November</b:MonthAccessed>
    <b:DayAccessed>4</b:DayAccessed>
    <b:URL>http://php.net/usage.php</b:URL>
    <b:RefOrder>7</b:RefOrder>
  </b:Source>
  <b:Source>
    <b:Tag>Abe13</b:Tag>
    <b:SourceType>InternetSite</b:SourceType>
    <b:Guid>{230BB3EE-C450-4D1C-B6D6-80D88FDCC647}</b:Guid>
    <b:Title>Module Information: CS25010</b:Title>
    <b:YearAccessed>2013</b:YearAccessed>
    <b:MonthAccessed>November</b:MonthAccessed>
    <b:DayAccessed>4</b:DayAccessed>
    <b:URL>http://www.aber.ac.uk/en/modules/deptcurrent/?m=CS25010</b:URL>
    <b:Author>
      <b:Author>
        <b:Corporate>Aberystwyth University</b:Corporate>
      </b:Author>
    </b:Author>
    <b:RefOrder>8</b:RefOrder>
  </b:Source>
  <b:Source>
    <b:Tag>The131</b:Tag>
    <b:SourceType>InternetSite</b:SourceType>
    <b:Guid>{1D2E9817-552A-492A-95CC-463AE92E70A4}</b:Guid>
    <b:Author>
      <b:Author>
        <b:Corporate>The PHP Group</b:Corporate>
      </b:Author>
    </b:Author>
    <b:Title>Technology Overview</b:Title>
    <b:InternetSiteTitle>PHP Manual</b:InternetSiteTitle>
    <b:Year>2013</b:Year>
    <b:Month>November</b:Month>
    <b:Day>1</b:Day>
    <b:YearAccessed>2013</b:YearAccessed>
    <b:MonthAccessed>November</b:MonthAccessed>
    <b:DayAccessed>4</b:DayAccessed>
    <b:URL>http://us1.php.net/manual/en/mysqlinfo.terminology.php</b:URL>
    <b:RefOrder>9</b:RefOrder>
  </b:Source>
  <b:Source>
    <b:Tag>Abo13</b:Tag>
    <b:SourceType>InternetSite</b:SourceType>
    <b:Guid>{9AB2F49C-427D-4421-848D-CE72F5493C2D}</b:Guid>
    <b:Title>About</b:Title>
    <b:InternetSiteTitle>phpMyAdmin</b:InternetSiteTitle>
    <b:YearAccessed>2013</b:YearAccessed>
    <b:MonthAccessed>November</b:MonthAccessed>
    <b:DayAccessed>4</b:DayAccessed>
    <b:URL>http://www.phpmyadmin.net/home_page/index.php</b:URL>
    <b:RefOrder>10</b:RefOrder>
  </b:Source>
  <b:Source>
    <b:Tag>Jun13</b:Tag>
    <b:SourceType>InternetSite</b:SourceType>
    <b:Guid>{4298086F-4171-4269-A72B-B5229DBE419B}</b:Guid>
    <b:Title>June 2013 Web Server Survey</b:Title>
    <b:InternetSiteTitle>Netcraft</b:InternetSiteTitle>
    <b:Year>2013</b:Year>
    <b:Month>June</b:Month>
    <b:YearAccessed>2013</b:YearAccessed>
    <b:MonthAccessed>November</b:MonthAccessed>
    <b:DayAccessed>4</b:DayAccessed>
    <b:URL>http://news.netcraft.com/archives/2013/06/06/june-2013-web-server-survey-3.html</b:URL>
    <b:RefOrder>11</b:RefOrder>
  </b:Source>
  <b:Source>
    <b:Tag>Wha12</b:Tag>
    <b:SourceType>InternetSite</b:SourceType>
    <b:Guid>{D0951B87-3D62-4DCD-A742-2911236C7F2C}</b:Guid>
    <b:Title>What is a LAMP stack?</b:Title>
    <b:InternetSiteTitle>Stack Overflow</b:InternetSiteTitle>
    <b:Year>2012</b:Year>
    <b:Month>April</b:Month>
    <b:Day>8</b:Day>
    <b:YearAccessed>2013</b:YearAccessed>
    <b:MonthAccessed>November</b:MonthAccessed>
    <b:DayAccessed>4</b:DayAccessed>
    <b:URL>http://stackoverflow.com/questions/10060285/what-is-a-lamp-stack</b:URL>
    <b:RefOrder>12</b:RefOrder>
  </b:Source>
  <b:Source>
    <b:Tag>Com13</b:Tag>
    <b:SourceType>InternetSite</b:SourceType>
    <b:Guid>{3F6ECD2D-29A3-4196-9657-89A46334A924}</b:Guid>
    <b:Title>Compatibility Program Overview</b:Title>
    <b:InternetSiteTitle>Android Source</b:InternetSiteTitle>
    <b:YearAccessed>2013</b:YearAccessed>
    <b:MonthAccessed>November</b:MonthAccessed>
    <b:DayAccessed>4</b:DayAccessed>
    <b:URL>http://source.android.com/compatibility/overview.html</b:URL>
    <b:RefOrder>13</b:RefOrder>
  </b:Source>
  <b:Source>
    <b:Tag>Gin13</b:Tag>
    <b:SourceType>InternetSite</b:SourceType>
    <b:Guid>{56A45813-E66F-42A2-A695-8D696FC2F511}</b:Guid>
    <b:Title>Gingerbread</b:Title>
    <b:InternetSiteTitle>Android Developers</b:InternetSiteTitle>
    <b:YearAccessed>2013</b:YearAccessed>
    <b:MonthAccessed>November</b:MonthAccessed>
    <b:DayAccessed>5</b:DayAccessed>
    <b:URL>http://developer.android.com/about/versions/android-2.3-highlights.html</b:URL>
    <b:RefOrder>2</b:RefOrder>
  </b:Source>
  <b:Source>
    <b:Tag>And13</b:Tag>
    <b:SourceType>InternetSite</b:SourceType>
    <b:Guid>{171B0CBD-959A-4B72-B992-951F2B04F676}</b:Guid>
    <b:Title>Android 4.2 APIs</b:Title>
    <b:InternetSiteTitle>Android Developers</b:InternetSiteTitle>
    <b:YearAccessed>2013</b:YearAccessed>
    <b:MonthAccessed>November</b:MonthAccessed>
    <b:DayAccessed>5</b:DayAccessed>
    <b:URL>http://developer.android.com/about/versions/android-4.2.html</b:URL>
    <b:RefOrder>1</b:RefOrder>
  </b:Source>
  <b:Source>
    <b:Tag>CJP13</b:Tag>
    <b:SourceType>ElectronicSource</b:SourceType>
    <b:Guid>{ECC2A6FA-CF97-4EFF-AC88-44CF68A206DA}</b:Guid>
    <b:Title>Walking Tour Creator Requirements Specification</b:Title>
    <b:Year>2013</b:Year>
    <b:City>Aberystwyth</b:City>
    <b:Author>
      <b:Author>
        <b:NameList>
          <b:Person>
            <b:Last>C.J. Price</b:Last>
            <b:First>B.P.Tiddeman</b:First>
          </b:Person>
        </b:NameList>
      </b:Author>
    </b:Author>
    <b:ProductionCompany>Aberystwyth University</b:ProductionCompany>
    <b:URL>https://blackboard.aber.ac.uk/bbcswebdav/pid-43408-dt-content-rid-581751_1/courses/CS22120_2013-14/walkingtourreqs%286%29.pdf</b:URL>
    <b:Medium>PDF Document</b:Medium>
    <b:RefOrder>14</b:RefOrder>
  </b:Source>
  <b:Source>
    <b:Tag>CJP131</b:Tag>
    <b:SourceType>ElectronicSource</b:SourceType>
    <b:Guid>{A23FAB36-F195-4BBA-B2FA-56238D3B4EA2}</b:Guid>
    <b:Author>
      <b:Author>
        <b:NameList>
          <b:Person>
            <b:Last>C.J.Price</b:Last>
            <b:First>N.W.Hardy,</b:First>
            <b:Middle>B.P.Tiddeman</b:Middle>
          </b:Person>
        </b:NameList>
      </b:Author>
    </b:Author>
    <b:Title>Design Specification Standards</b:Title>
    <b:City>Aberystwyth</b:City>
    <b:ProductionCompany>Aberystwyth University</b:ProductionCompany>
    <b:Medium>PDF Document</b:Medium>
    <b:Year>2013</b:Year>
    <b:Month>September</b:Month>
    <b:Day>29</b:Day>
    <b:URL>https://blackboard.aber.ac.uk/bbcswebdav/pid-333035-dt-content-rid-547549_1/courses/CS22120_2013-14/seqa5a.pdf</b:URL>
    <b:RefOrder>15</b:RefOrder>
  </b:Source>
</b:Sources>
</file>

<file path=customXml/itemProps1.xml><?xml version="1.0" encoding="utf-8"?>
<ds:datastoreItem xmlns:ds="http://schemas.openxmlformats.org/officeDocument/2006/customXml" ds:itemID="{F5208553-C6B6-420B-945B-108E260A1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project.dotx</Template>
  <TotalTime>1</TotalTime>
  <Pages>18</Pages>
  <Words>4412</Words>
  <Characters>25152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UW Aberystwyth</Company>
  <LinksUpToDate>false</LinksUpToDate>
  <CharactersWithSpaces>29505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Project Plan</dc:subject>
  <dc:creator>Christopher Edwards;Douglas Gardner;Luke Horwood;Jostein Kristiansen;Ben Rainbow;Ashley Smith;James Woodside;Dillon Cuffe</dc:creator>
  <cp:keywords>0.6</cp:keywords>
  <cp:lastModifiedBy>Staff and Students at Aber Uni</cp:lastModifiedBy>
  <cp:revision>4</cp:revision>
  <cp:lastPrinted>2013-11-05T16:12:00Z</cp:lastPrinted>
  <dcterms:created xsi:type="dcterms:W3CDTF">2014-01-28T14:35:00Z</dcterms:created>
  <dcterms:modified xsi:type="dcterms:W3CDTF">2014-01-28T14:36:00Z</dcterms:modified>
  <cp:category>SE_02_PL_01</cp:category>
  <cp:contentStatus>Released v1.1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